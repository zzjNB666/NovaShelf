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pPr w:leftFromText="180" w:rightFromText="180" w:vertAnchor="text" w:horzAnchor="margin" w:tblpY="162"/>
        <w:tblW w:w="8613" w:type="dxa"/>
        <w:tblLook w:val="0000" w:firstRow="0" w:lastRow="0" w:firstColumn="0" w:lastColumn="0" w:noHBand="0" w:noVBand="0"/>
      </w:tblPr>
      <w:tblGrid>
        <w:gridCol w:w="1384"/>
        <w:gridCol w:w="5528"/>
        <w:gridCol w:w="1701"/>
      </w:tblGrid>
      <w:tr w:rsidR="007E45BB" w14:paraId="070115CF" w14:textId="77777777">
        <w:trPr>
          <w:trHeight w:val="557"/>
        </w:trPr>
        <w:tc>
          <w:tcPr>
            <w:tcW w:w="1384" w:type="dxa"/>
          </w:tcPr>
          <w:p w14:paraId="69E4C7EB" w14:textId="77777777" w:rsidR="00A00A96" w:rsidRDefault="00A00A96">
            <w:pPr>
              <w:rPr>
                <w:rFonts w:ascii="方正小标宋简体" w:eastAsia="方正小标宋简体"/>
                <w:b/>
                <w:sz w:val="28"/>
                <w:szCs w:val="28"/>
              </w:rPr>
            </w:pPr>
            <w:r>
              <w:rPr>
                <w:rFonts w:ascii="方正小标宋简体" w:eastAsia="方正小标宋简体" w:hint="eastAsia"/>
                <w:b/>
                <w:sz w:val="28"/>
                <w:szCs w:val="28"/>
              </w:rPr>
              <w:t>存档资料</w:t>
            </w:r>
          </w:p>
        </w:tc>
        <w:tc>
          <w:tcPr>
            <w:tcW w:w="5528" w:type="dxa"/>
            <w:tcBorders>
              <w:top w:val="nil"/>
              <w:bottom w:val="nil"/>
            </w:tcBorders>
          </w:tcPr>
          <w:p w14:paraId="08D680DB" w14:textId="77777777" w:rsidR="00A00A96" w:rsidRDefault="00A00A96">
            <w:r>
              <w:rPr>
                <w:rFonts w:hint="eastAsia"/>
              </w:rPr>
              <w:t xml:space="preserve">     </w:t>
            </w:r>
          </w:p>
        </w:tc>
        <w:tc>
          <w:tcPr>
            <w:tcW w:w="1701" w:type="dxa"/>
          </w:tcPr>
          <w:p w14:paraId="2819F60D" w14:textId="77777777" w:rsidR="00A00A96" w:rsidRDefault="00A00A96">
            <w:pPr>
              <w:rPr>
                <w:rFonts w:ascii="华文隶书" w:eastAsia="华文隶书"/>
                <w:b/>
                <w:sz w:val="32"/>
                <w:szCs w:val="32"/>
              </w:rPr>
            </w:pPr>
            <w:r>
              <w:rPr>
                <w:rFonts w:ascii="方正小标宋简体" w:eastAsia="方正小标宋简体" w:hint="eastAsia"/>
                <w:b/>
                <w:sz w:val="28"/>
                <w:szCs w:val="28"/>
              </w:rPr>
              <w:t>成绩</w:t>
            </w:r>
            <w:r>
              <w:rPr>
                <w:rFonts w:ascii="华文隶书" w:eastAsia="华文隶书" w:hint="eastAsia"/>
                <w:b/>
                <w:sz w:val="32"/>
                <w:szCs w:val="32"/>
              </w:rPr>
              <w:t>：</w:t>
            </w:r>
          </w:p>
        </w:tc>
      </w:tr>
    </w:tbl>
    <w:p w14:paraId="4FAE6BCF" w14:textId="77777777" w:rsidR="00A00A96" w:rsidRDefault="00A00A96">
      <w:r>
        <w:rPr>
          <w:rFonts w:hint="eastAsia"/>
        </w:rPr>
        <w:t xml:space="preserve">        </w:t>
      </w:r>
    </w:p>
    <w:p w14:paraId="716AB438" w14:textId="77777777" w:rsidR="00A00A96" w:rsidRDefault="00A00A96"/>
    <w:p w14:paraId="2590C840" w14:textId="77777777" w:rsidR="00A00A96" w:rsidRDefault="00A00A96"/>
    <w:p w14:paraId="3E5EF520" w14:textId="77777777" w:rsidR="00A00A96" w:rsidRDefault="00A00A96">
      <w:pPr>
        <w:jc w:val="center"/>
        <w:rPr>
          <w:rFonts w:ascii="华文行楷" w:eastAsia="华文行楷"/>
          <w:b/>
          <w:sz w:val="60"/>
          <w:szCs w:val="60"/>
        </w:rPr>
      </w:pPr>
      <w:r>
        <w:rPr>
          <w:rFonts w:ascii="华文行楷" w:eastAsia="华文行楷" w:hint="eastAsia"/>
          <w:b/>
          <w:sz w:val="60"/>
          <w:szCs w:val="60"/>
        </w:rPr>
        <w:t>华 东 交 通 大 学</w:t>
      </w:r>
    </w:p>
    <w:p w14:paraId="5BEE971A" w14:textId="77777777" w:rsidR="00A00A96" w:rsidRDefault="00A00A96">
      <w:pPr>
        <w:jc w:val="center"/>
        <w:rPr>
          <w:rFonts w:ascii="华文中宋" w:eastAsia="华文中宋" w:hAnsi="华文中宋" w:hint="eastAsia"/>
          <w:b/>
          <w:sz w:val="72"/>
          <w:szCs w:val="72"/>
        </w:rPr>
      </w:pPr>
      <w:r>
        <w:rPr>
          <w:rFonts w:ascii="华文中宋" w:eastAsia="华文中宋" w:hAnsi="华文中宋" w:hint="eastAsia"/>
          <w:b/>
          <w:kern w:val="0"/>
          <w:sz w:val="72"/>
          <w:szCs w:val="72"/>
        </w:rPr>
        <w:t>实 训 报 告</w:t>
      </w:r>
    </w:p>
    <w:p w14:paraId="6B27AF69" w14:textId="77777777" w:rsidR="00A00A96" w:rsidRDefault="00A00A96"/>
    <w:p w14:paraId="6C814FB8" w14:textId="77777777" w:rsidR="00A00A96" w:rsidRDefault="00A00A96"/>
    <w:p w14:paraId="37DC3A5C" w14:textId="77777777" w:rsidR="00A00A96" w:rsidRDefault="00A00A96"/>
    <w:p w14:paraId="16B7A049" w14:textId="77777777" w:rsidR="00A00A96" w:rsidRDefault="00A00A96">
      <w:pPr>
        <w:spacing w:after="120" w:line="360" w:lineRule="auto"/>
        <w:ind w:firstLineChars="500" w:firstLine="1200"/>
        <w:rPr>
          <w:rFonts w:ascii="黑体" w:eastAsia="黑体" w:hAnsi="黑体" w:hint="eastAsia"/>
          <w:b/>
          <w:sz w:val="30"/>
          <w:szCs w:val="30"/>
          <w:u w:val="single"/>
        </w:rPr>
      </w:pPr>
      <w:r>
        <w:t>所属课程名称</w:t>
      </w:r>
      <w:r>
        <w:t xml:space="preserve">      </w:t>
      </w:r>
      <w:r>
        <w:t>计算机综合实训</w:t>
      </w:r>
    </w:p>
    <w:p w14:paraId="1D8CC13A" w14:textId="77777777" w:rsidR="00A00A96" w:rsidRDefault="00A00A96">
      <w:pPr>
        <w:spacing w:after="120" w:line="360" w:lineRule="auto"/>
        <w:ind w:firstLineChars="500" w:firstLine="1200"/>
        <w:jc w:val="left"/>
        <w:rPr>
          <w:rFonts w:ascii="黑体" w:eastAsia="黑体" w:hAnsi="黑体" w:hint="eastAsia"/>
          <w:b/>
          <w:sz w:val="30"/>
          <w:szCs w:val="30"/>
          <w:u w:val="single"/>
        </w:rPr>
      </w:pPr>
      <w:r>
        <w:t>题</w:t>
      </w:r>
      <w:r>
        <w:t xml:space="preserve">   </w:t>
      </w:r>
      <w:r>
        <w:t>目</w:t>
      </w:r>
      <w:r>
        <w:t xml:space="preserve">      ACGShare</w:t>
      </w:r>
      <w:r>
        <w:t>资源分享与评论平台</w:t>
      </w:r>
    </w:p>
    <w:p w14:paraId="3BDD8418" w14:textId="77777777" w:rsidR="00A00A96" w:rsidRDefault="00A00A96">
      <w:pPr>
        <w:spacing w:line="624" w:lineRule="auto"/>
        <w:ind w:firstLineChars="600" w:firstLine="1687"/>
        <w:rPr>
          <w:rFonts w:ascii="黑体" w:eastAsia="黑体" w:hAnsi="黑体" w:hint="eastAsia"/>
          <w:b/>
          <w:sz w:val="28"/>
          <w:szCs w:val="32"/>
          <w:u w:val="single"/>
        </w:rPr>
      </w:pPr>
      <w:r>
        <w:rPr>
          <w:rFonts w:ascii="黑体" w:eastAsia="黑体" w:hAnsi="黑体" w:hint="eastAsia"/>
          <w:b/>
          <w:sz w:val="28"/>
          <w:szCs w:val="32"/>
        </w:rPr>
        <w:t xml:space="preserve">        </w:t>
      </w:r>
      <w:r>
        <w:rPr>
          <w:rFonts w:ascii="黑体" w:eastAsia="黑体" w:hAnsi="黑体" w:hint="eastAsia"/>
          <w:b/>
          <w:sz w:val="28"/>
          <w:szCs w:val="32"/>
          <w:u w:val="single"/>
        </w:rPr>
        <w:t xml:space="preserve">                              </w:t>
      </w:r>
    </w:p>
    <w:p w14:paraId="3C216522" w14:textId="77777777" w:rsidR="00A00A96" w:rsidRDefault="00A00A96">
      <w:pPr>
        <w:spacing w:line="624" w:lineRule="auto"/>
        <w:ind w:firstLineChars="600" w:firstLine="1687"/>
        <w:rPr>
          <w:rFonts w:ascii="黑体" w:eastAsia="黑体" w:hAnsi="黑体" w:hint="eastAsia"/>
          <w:b/>
          <w:sz w:val="28"/>
          <w:szCs w:val="32"/>
        </w:rPr>
      </w:pPr>
      <w:r>
        <w:rPr>
          <w:rFonts w:ascii="黑体" w:eastAsia="黑体" w:hAnsi="黑体" w:hint="eastAsia"/>
          <w:b/>
          <w:sz w:val="28"/>
          <w:szCs w:val="32"/>
        </w:rPr>
        <w:t xml:space="preserve">        </w:t>
      </w:r>
      <w:r>
        <w:rPr>
          <w:rFonts w:ascii="黑体" w:eastAsia="黑体" w:hAnsi="黑体" w:hint="eastAsia"/>
          <w:b/>
          <w:sz w:val="28"/>
          <w:szCs w:val="32"/>
          <w:u w:val="single"/>
        </w:rPr>
        <w:t xml:space="preserve">                              </w:t>
      </w:r>
    </w:p>
    <w:p w14:paraId="6831B013" w14:textId="77777777" w:rsidR="00A00A96" w:rsidRDefault="00A00A96">
      <w:pPr>
        <w:spacing w:after="120" w:line="360" w:lineRule="auto"/>
        <w:ind w:firstLineChars="500" w:firstLine="1200"/>
        <w:rPr>
          <w:rFonts w:ascii="黑体" w:eastAsia="黑体" w:hAnsi="黑体" w:hint="eastAsia"/>
          <w:b/>
          <w:sz w:val="30"/>
          <w:szCs w:val="30"/>
        </w:rPr>
      </w:pPr>
      <w:r>
        <w:t>院</w:t>
      </w:r>
      <w:r>
        <w:t xml:space="preserve"> </w:t>
      </w:r>
      <w:r>
        <w:t>（系）</w:t>
      </w:r>
      <w:r>
        <w:t xml:space="preserve">     </w:t>
      </w:r>
      <w:r>
        <w:t>信息与软件工程学院</w:t>
      </w:r>
    </w:p>
    <w:p w14:paraId="553CCA3A" w14:textId="77777777" w:rsidR="00A00A96" w:rsidRDefault="00A00A96">
      <w:pPr>
        <w:spacing w:after="120" w:line="360" w:lineRule="auto"/>
        <w:ind w:firstLineChars="500" w:firstLine="1200"/>
        <w:jc w:val="left"/>
        <w:rPr>
          <w:rFonts w:ascii="黑体" w:eastAsia="黑体" w:hAnsi="黑体" w:hint="eastAsia"/>
          <w:b/>
          <w:sz w:val="30"/>
          <w:szCs w:val="30"/>
        </w:rPr>
      </w:pPr>
      <w:r>
        <w:t>班</w:t>
      </w:r>
      <w:r>
        <w:t xml:space="preserve">    </w:t>
      </w:r>
      <w:r>
        <w:t>级</w:t>
      </w:r>
      <w:r>
        <w:t xml:space="preserve">      </w:t>
      </w:r>
      <w:r>
        <w:t>计算机科学与技术</w:t>
      </w:r>
      <w:r>
        <w:t>2023-1</w:t>
      </w:r>
      <w:r>
        <w:t>班</w:t>
      </w:r>
    </w:p>
    <w:p w14:paraId="1827008B" w14:textId="77777777" w:rsidR="00A00A96" w:rsidRDefault="00A00A96">
      <w:pPr>
        <w:spacing w:after="120" w:line="360" w:lineRule="auto"/>
        <w:ind w:firstLineChars="500" w:firstLine="1200"/>
        <w:jc w:val="left"/>
        <w:rPr>
          <w:rFonts w:ascii="黑体" w:eastAsia="黑体" w:hAnsi="黑体" w:hint="eastAsia"/>
          <w:b/>
          <w:sz w:val="30"/>
          <w:szCs w:val="30"/>
        </w:rPr>
      </w:pPr>
      <w:r>
        <w:t>学</w:t>
      </w:r>
      <w:r>
        <w:t xml:space="preserve">    </w:t>
      </w:r>
      <w:r>
        <w:t>生</w:t>
      </w:r>
      <w:r>
        <w:t xml:space="preserve">      </w:t>
      </w:r>
      <w:r>
        <w:t>【待填写姓名】</w:t>
      </w:r>
      <w:r>
        <w:t xml:space="preserve">    </w:t>
      </w:r>
      <w:r>
        <w:t>学号</w:t>
      </w:r>
      <w:r>
        <w:t xml:space="preserve"> </w:t>
      </w:r>
      <w:r>
        <w:t>【待填写学号】</w:t>
      </w:r>
    </w:p>
    <w:p w14:paraId="2B4C966F" w14:textId="77777777" w:rsidR="00A00A96" w:rsidRDefault="00A00A96">
      <w:pPr>
        <w:spacing w:after="120" w:line="360" w:lineRule="auto"/>
        <w:ind w:firstLineChars="500" w:firstLine="1200"/>
        <w:rPr>
          <w:rFonts w:ascii="黑体" w:eastAsia="黑体" w:hAnsi="黑体" w:hint="eastAsia"/>
          <w:b/>
          <w:sz w:val="30"/>
          <w:szCs w:val="30"/>
        </w:rPr>
      </w:pPr>
      <w:r>
        <w:t>指导教师</w:t>
      </w:r>
      <w:r>
        <w:t xml:space="preserve">  </w:t>
      </w:r>
      <w:r>
        <w:t>罗志强、孙洪波、喻佳、黄晓辉</w:t>
      </w:r>
    </w:p>
    <w:p w14:paraId="3433F42C" w14:textId="77777777" w:rsidR="00A00A96" w:rsidRDefault="00A00A96">
      <w:pPr>
        <w:spacing w:after="120" w:line="360" w:lineRule="auto"/>
        <w:ind w:firstLineChars="500" w:firstLine="1200"/>
        <w:jc w:val="left"/>
        <w:rPr>
          <w:rFonts w:ascii="黑体" w:eastAsia="黑体" w:hAnsi="黑体" w:hint="eastAsia"/>
          <w:b/>
          <w:sz w:val="30"/>
          <w:szCs w:val="30"/>
        </w:rPr>
      </w:pPr>
      <w:r>
        <w:t>辅导教师</w:t>
      </w:r>
      <w:r>
        <w:t xml:space="preserve">      </w:t>
      </w:r>
      <w:r>
        <w:t>【待填写辅导教师】</w:t>
      </w:r>
    </w:p>
    <w:p w14:paraId="482AF947" w14:textId="77777777" w:rsidR="00A00A96" w:rsidRDefault="00A00A96"/>
    <w:p w14:paraId="33A9E299" w14:textId="77777777" w:rsidR="00A00A96" w:rsidRDefault="00A00A96"/>
    <w:p w14:paraId="1766DE34" w14:textId="77777777" w:rsidR="00A00A96" w:rsidRDefault="00A00A96">
      <w:pPr>
        <w:jc w:val="center"/>
        <w:rPr>
          <w:rFonts w:ascii="华文中宋" w:eastAsia="华文中宋" w:hAnsi="华文中宋" w:hint="eastAsia"/>
          <w:sz w:val="44"/>
        </w:rPr>
      </w:pPr>
    </w:p>
    <w:p w14:paraId="60672377" w14:textId="77777777" w:rsidR="00A00A96" w:rsidRDefault="002F6345">
      <w:pPr>
        <w:jc w:val="center"/>
        <w:rPr>
          <w:rFonts w:ascii="华文中宋" w:eastAsia="华文中宋" w:hAnsi="华文中宋" w:hint="eastAsia"/>
          <w:sz w:val="44"/>
        </w:rPr>
      </w:pPr>
      <w:r>
        <w:rPr>
          <w:rFonts w:ascii="华文中宋" w:eastAsia="华文中宋" w:hAnsi="华文中宋" w:hint="eastAsia"/>
          <w:sz w:val="44"/>
        </w:rPr>
        <w:pict w14:anchorId="7AA8D4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126" type="#_x0000_t75" alt="hdjd" style="position:absolute;left:0;text-align:left;margin-left:116.4pt;margin-top:-46.8pt;width:180pt;height:54.75pt;z-index:-251671040;mso-wrap-style:square" wrapcoords="-173 0 -173 21032 21600 21032 21600 0 -173 0">
            <v:fill o:detectmouseclick="t"/>
            <v:imagedata r:id="rId7" o:title="hdjd"/>
          </v:shape>
        </w:pict>
      </w:r>
      <w:r w:rsidR="00A00A96">
        <w:rPr>
          <w:rFonts w:ascii="华文中宋" w:eastAsia="华文中宋" w:hAnsi="华文中宋" w:hint="eastAsia"/>
          <w:sz w:val="44"/>
        </w:rPr>
        <w:t>实训</w:t>
      </w:r>
      <w:r w:rsidR="00A00A96">
        <w:rPr>
          <w:rFonts w:ascii="华文中宋" w:eastAsia="华文中宋" w:hAnsi="华文中宋"/>
          <w:sz w:val="44"/>
        </w:rPr>
        <w:t>(</w:t>
      </w:r>
      <w:r w:rsidR="00A00A96">
        <w:rPr>
          <w:rFonts w:ascii="华文中宋" w:eastAsia="华文中宋" w:hAnsi="华文中宋" w:hint="eastAsia"/>
          <w:sz w:val="44"/>
        </w:rPr>
        <w:t>论文</w:t>
      </w:r>
      <w:r w:rsidR="00A00A96">
        <w:rPr>
          <w:rFonts w:ascii="华文中宋" w:eastAsia="华文中宋" w:hAnsi="华文中宋"/>
          <w:sz w:val="44"/>
        </w:rPr>
        <w:t>)</w:t>
      </w:r>
      <w:r w:rsidR="00A00A96">
        <w:rPr>
          <w:rFonts w:ascii="华文中宋" w:eastAsia="华文中宋" w:hAnsi="华文中宋" w:hint="eastAsia"/>
          <w:sz w:val="44"/>
        </w:rPr>
        <w:t>任务书</w:t>
      </w:r>
    </w:p>
    <w:p w14:paraId="6FC87D5F" w14:textId="77777777" w:rsidR="00A00A96" w:rsidRDefault="00A00A96">
      <w:pPr>
        <w:rPr>
          <w:sz w:val="18"/>
        </w:rPr>
      </w:pPr>
    </w:p>
    <w:p w14:paraId="797E89FD" w14:textId="77777777" w:rsidR="00A00A96" w:rsidRDefault="00A00A96">
      <w:pPr>
        <w:spacing w:after="120" w:line="360" w:lineRule="auto"/>
        <w:jc w:val="left"/>
        <w:rPr>
          <w:b/>
          <w:bCs/>
          <w:u w:val="single"/>
        </w:rPr>
      </w:pPr>
      <w:r>
        <w:t>信工学院</w:t>
      </w:r>
      <w:r>
        <w:t xml:space="preserve">  </w:t>
      </w:r>
      <w:r>
        <w:t>计算机科学与技术专业</w:t>
      </w:r>
      <w:r>
        <w:t xml:space="preserve">  2023-1</w:t>
      </w:r>
      <w:r>
        <w:t>班</w:t>
      </w:r>
    </w:p>
    <w:p w14:paraId="06809F15" w14:textId="77777777" w:rsidR="00A00A96" w:rsidRDefault="00A00A96">
      <w:pPr>
        <w:spacing w:after="120" w:line="360" w:lineRule="auto"/>
        <w:jc w:val="left"/>
        <w:rPr>
          <w:rFonts w:ascii="宋体" w:hAnsi="宋体" w:hint="eastAsia"/>
          <w:szCs w:val="21"/>
          <w:u w:val="single"/>
        </w:rPr>
      </w:pPr>
      <w:r>
        <w:t>一、实习实训课程设计</w:t>
      </w:r>
      <w:r>
        <w:t>(</w:t>
      </w:r>
      <w:r>
        <w:t>论文</w:t>
      </w:r>
      <w:r>
        <w:t>)</w:t>
      </w:r>
      <w:r>
        <w:t xml:space="preserve">题目　</w:t>
      </w:r>
      <w:r>
        <w:t>ACGShare</w:t>
      </w:r>
      <w:r>
        <w:t>资源分享与评论平台</w:t>
      </w:r>
    </w:p>
    <w:p w14:paraId="0F6398F6" w14:textId="77777777" w:rsidR="00A00A96" w:rsidRDefault="00A00A96">
      <w:pPr>
        <w:spacing w:after="120" w:line="360" w:lineRule="auto"/>
        <w:jc w:val="left"/>
        <w:rPr>
          <w:rFonts w:ascii="宋体" w:hAnsi="宋体" w:hint="eastAsia"/>
        </w:rPr>
      </w:pPr>
      <w:r>
        <w:t>二、实习实训课程设计</w:t>
      </w:r>
      <w:r>
        <w:t>(</w:t>
      </w:r>
      <w:r>
        <w:t>论文</w:t>
      </w:r>
      <w:r>
        <w:t>)</w:t>
      </w:r>
      <w:r>
        <w:t>工作自</w:t>
      </w:r>
      <w:r>
        <w:t>2026</w:t>
      </w:r>
      <w:r>
        <w:t>年</w:t>
      </w:r>
      <w:r>
        <w:t xml:space="preserve"> 5 </w:t>
      </w:r>
      <w:r>
        <w:t>月</w:t>
      </w:r>
      <w:r>
        <w:t>18</w:t>
      </w:r>
      <w:r>
        <w:t>日起至</w:t>
      </w:r>
      <w:r>
        <w:t>2026</w:t>
      </w:r>
      <w:r>
        <w:t>年</w:t>
      </w:r>
      <w:r>
        <w:t>6</w:t>
      </w:r>
      <w:r>
        <w:t>月</w:t>
      </w:r>
      <w:r>
        <w:t>18</w:t>
      </w:r>
      <w:r>
        <w:t>日止。</w:t>
      </w:r>
    </w:p>
    <w:p w14:paraId="7AEFCEE9" w14:textId="77777777" w:rsidR="00A00A96" w:rsidRDefault="00A00A96">
      <w:pPr>
        <w:spacing w:after="120" w:line="360" w:lineRule="auto"/>
        <w:jc w:val="left"/>
        <w:rPr>
          <w:rFonts w:ascii="宋体" w:hAnsi="宋体" w:hint="eastAsia"/>
          <w:u w:val="single"/>
        </w:rPr>
      </w:pPr>
      <w:r>
        <w:t>三、实习实训课程设计</w:t>
      </w:r>
      <w:r>
        <w:t>(</w:t>
      </w:r>
      <w:r>
        <w:t>论文</w:t>
      </w:r>
      <w:r>
        <w:t>)</w:t>
      </w:r>
      <w:r>
        <w:t>地点</w:t>
      </w:r>
      <w:r>
        <w:t>:  26-612</w:t>
      </w:r>
      <w:r>
        <w:t>、</w:t>
      </w:r>
      <w:r>
        <w:t>26-508</w:t>
      </w:r>
      <w:r>
        <w:t>、图书馆</w:t>
      </w:r>
    </w:p>
    <w:p w14:paraId="5CE1ADAA" w14:textId="77777777" w:rsidR="00A00A96" w:rsidRDefault="00A00A96">
      <w:pPr>
        <w:rPr>
          <w:rFonts w:ascii="宋体" w:hAnsi="宋体" w:hint="eastAsia"/>
        </w:rPr>
      </w:pPr>
      <w:r>
        <w:rPr>
          <w:rFonts w:ascii="宋体" w:hAnsi="宋体" w:hint="eastAsia"/>
        </w:rPr>
        <w:t>四、实习实训课程设计</w:t>
      </w:r>
      <w:r>
        <w:rPr>
          <w:rFonts w:ascii="宋体" w:hAnsi="宋体"/>
        </w:rPr>
        <w:t>(</w:t>
      </w:r>
      <w:r>
        <w:rPr>
          <w:rFonts w:ascii="宋体" w:hAnsi="宋体" w:hint="eastAsia"/>
        </w:rPr>
        <w:t>论文)内容要求：</w:t>
      </w:r>
    </w:p>
    <w:p w14:paraId="58D037AF" w14:textId="77777777" w:rsidR="00A00A96" w:rsidRDefault="00A00A96">
      <w:pPr>
        <w:pBdr>
          <w:bottom w:val="single" w:sz="4" w:space="1" w:color="auto"/>
          <w:between w:val="single" w:sz="4" w:space="1" w:color="auto"/>
        </w:pBdr>
        <w:tabs>
          <w:tab w:val="left" w:pos="540"/>
        </w:tabs>
      </w:pPr>
      <w:r>
        <w:rPr>
          <w:rFonts w:hint="eastAsia"/>
          <w:b/>
          <w:bCs/>
        </w:rPr>
        <w:t>1</w:t>
      </w:r>
      <w:r>
        <w:rPr>
          <w:rFonts w:hint="eastAsia"/>
          <w:b/>
          <w:bCs/>
        </w:rPr>
        <w:t>．本课程的目的</w:t>
      </w:r>
    </w:p>
    <w:p w14:paraId="46F5281D" w14:textId="77777777" w:rsidR="00A00A96" w:rsidRDefault="00A00A96">
      <w:pPr>
        <w:pBdr>
          <w:bottom w:val="single" w:sz="4" w:space="1" w:color="auto"/>
          <w:between w:val="single" w:sz="4" w:space="1" w:color="auto"/>
        </w:pBdr>
        <w:tabs>
          <w:tab w:val="left" w:pos="540"/>
        </w:tabs>
      </w:pPr>
      <w:r>
        <w:rPr>
          <w:rFonts w:hint="eastAsia"/>
        </w:rPr>
        <w:t>1</w:t>
      </w:r>
      <w:r>
        <w:rPr>
          <w:rFonts w:hint="eastAsia"/>
        </w:rPr>
        <w:t>）</w:t>
      </w:r>
      <w:r>
        <w:rPr>
          <w:rFonts w:ascii="Calibri" w:hAnsi="Calibri" w:hint="eastAsia"/>
          <w:szCs w:val="21"/>
        </w:rPr>
        <w:t>熟悉当前主流开发技术，综合应用基本概念、基本原理、新技术与理念开展基于应用场景的软件开发实践。</w:t>
      </w:r>
    </w:p>
    <w:p w14:paraId="4610BDD2" w14:textId="77777777" w:rsidR="00A00A96" w:rsidRDefault="00A00A96">
      <w:pPr>
        <w:pBdr>
          <w:bottom w:val="single" w:sz="4" w:space="1" w:color="auto"/>
          <w:between w:val="single" w:sz="4" w:space="1" w:color="auto"/>
        </w:pBdr>
        <w:tabs>
          <w:tab w:val="left" w:pos="540"/>
        </w:tabs>
      </w:pPr>
      <w:r>
        <w:rPr>
          <w:rFonts w:hint="eastAsia"/>
        </w:rPr>
        <w:t>2</w:t>
      </w:r>
      <w:r>
        <w:rPr>
          <w:rFonts w:hint="eastAsia"/>
        </w:rPr>
        <w:t>）</w:t>
      </w:r>
      <w:r>
        <w:rPr>
          <w:rFonts w:ascii="Calibri" w:hAnsi="Calibri" w:hint="eastAsia"/>
          <w:szCs w:val="21"/>
        </w:rPr>
        <w:t>能够依据项目需求完成项目的需求分析、原型设计、模块划分、组件设计、接口联调与项目集成，形成较完整的开发方案。</w:t>
      </w:r>
    </w:p>
    <w:p w14:paraId="0B4F009A" w14:textId="77777777" w:rsidR="00A00A96" w:rsidRDefault="00A00A96">
      <w:pPr>
        <w:pBdr>
          <w:bottom w:val="single" w:sz="4" w:space="1" w:color="auto"/>
          <w:between w:val="single" w:sz="4" w:space="1" w:color="auto"/>
        </w:pBdr>
        <w:tabs>
          <w:tab w:val="left" w:pos="540"/>
        </w:tabs>
        <w:rPr>
          <w:rFonts w:ascii="宋体" w:hAnsi="宋体" w:cs="宋体" w:hint="eastAsia"/>
          <w:szCs w:val="21"/>
        </w:rPr>
      </w:pPr>
      <w:r>
        <w:rPr>
          <w:rFonts w:hint="eastAsia"/>
        </w:rPr>
        <w:t>3</w:t>
      </w:r>
      <w:r>
        <w:rPr>
          <w:rFonts w:hint="eastAsia"/>
        </w:rPr>
        <w:t>）</w:t>
      </w:r>
      <w:r>
        <w:rPr>
          <w:rFonts w:ascii="宋体" w:hAnsi="宋体" w:cs="宋体" w:hint="eastAsia"/>
          <w:szCs w:val="21"/>
        </w:rPr>
        <w:t>理解AI辅助编程在需求分析、代码生成、测试调试、文档整理中的应用边界，具备结果审查、风险识别、信息安全与工程伦理意识。</w:t>
      </w:r>
    </w:p>
    <w:p w14:paraId="70D6C937" w14:textId="77777777" w:rsidR="00A00A96" w:rsidRDefault="00A00A96">
      <w:pPr>
        <w:pBdr>
          <w:bottom w:val="single" w:sz="4" w:space="1" w:color="auto"/>
          <w:between w:val="single" w:sz="4" w:space="1" w:color="auto"/>
        </w:pBdr>
        <w:tabs>
          <w:tab w:val="left" w:pos="540"/>
        </w:tabs>
        <w:rPr>
          <w:szCs w:val="21"/>
        </w:rPr>
      </w:pPr>
      <w:r>
        <w:rPr>
          <w:rFonts w:ascii="宋体" w:hAnsi="宋体" w:cs="宋体" w:hint="eastAsia"/>
          <w:szCs w:val="21"/>
        </w:rPr>
        <w:t>4）通过团队协作与自主学习方法，完成综合项目开发、测试优化、实训报告以及</w:t>
      </w:r>
      <w:r>
        <w:rPr>
          <w:rFonts w:ascii="Calibri" w:hAnsi="Calibri" w:hint="eastAsia"/>
        </w:rPr>
        <w:t>PPT</w:t>
      </w:r>
      <w:r>
        <w:rPr>
          <w:rFonts w:ascii="Calibri" w:hAnsi="Calibri" w:hint="eastAsia"/>
        </w:rPr>
        <w:t>撰写、项目展示与答辩，提升沟通表达与项目管理能力。</w:t>
      </w:r>
    </w:p>
    <w:p w14:paraId="7AF248CD" w14:textId="77777777" w:rsidR="00A00A96" w:rsidRDefault="00A00A96">
      <w:pPr>
        <w:pBdr>
          <w:bottom w:val="single" w:sz="4" w:space="1" w:color="auto"/>
          <w:between w:val="single" w:sz="4" w:space="1" w:color="auto"/>
        </w:pBdr>
        <w:tabs>
          <w:tab w:val="left" w:pos="540"/>
        </w:tabs>
        <w:rPr>
          <w:b/>
          <w:bCs/>
        </w:rPr>
      </w:pPr>
      <w:r>
        <w:rPr>
          <w:rFonts w:hint="eastAsia"/>
          <w:b/>
          <w:bCs/>
        </w:rPr>
        <w:t>2</w:t>
      </w:r>
      <w:r>
        <w:rPr>
          <w:rFonts w:hint="eastAsia"/>
          <w:b/>
          <w:bCs/>
        </w:rPr>
        <w:t>．实习实训课程的任务及要求</w:t>
      </w:r>
    </w:p>
    <w:p w14:paraId="3BDFCA32" w14:textId="77777777" w:rsidR="00A00A96" w:rsidRDefault="00A00A96">
      <w:pPr>
        <w:pBdr>
          <w:bottom w:val="single" w:sz="4" w:space="1" w:color="auto"/>
          <w:between w:val="single" w:sz="4" w:space="1" w:color="auto"/>
        </w:pBdr>
        <w:tabs>
          <w:tab w:val="left" w:pos="540"/>
        </w:tabs>
        <w:rPr>
          <w:b/>
        </w:rPr>
      </w:pPr>
      <w:r>
        <w:rPr>
          <w:rFonts w:hint="eastAsia"/>
          <w:b/>
        </w:rPr>
        <w:t>1</w:t>
      </w:r>
      <w:r>
        <w:rPr>
          <w:rFonts w:hint="eastAsia"/>
          <w:b/>
        </w:rPr>
        <w:t>）基本要求：</w:t>
      </w:r>
    </w:p>
    <w:p w14:paraId="135CC565" w14:textId="77777777" w:rsidR="00A00A96" w:rsidRDefault="00A00A96">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1</w:t>
      </w:r>
      <w:r>
        <w:rPr>
          <w:rFonts w:hint="eastAsia"/>
          <w:szCs w:val="21"/>
        </w:rPr>
        <w:t>）</w:t>
      </w:r>
      <w:r>
        <w:rPr>
          <w:rFonts w:ascii="宋体" w:hAnsi="宋体" w:cs="宋体" w:hint="eastAsia"/>
          <w:szCs w:val="21"/>
        </w:rPr>
        <w:t>能够整理、分析和解释实验数据，并通过对比实验结果，运用学科理论进行解释，说明解决方案的可行性与有效性</w:t>
      </w:r>
      <w:r>
        <w:rPr>
          <w:rFonts w:hint="eastAsia"/>
          <w:szCs w:val="21"/>
        </w:rPr>
        <w:t>；</w:t>
      </w:r>
    </w:p>
    <w:p w14:paraId="690D7660" w14:textId="77777777" w:rsidR="00A00A96" w:rsidRDefault="00A00A96">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2</w:t>
      </w:r>
      <w:r>
        <w:rPr>
          <w:rFonts w:hint="eastAsia"/>
          <w:szCs w:val="21"/>
        </w:rPr>
        <w:t>）</w:t>
      </w:r>
      <w:r>
        <w:rPr>
          <w:rFonts w:ascii="宋体" w:hAnsi="宋体" w:cs="宋体" w:hint="eastAsia"/>
          <w:szCs w:val="21"/>
        </w:rPr>
        <w:t>能合理评估计算机及相关领域的复杂工程实践对社会、健康、安全、法律、文化的影响，以及这些制约因素对项目实施的影响，并理解应承担的责任</w:t>
      </w:r>
      <w:r>
        <w:rPr>
          <w:rFonts w:hint="eastAsia"/>
          <w:szCs w:val="21"/>
        </w:rPr>
        <w:t>；</w:t>
      </w:r>
    </w:p>
    <w:p w14:paraId="4483340A" w14:textId="77777777" w:rsidR="00A00A96" w:rsidRDefault="00A00A96">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3</w:t>
      </w:r>
      <w:r>
        <w:rPr>
          <w:rFonts w:hint="eastAsia"/>
          <w:szCs w:val="21"/>
        </w:rPr>
        <w:t>）理解诚实公正、诚信守则的工程职业道德和规范，并能在工程实践中自觉遵守；理解计算机工程师对公众的安全、健康和福祉，以及环境保护的社会责任，能够在工程实践中自觉履行责任；</w:t>
      </w:r>
    </w:p>
    <w:p w14:paraId="78704470" w14:textId="77777777" w:rsidR="00A00A96" w:rsidRDefault="00A00A96">
      <w:pPr>
        <w:pBdr>
          <w:bottom w:val="single" w:sz="4" w:space="1" w:color="auto"/>
          <w:between w:val="single" w:sz="4" w:space="1" w:color="auto"/>
        </w:pBdr>
        <w:tabs>
          <w:tab w:val="left" w:pos="540"/>
        </w:tabs>
        <w:ind w:firstLineChars="200" w:firstLine="480"/>
        <w:rPr>
          <w:color w:val="FF0000"/>
          <w:szCs w:val="21"/>
        </w:rPr>
      </w:pPr>
      <w:r>
        <w:rPr>
          <w:rFonts w:hint="eastAsia"/>
          <w:szCs w:val="21"/>
        </w:rPr>
        <w:t>（</w:t>
      </w:r>
      <w:r>
        <w:rPr>
          <w:rFonts w:hint="eastAsia"/>
          <w:szCs w:val="21"/>
        </w:rPr>
        <w:t>4</w:t>
      </w:r>
      <w:r>
        <w:rPr>
          <w:rFonts w:hint="eastAsia"/>
          <w:szCs w:val="21"/>
        </w:rPr>
        <w:t>）能够在多学科环境下，在计算机及相关领域的复杂工程实践中，正确运用工程管理与经济决策方法。</w:t>
      </w:r>
    </w:p>
    <w:p w14:paraId="05FE709B" w14:textId="77777777" w:rsidR="00A00A96" w:rsidRDefault="00A00A96">
      <w:pPr>
        <w:pBdr>
          <w:bottom w:val="single" w:sz="4" w:space="1" w:color="auto"/>
          <w:between w:val="single" w:sz="4" w:space="1" w:color="auto"/>
        </w:pBdr>
        <w:tabs>
          <w:tab w:val="left" w:pos="540"/>
        </w:tabs>
        <w:rPr>
          <w:b/>
        </w:rPr>
      </w:pPr>
      <w:r>
        <w:rPr>
          <w:rFonts w:hint="eastAsia"/>
          <w:b/>
        </w:rPr>
        <w:t>2</w:t>
      </w:r>
      <w:r>
        <w:rPr>
          <w:rFonts w:hint="eastAsia"/>
          <w:b/>
        </w:rPr>
        <w:t>）创新要求：</w:t>
      </w:r>
      <w:r>
        <w:rPr>
          <w:rFonts w:hint="eastAsia"/>
          <w:b/>
        </w:rPr>
        <w:t xml:space="preserve"> </w:t>
      </w:r>
    </w:p>
    <w:p w14:paraId="0D329DCA" w14:textId="77777777" w:rsidR="00A00A96" w:rsidRDefault="00A00A96">
      <w:pPr>
        <w:pBdr>
          <w:bottom w:val="single" w:sz="4" w:space="1" w:color="auto"/>
          <w:between w:val="single" w:sz="4" w:space="1" w:color="auto"/>
        </w:pBdr>
        <w:tabs>
          <w:tab w:val="left" w:pos="540"/>
        </w:tabs>
        <w:ind w:firstLineChars="250" w:firstLine="600"/>
      </w:pPr>
      <w:r>
        <w:rPr>
          <w:rFonts w:hint="eastAsia"/>
          <w:color w:val="FF0000"/>
        </w:rPr>
        <w:t>能够增加反馈环节（优秀的要求）。</w:t>
      </w:r>
    </w:p>
    <w:p w14:paraId="69DBF9B0" w14:textId="77777777" w:rsidR="00A00A96" w:rsidRDefault="00A00A96">
      <w:pPr>
        <w:pBdr>
          <w:bottom w:val="single" w:sz="4" w:space="1" w:color="auto"/>
          <w:between w:val="single" w:sz="4" w:space="1" w:color="auto"/>
        </w:pBdr>
        <w:tabs>
          <w:tab w:val="left" w:pos="540"/>
        </w:tabs>
        <w:rPr>
          <w:b/>
          <w:bCs/>
        </w:rPr>
      </w:pPr>
      <w:r>
        <w:rPr>
          <w:rFonts w:hint="eastAsia"/>
          <w:b/>
          <w:bCs/>
        </w:rPr>
        <w:t>3</w:t>
      </w:r>
      <w:r>
        <w:rPr>
          <w:rFonts w:hint="eastAsia"/>
          <w:b/>
          <w:bCs/>
        </w:rPr>
        <w:t>）实习实训课程设计论文编写要求</w:t>
      </w:r>
    </w:p>
    <w:p w14:paraId="3706D4B1" w14:textId="77777777" w:rsidR="00A00A96" w:rsidRDefault="00A00A96">
      <w:pPr>
        <w:pBdr>
          <w:bottom w:val="single" w:sz="4" w:space="1" w:color="auto"/>
          <w:between w:val="single" w:sz="4" w:space="1" w:color="auto"/>
        </w:pBdr>
        <w:ind w:firstLineChars="200" w:firstLine="480"/>
      </w:pPr>
      <w:r>
        <w:rPr>
          <w:rFonts w:hint="eastAsia"/>
          <w:szCs w:val="21"/>
        </w:rPr>
        <w:t>（</w:t>
      </w:r>
      <w:r>
        <w:rPr>
          <w:rFonts w:hint="eastAsia"/>
          <w:szCs w:val="21"/>
        </w:rPr>
        <w:t>1</w:t>
      </w:r>
      <w:r>
        <w:rPr>
          <w:rFonts w:hint="eastAsia"/>
          <w:szCs w:val="21"/>
        </w:rPr>
        <w:t>）</w:t>
      </w:r>
      <w:r>
        <w:rPr>
          <w:rFonts w:hint="eastAsia"/>
        </w:rPr>
        <w:t>要按照书稿的规格打印誊写课程设计论文；</w:t>
      </w:r>
    </w:p>
    <w:p w14:paraId="1C1A5887" w14:textId="77777777" w:rsidR="00A00A96" w:rsidRDefault="00A00A96">
      <w:pPr>
        <w:pBdr>
          <w:bottom w:val="single" w:sz="4" w:space="1" w:color="auto"/>
          <w:between w:val="single" w:sz="4" w:space="1" w:color="auto"/>
        </w:pBdr>
        <w:ind w:firstLineChars="200" w:firstLine="480"/>
        <w:rPr>
          <w:sz w:val="18"/>
        </w:rPr>
      </w:pPr>
      <w:r>
        <w:rPr>
          <w:rFonts w:hint="eastAsia"/>
          <w:szCs w:val="21"/>
        </w:rPr>
        <w:t>（</w:t>
      </w:r>
      <w:r>
        <w:rPr>
          <w:szCs w:val="21"/>
        </w:rPr>
        <w:t>2</w:t>
      </w:r>
      <w:r>
        <w:rPr>
          <w:rFonts w:hint="eastAsia"/>
          <w:szCs w:val="21"/>
        </w:rPr>
        <w:t>）</w:t>
      </w:r>
      <w:r>
        <w:rPr>
          <w:rFonts w:hint="eastAsia"/>
        </w:rPr>
        <w:t>论文包括任务书、目录、绪论、正文、小结、参考文献等；</w:t>
      </w:r>
    </w:p>
    <w:p w14:paraId="39C2FECC" w14:textId="77777777" w:rsidR="00A00A96" w:rsidRDefault="00A00A96">
      <w:pPr>
        <w:pBdr>
          <w:bottom w:val="single" w:sz="4" w:space="1" w:color="auto"/>
          <w:between w:val="single" w:sz="4" w:space="1" w:color="auto"/>
        </w:pBdr>
        <w:ind w:firstLineChars="200" w:firstLine="480"/>
        <w:rPr>
          <w:sz w:val="18"/>
        </w:rPr>
      </w:pPr>
      <w:r>
        <w:rPr>
          <w:rFonts w:hint="eastAsia"/>
          <w:szCs w:val="21"/>
        </w:rPr>
        <w:lastRenderedPageBreak/>
        <w:t>（</w:t>
      </w:r>
      <w:r>
        <w:rPr>
          <w:rFonts w:hint="eastAsia"/>
          <w:szCs w:val="21"/>
        </w:rPr>
        <w:t>3</w:t>
      </w:r>
      <w:r>
        <w:rPr>
          <w:rFonts w:hint="eastAsia"/>
          <w:szCs w:val="21"/>
        </w:rPr>
        <w:t>）</w:t>
      </w:r>
      <w:r>
        <w:rPr>
          <w:rFonts w:hint="eastAsia"/>
        </w:rPr>
        <w:t>课程设计论文装订按学校的统一要求完成。</w:t>
      </w:r>
    </w:p>
    <w:p w14:paraId="08B5A417" w14:textId="77777777" w:rsidR="00A00A96" w:rsidRDefault="00A00A96">
      <w:pPr>
        <w:pBdr>
          <w:bottom w:val="single" w:sz="4" w:space="1" w:color="auto"/>
          <w:between w:val="single" w:sz="4" w:space="1" w:color="auto"/>
        </w:pBdr>
        <w:tabs>
          <w:tab w:val="left" w:pos="540"/>
        </w:tabs>
        <w:rPr>
          <w:b/>
          <w:bCs/>
        </w:rPr>
      </w:pPr>
      <w:r>
        <w:rPr>
          <w:rFonts w:hint="eastAsia"/>
          <w:b/>
          <w:bCs/>
        </w:rPr>
        <w:t>4</w:t>
      </w:r>
      <w:r>
        <w:rPr>
          <w:rFonts w:hint="eastAsia"/>
          <w:b/>
          <w:bCs/>
        </w:rPr>
        <w:t>）评分标准：</w:t>
      </w:r>
      <w:r>
        <w:rPr>
          <w:rFonts w:hint="eastAsia"/>
          <w:b/>
          <w:bCs/>
        </w:rPr>
        <w:t xml:space="preserve"> </w:t>
      </w:r>
    </w:p>
    <w:p w14:paraId="3B64C0E0" w14:textId="77777777" w:rsidR="00A00A96" w:rsidRDefault="00A00A96">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1</w:t>
      </w:r>
      <w:r>
        <w:rPr>
          <w:rFonts w:hint="eastAsia"/>
          <w:szCs w:val="21"/>
        </w:rPr>
        <w:t>）设计过程（</w:t>
      </w:r>
      <w:r>
        <w:rPr>
          <w:rFonts w:hint="eastAsia"/>
          <w:szCs w:val="21"/>
        </w:rPr>
        <w:t>20</w:t>
      </w:r>
      <w:r>
        <w:rPr>
          <w:rFonts w:hint="eastAsia"/>
          <w:szCs w:val="21"/>
        </w:rPr>
        <w:t>分）</w:t>
      </w:r>
      <w:r>
        <w:rPr>
          <w:rFonts w:hint="eastAsia"/>
          <w:szCs w:val="21"/>
        </w:rPr>
        <w:t xml:space="preserve"> </w:t>
      </w:r>
    </w:p>
    <w:p w14:paraId="234825E5" w14:textId="77777777" w:rsidR="00A00A96" w:rsidRDefault="00A00A96">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2</w:t>
      </w:r>
      <w:r>
        <w:rPr>
          <w:rFonts w:hint="eastAsia"/>
          <w:szCs w:val="21"/>
        </w:rPr>
        <w:t>）调试运行（</w:t>
      </w:r>
      <w:r>
        <w:rPr>
          <w:rFonts w:hint="eastAsia"/>
          <w:szCs w:val="21"/>
        </w:rPr>
        <w:t>20</w:t>
      </w:r>
      <w:r>
        <w:rPr>
          <w:rFonts w:hint="eastAsia"/>
          <w:szCs w:val="21"/>
        </w:rPr>
        <w:t>分）</w:t>
      </w:r>
      <w:r>
        <w:rPr>
          <w:rFonts w:hint="eastAsia"/>
          <w:szCs w:val="21"/>
        </w:rPr>
        <w:t xml:space="preserve"> </w:t>
      </w:r>
    </w:p>
    <w:p w14:paraId="21E297D6" w14:textId="77777777" w:rsidR="00A00A96" w:rsidRDefault="00A00A96">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3</w:t>
      </w:r>
      <w:r>
        <w:rPr>
          <w:rFonts w:hint="eastAsia"/>
          <w:szCs w:val="21"/>
        </w:rPr>
        <w:t>）项目答辩（</w:t>
      </w:r>
      <w:r>
        <w:rPr>
          <w:rFonts w:hint="eastAsia"/>
          <w:szCs w:val="21"/>
        </w:rPr>
        <w:t>30</w:t>
      </w:r>
      <w:r>
        <w:rPr>
          <w:rFonts w:hint="eastAsia"/>
          <w:szCs w:val="21"/>
        </w:rPr>
        <w:t>分）</w:t>
      </w:r>
      <w:r>
        <w:rPr>
          <w:rFonts w:hint="eastAsia"/>
          <w:szCs w:val="21"/>
        </w:rPr>
        <w:t xml:space="preserve"> </w:t>
      </w:r>
    </w:p>
    <w:p w14:paraId="0CE7B7D3" w14:textId="77777777" w:rsidR="00A00A96" w:rsidRDefault="00A00A96">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4</w:t>
      </w:r>
      <w:r>
        <w:rPr>
          <w:rFonts w:hint="eastAsia"/>
          <w:szCs w:val="21"/>
        </w:rPr>
        <w:t>）论文写作（</w:t>
      </w:r>
      <w:r>
        <w:rPr>
          <w:rFonts w:hint="eastAsia"/>
          <w:szCs w:val="21"/>
        </w:rPr>
        <w:t>30</w:t>
      </w:r>
      <w:r>
        <w:rPr>
          <w:rFonts w:hint="eastAsia"/>
          <w:szCs w:val="21"/>
        </w:rPr>
        <w:t>分）</w:t>
      </w:r>
      <w:r w:rsidR="002F6345">
        <w:rPr>
          <w:sz w:val="18"/>
        </w:rPr>
        <w:pict w14:anchorId="39F91FE1">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2" o:spid="_x0000_s1127" type="#_x0000_t62" style="position:absolute;left:0;text-align:left;margin-left:281.95pt;margin-top:-27.45pt;width:82.45pt;height:64.45pt;z-index:251666944;mso-wrap-style:square;mso-position-horizontal-relative:text;mso-position-vertical-relative:text" adj="-14657,29861">
            <v:textbox>
              <w:txbxContent>
                <w:p w14:paraId="3F28B523" w14:textId="77777777" w:rsidR="00A00A96" w:rsidRDefault="00A00A96">
                  <w:pPr>
                    <w:rPr>
                      <w:color w:val="FF0000"/>
                    </w:rPr>
                  </w:pPr>
                  <w:r>
                    <w:rPr>
                      <w:rFonts w:hint="eastAsia"/>
                      <w:color w:val="FF0000"/>
                    </w:rPr>
                    <w:t>根据自己查阅的资料填写</w:t>
                  </w:r>
                </w:p>
              </w:txbxContent>
            </v:textbox>
          </v:shape>
        </w:pict>
      </w:r>
    </w:p>
    <w:p w14:paraId="3083CD47" w14:textId="77777777" w:rsidR="00A00A96" w:rsidRDefault="00A00A96">
      <w:pPr>
        <w:pBdr>
          <w:bottom w:val="single" w:sz="4" w:space="1" w:color="auto"/>
          <w:between w:val="single" w:sz="4" w:space="1" w:color="auto"/>
        </w:pBdr>
        <w:rPr>
          <w:b/>
          <w:bCs/>
        </w:rPr>
      </w:pPr>
      <w:r>
        <w:rPr>
          <w:rFonts w:hint="eastAsia"/>
          <w:b/>
          <w:bCs/>
        </w:rPr>
        <w:t>5</w:t>
      </w:r>
      <w:r>
        <w:rPr>
          <w:rFonts w:hint="eastAsia"/>
          <w:b/>
          <w:bCs/>
        </w:rPr>
        <w:t>）参考文献：</w:t>
      </w:r>
    </w:p>
    <w:p w14:paraId="4B66FC67" w14:textId="77777777" w:rsidR="00A00A96" w:rsidRDefault="00A00A96">
      <w:pPr>
        <w:pBdr>
          <w:bottom w:val="single" w:sz="4" w:space="1" w:color="auto"/>
          <w:between w:val="single" w:sz="4" w:space="1" w:color="auto"/>
        </w:pBdr>
        <w:tabs>
          <w:tab w:val="left" w:pos="540"/>
        </w:tabs>
        <w:spacing w:after="120" w:line="360" w:lineRule="auto"/>
        <w:ind w:firstLineChars="200" w:firstLine="480"/>
        <w:jc w:val="left"/>
        <w:rPr>
          <w:color w:val="FF0000"/>
          <w:szCs w:val="21"/>
        </w:rPr>
      </w:pPr>
      <w:r>
        <w:t>（</w:t>
      </w:r>
      <w:r>
        <w:t>1</w:t>
      </w:r>
      <w:r>
        <w:t>）</w:t>
      </w:r>
      <w:r>
        <w:t xml:space="preserve">Vue.js </w:t>
      </w:r>
      <w:r>
        <w:t>官方文档、</w:t>
      </w:r>
      <w:r>
        <w:t xml:space="preserve">Vite </w:t>
      </w:r>
      <w:r>
        <w:t>官方文档、</w:t>
      </w:r>
      <w:r>
        <w:t xml:space="preserve">Express </w:t>
      </w:r>
      <w:r>
        <w:t>官方文档、</w:t>
      </w:r>
      <w:r>
        <w:t xml:space="preserve">MySQL </w:t>
      </w:r>
      <w:r>
        <w:t>官方文档</w:t>
      </w:r>
    </w:p>
    <w:p w14:paraId="48EDCC91" w14:textId="77777777" w:rsidR="00A00A96" w:rsidRDefault="00A00A96">
      <w:pPr>
        <w:pBdr>
          <w:bottom w:val="single" w:sz="4" w:space="1" w:color="auto"/>
          <w:between w:val="single" w:sz="4" w:space="1" w:color="auto"/>
        </w:pBdr>
        <w:tabs>
          <w:tab w:val="left" w:pos="540"/>
        </w:tabs>
        <w:spacing w:after="120" w:line="360" w:lineRule="auto"/>
        <w:ind w:firstLineChars="200" w:firstLine="480"/>
        <w:jc w:val="left"/>
        <w:rPr>
          <w:color w:val="FF0000"/>
          <w:szCs w:val="21"/>
        </w:rPr>
      </w:pPr>
      <w:r>
        <w:t>（</w:t>
      </w:r>
      <w:r>
        <w:t>2</w:t>
      </w:r>
      <w:r>
        <w:t>）</w:t>
      </w:r>
      <w:r>
        <w:t>MDN Web Docs</w:t>
      </w:r>
      <w:r>
        <w:t>、</w:t>
      </w:r>
      <w:r>
        <w:t xml:space="preserve">Node.js </w:t>
      </w:r>
      <w:r>
        <w:t>官方文档、</w:t>
      </w:r>
      <w:r>
        <w:t xml:space="preserve">Axios </w:t>
      </w:r>
      <w:r>
        <w:t>官方文档、</w:t>
      </w:r>
      <w:r>
        <w:t xml:space="preserve">JSON Web Token </w:t>
      </w:r>
      <w:r>
        <w:t>相关文档</w:t>
      </w:r>
    </w:p>
    <w:p w14:paraId="65CDA5A6" w14:textId="77777777" w:rsidR="00A00A96" w:rsidRDefault="00A00A96">
      <w:pPr>
        <w:pBdr>
          <w:bottom w:val="single" w:sz="4" w:space="1" w:color="auto"/>
          <w:between w:val="single" w:sz="4" w:space="1" w:color="auto"/>
        </w:pBdr>
        <w:tabs>
          <w:tab w:val="left" w:pos="540"/>
        </w:tabs>
        <w:ind w:firstLineChars="200" w:firstLine="480"/>
        <w:rPr>
          <w:szCs w:val="21"/>
        </w:rPr>
      </w:pPr>
      <w:r>
        <w:rPr>
          <w:rFonts w:hint="eastAsia"/>
          <w:szCs w:val="21"/>
        </w:rPr>
        <w:t xml:space="preserve"> </w:t>
      </w:r>
    </w:p>
    <w:p w14:paraId="1D58BC61" w14:textId="77777777" w:rsidR="00A00A96" w:rsidRDefault="00A00A96">
      <w:pPr>
        <w:pBdr>
          <w:bottom w:val="single" w:sz="4" w:space="1" w:color="auto"/>
          <w:between w:val="single" w:sz="4" w:space="1" w:color="auto"/>
        </w:pBdr>
        <w:rPr>
          <w:b/>
          <w:bCs/>
        </w:rPr>
      </w:pPr>
      <w:r>
        <w:rPr>
          <w:rFonts w:hint="eastAsia"/>
          <w:b/>
          <w:bCs/>
        </w:rPr>
        <w:t>6</w:t>
      </w:r>
      <w:r>
        <w:rPr>
          <w:rFonts w:hint="eastAsia"/>
          <w:b/>
          <w:bCs/>
        </w:rPr>
        <w:t>）综合实训进度进度安排</w:t>
      </w:r>
    </w:p>
    <w:p w14:paraId="703F9E5E" w14:textId="77777777" w:rsidR="00A00A96" w:rsidRDefault="00A00A96">
      <w:pPr>
        <w:pBdr>
          <w:bottom w:val="single" w:sz="4" w:space="1" w:color="auto"/>
          <w:between w:val="single" w:sz="4" w:space="1" w:color="auto"/>
        </w:pBdr>
        <w:ind w:firstLineChars="145" w:firstLine="349"/>
        <w:rPr>
          <w:b/>
          <w:bCs/>
        </w:rPr>
      </w:pPr>
      <w:r>
        <w:rPr>
          <w:rFonts w:hint="eastAsia"/>
          <w:b/>
          <w:bCs/>
        </w:rPr>
        <w:t>内容</w:t>
      </w:r>
      <w:r>
        <w:rPr>
          <w:rFonts w:hint="eastAsia"/>
          <w:b/>
          <w:bCs/>
        </w:rPr>
        <w:t xml:space="preserve">                          </w:t>
      </w:r>
      <w:r>
        <w:rPr>
          <w:rFonts w:hint="eastAsia"/>
          <w:b/>
          <w:bCs/>
        </w:rPr>
        <w:t>天数　　　　　　地点</w:t>
      </w:r>
    </w:p>
    <w:p w14:paraId="53AB60C7" w14:textId="77777777" w:rsidR="00A00A96" w:rsidRDefault="00A00A96">
      <w:pPr>
        <w:pBdr>
          <w:bottom w:val="single" w:sz="4" w:space="1" w:color="auto"/>
          <w:between w:val="single" w:sz="4" w:space="1" w:color="auto"/>
        </w:pBdr>
        <w:spacing w:after="120" w:line="360" w:lineRule="auto"/>
        <w:ind w:firstLineChars="150" w:firstLine="360"/>
        <w:jc w:val="left"/>
        <w:rPr>
          <w:rFonts w:ascii="宋体" w:hAnsi="宋体" w:hint="eastAsia"/>
        </w:rPr>
      </w:pPr>
      <w:r>
        <w:t>需求调研、项目选题与资料收集</w:t>
      </w:r>
      <w:r>
        <w:t xml:space="preserve">          2              </w:t>
      </w:r>
      <w:r>
        <w:t>图书馆</w:t>
      </w:r>
    </w:p>
    <w:p w14:paraId="70AC8A08" w14:textId="77777777" w:rsidR="00A00A96" w:rsidRDefault="00A00A96">
      <w:pPr>
        <w:pBdr>
          <w:bottom w:val="single" w:sz="4" w:space="1" w:color="auto"/>
          <w:between w:val="single" w:sz="4" w:space="1" w:color="auto"/>
        </w:pBdr>
        <w:spacing w:after="120" w:line="360" w:lineRule="auto"/>
        <w:ind w:firstLineChars="150" w:firstLine="360"/>
        <w:jc w:val="left"/>
        <w:rPr>
          <w:rFonts w:ascii="宋体" w:hAnsi="宋体" w:hint="eastAsia"/>
          <w:color w:val="FF0000"/>
        </w:rPr>
      </w:pPr>
      <w:r>
        <w:t>系统设计、前后端开发、接口联调与测试</w:t>
      </w:r>
      <w:r>
        <w:t xml:space="preserve">    21             26-612</w:t>
      </w:r>
      <w:r>
        <w:t>、</w:t>
      </w:r>
      <w:r>
        <w:t>26-508</w:t>
      </w:r>
    </w:p>
    <w:p w14:paraId="263849A5" w14:textId="77777777" w:rsidR="00A00A96" w:rsidRDefault="00A00A96">
      <w:pPr>
        <w:pBdr>
          <w:bottom w:val="single" w:sz="4" w:space="1" w:color="auto"/>
          <w:between w:val="single" w:sz="4" w:space="1" w:color="auto"/>
        </w:pBdr>
        <w:spacing w:after="120" w:line="360" w:lineRule="auto"/>
        <w:ind w:firstLineChars="150" w:firstLine="360"/>
        <w:jc w:val="left"/>
        <w:rPr>
          <w:rFonts w:ascii="宋体" w:hAnsi="宋体" w:hint="eastAsia"/>
          <w:color w:val="FF0000"/>
        </w:rPr>
      </w:pPr>
      <w:r>
        <w:t>报告、</w:t>
      </w:r>
      <w:r>
        <w:t>PPT</w:t>
      </w:r>
      <w:r>
        <w:t>和答辩材料整理</w:t>
      </w:r>
      <w:r>
        <w:t xml:space="preserve">                2              </w:t>
      </w:r>
      <w:r>
        <w:t>图书馆</w:t>
      </w:r>
    </w:p>
    <w:p w14:paraId="586E18C7" w14:textId="77777777" w:rsidR="00A00A96" w:rsidRDefault="00A00A96">
      <w:pPr>
        <w:pBdr>
          <w:bottom w:val="single" w:sz="4" w:space="1" w:color="auto"/>
          <w:between w:val="single" w:sz="4" w:space="1" w:color="auto"/>
        </w:pBdr>
        <w:rPr>
          <w:rFonts w:ascii="宋体" w:hAnsi="宋体" w:hint="eastAsia"/>
          <w:color w:val="FF0000"/>
        </w:rPr>
      </w:pPr>
      <w:r>
        <w:rPr>
          <w:rFonts w:hint="eastAsia"/>
          <w:b/>
          <w:bCs/>
        </w:rPr>
        <w:t>7</w:t>
      </w:r>
      <w:r>
        <w:rPr>
          <w:rFonts w:hint="eastAsia"/>
          <w:b/>
          <w:bCs/>
        </w:rPr>
        <w:t>）诚信申明</w:t>
      </w:r>
    </w:p>
    <w:p w14:paraId="12B98255" w14:textId="77777777" w:rsidR="00A00A96" w:rsidRDefault="00A00A96">
      <w:pPr>
        <w:pBdr>
          <w:bottom w:val="single" w:sz="4" w:space="1" w:color="auto"/>
          <w:between w:val="single" w:sz="4" w:space="1" w:color="auto"/>
        </w:pBdr>
        <w:ind w:firstLineChars="200" w:firstLine="482"/>
        <w:rPr>
          <w:b/>
          <w:bCs/>
        </w:rPr>
      </w:pPr>
      <w:r>
        <w:rPr>
          <w:rFonts w:hint="eastAsia"/>
          <w:b/>
          <w:bCs/>
        </w:rPr>
        <w:t>本人郑重声明：所呈交的课程设计报告是我个人独立完成的，如在文中涉及抄袭或剽</w:t>
      </w:r>
    </w:p>
    <w:p w14:paraId="71C9A9E7" w14:textId="77777777" w:rsidR="00A00A96" w:rsidRDefault="00A00A96">
      <w:pPr>
        <w:pBdr>
          <w:bottom w:val="single" w:sz="4" w:space="1" w:color="auto"/>
          <w:between w:val="single" w:sz="4" w:space="1" w:color="auto"/>
        </w:pBdr>
        <w:rPr>
          <w:b/>
          <w:bCs/>
        </w:rPr>
      </w:pPr>
      <w:r>
        <w:rPr>
          <w:rFonts w:hint="eastAsia"/>
          <w:b/>
          <w:bCs/>
        </w:rPr>
        <w:t>窃行为，本人愿承担由此而造成的一切后果及责任。</w:t>
      </w:r>
    </w:p>
    <w:p w14:paraId="6087F781" w14:textId="77777777" w:rsidR="00A00A96" w:rsidRDefault="00A00A96">
      <w:pPr>
        <w:wordWrap w:val="0"/>
        <w:ind w:firstLineChars="2500" w:firstLine="4500"/>
        <w:rPr>
          <w:sz w:val="18"/>
        </w:rPr>
      </w:pPr>
    </w:p>
    <w:p w14:paraId="5B2F01FA" w14:textId="77777777" w:rsidR="00A00A96" w:rsidRDefault="00A00A96">
      <w:pPr>
        <w:wordWrap w:val="0"/>
        <w:ind w:firstLineChars="3300" w:firstLine="5940"/>
        <w:rPr>
          <w:sz w:val="18"/>
          <w:u w:val="single"/>
        </w:rPr>
      </w:pPr>
      <w:r>
        <w:rPr>
          <w:rFonts w:hint="eastAsia"/>
          <w:sz w:val="18"/>
        </w:rPr>
        <w:t>学生签名：</w:t>
      </w:r>
      <w:r>
        <w:rPr>
          <w:rFonts w:hint="eastAsia"/>
          <w:sz w:val="18"/>
          <w:u w:val="single"/>
        </w:rPr>
        <w:t xml:space="preserve">               </w:t>
      </w:r>
    </w:p>
    <w:p w14:paraId="356BC629" w14:textId="77777777" w:rsidR="00A00A96" w:rsidRDefault="00A00A96">
      <w:pPr>
        <w:tabs>
          <w:tab w:val="left" w:pos="7766"/>
        </w:tabs>
        <w:ind w:firstLineChars="2300" w:firstLine="4140"/>
        <w:jc w:val="right"/>
        <w:rPr>
          <w:color w:val="FF0000"/>
          <w:sz w:val="18"/>
        </w:rPr>
      </w:pPr>
      <w:r>
        <w:rPr>
          <w:rFonts w:hint="eastAsia"/>
          <w:color w:val="FF0000"/>
          <w:sz w:val="18"/>
        </w:rPr>
        <w:t>2026</w:t>
      </w:r>
      <w:r>
        <w:rPr>
          <w:rFonts w:hint="eastAsia"/>
          <w:color w:val="FF0000"/>
          <w:sz w:val="18"/>
        </w:rPr>
        <w:t>年</w:t>
      </w:r>
      <w:r>
        <w:rPr>
          <w:rFonts w:hint="eastAsia"/>
          <w:color w:val="FF0000"/>
          <w:sz w:val="18"/>
        </w:rPr>
        <w:t xml:space="preserve"> 6</w:t>
      </w:r>
      <w:r>
        <w:rPr>
          <w:rFonts w:hint="eastAsia"/>
          <w:color w:val="FF0000"/>
          <w:sz w:val="18"/>
        </w:rPr>
        <w:t>月</w:t>
      </w:r>
      <w:r>
        <w:rPr>
          <w:rFonts w:hint="eastAsia"/>
          <w:color w:val="FF0000"/>
          <w:sz w:val="18"/>
        </w:rPr>
        <w:t xml:space="preserve"> 30  </w:t>
      </w:r>
      <w:r>
        <w:rPr>
          <w:rFonts w:hint="eastAsia"/>
          <w:color w:val="FF0000"/>
          <w:sz w:val="18"/>
        </w:rPr>
        <w:t>日</w:t>
      </w:r>
    </w:p>
    <w:p w14:paraId="029DF3C8" w14:textId="77777777" w:rsidR="00A00A96" w:rsidRDefault="00A00A96">
      <w:pPr>
        <w:tabs>
          <w:tab w:val="left" w:pos="7766"/>
        </w:tabs>
        <w:rPr>
          <w:sz w:val="18"/>
        </w:rPr>
      </w:pPr>
    </w:p>
    <w:p w14:paraId="009DEDD1" w14:textId="77777777" w:rsidR="00A00A96" w:rsidRDefault="00A00A96">
      <w:pPr>
        <w:rPr>
          <w:rStyle w:val="ac"/>
          <w:color w:val="FF0000"/>
          <w:sz w:val="28"/>
          <w:szCs w:val="28"/>
        </w:rPr>
      </w:pPr>
      <w:r>
        <w:rPr>
          <w:rFonts w:ascii="宋体" w:hAnsi="宋体" w:hint="eastAsia"/>
          <w:b/>
          <w:bCs/>
          <w:sz w:val="28"/>
        </w:rPr>
        <w:t>课程设计</w:t>
      </w:r>
      <w:r>
        <w:rPr>
          <w:rFonts w:ascii="宋体" w:hAnsi="宋体"/>
          <w:b/>
          <w:bCs/>
          <w:sz w:val="28"/>
        </w:rPr>
        <w:t>(</w:t>
      </w:r>
      <w:r>
        <w:rPr>
          <w:rFonts w:ascii="宋体" w:hAnsi="宋体" w:hint="eastAsia"/>
          <w:b/>
          <w:bCs/>
          <w:sz w:val="28"/>
        </w:rPr>
        <w:t>论文)</w:t>
      </w:r>
      <w:r>
        <w:rPr>
          <w:rFonts w:hint="eastAsia"/>
          <w:b/>
          <w:bCs/>
          <w:sz w:val="28"/>
        </w:rPr>
        <w:t>评价标准</w:t>
      </w:r>
    </w:p>
    <w:tbl>
      <w:tblPr>
        <w:tblW w:w="7820" w:type="dxa"/>
        <w:tblInd w:w="93" w:type="dxa"/>
        <w:tblLook w:val="0000" w:firstRow="0" w:lastRow="0" w:firstColumn="0" w:lastColumn="0" w:noHBand="0" w:noVBand="0"/>
      </w:tblPr>
      <w:tblGrid>
        <w:gridCol w:w="677"/>
        <w:gridCol w:w="4428"/>
        <w:gridCol w:w="2715"/>
      </w:tblGrid>
      <w:tr w:rsidR="007E45BB" w14:paraId="3292FFE2" w14:textId="77777777">
        <w:trPr>
          <w:trHeight w:val="1302"/>
        </w:trPr>
        <w:tc>
          <w:tcPr>
            <w:tcW w:w="677" w:type="dxa"/>
            <w:tcBorders>
              <w:top w:val="single" w:sz="4" w:space="0" w:color="auto"/>
              <w:left w:val="single" w:sz="4" w:space="0" w:color="auto"/>
              <w:bottom w:val="single" w:sz="4" w:space="0" w:color="auto"/>
              <w:right w:val="single" w:sz="4" w:space="0" w:color="auto"/>
            </w:tcBorders>
            <w:noWrap/>
            <w:vAlign w:val="center"/>
          </w:tcPr>
          <w:p w14:paraId="45B91A35" w14:textId="77777777" w:rsidR="00A00A96" w:rsidRDefault="00A00A96">
            <w:pPr>
              <w:widowControl/>
              <w:jc w:val="center"/>
              <w:rPr>
                <w:rFonts w:ascii="宋体" w:hAnsi="宋体" w:cs="宋体" w:hint="eastAsia"/>
                <w:color w:val="000000"/>
                <w:kern w:val="0"/>
                <w:sz w:val="22"/>
                <w:szCs w:val="22"/>
              </w:rPr>
            </w:pPr>
            <w:r>
              <w:rPr>
                <w:rFonts w:ascii="宋体" w:hAnsi="宋体" w:cs="宋体" w:hint="eastAsia"/>
                <w:color w:val="000000"/>
                <w:kern w:val="0"/>
                <w:sz w:val="22"/>
                <w:szCs w:val="22"/>
              </w:rPr>
              <w:t>序号</w:t>
            </w:r>
          </w:p>
        </w:tc>
        <w:tc>
          <w:tcPr>
            <w:tcW w:w="4428" w:type="dxa"/>
            <w:tcBorders>
              <w:top w:val="single" w:sz="4" w:space="0" w:color="auto"/>
              <w:left w:val="nil"/>
              <w:bottom w:val="single" w:sz="4" w:space="0" w:color="auto"/>
              <w:right w:val="single" w:sz="4" w:space="0" w:color="auto"/>
            </w:tcBorders>
            <w:vAlign w:val="center"/>
          </w:tcPr>
          <w:p w14:paraId="692F4554" w14:textId="77777777" w:rsidR="00A00A96" w:rsidRDefault="00A00A96">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考核内容</w:t>
            </w:r>
          </w:p>
        </w:tc>
        <w:tc>
          <w:tcPr>
            <w:tcW w:w="2715" w:type="dxa"/>
            <w:tcBorders>
              <w:top w:val="single" w:sz="4" w:space="0" w:color="auto"/>
              <w:left w:val="single" w:sz="4" w:space="0" w:color="auto"/>
              <w:bottom w:val="single" w:sz="4" w:space="0" w:color="auto"/>
              <w:right w:val="single" w:sz="4" w:space="0" w:color="auto"/>
            </w:tcBorders>
            <w:vAlign w:val="center"/>
          </w:tcPr>
          <w:p w14:paraId="55838BB2" w14:textId="77777777" w:rsidR="00A00A96" w:rsidRDefault="00A00A96">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得分</w:t>
            </w:r>
          </w:p>
        </w:tc>
      </w:tr>
      <w:tr w:rsidR="007E45BB" w14:paraId="29139B57" w14:textId="77777777">
        <w:trPr>
          <w:trHeight w:val="580"/>
        </w:trPr>
        <w:tc>
          <w:tcPr>
            <w:tcW w:w="677" w:type="dxa"/>
            <w:tcBorders>
              <w:top w:val="nil"/>
              <w:left w:val="single" w:sz="4" w:space="0" w:color="auto"/>
              <w:bottom w:val="single" w:sz="4" w:space="0" w:color="auto"/>
              <w:right w:val="single" w:sz="4" w:space="0" w:color="auto"/>
            </w:tcBorders>
            <w:noWrap/>
            <w:vAlign w:val="center"/>
          </w:tcPr>
          <w:p w14:paraId="4C6F613C" w14:textId="77777777" w:rsidR="00A00A96" w:rsidRDefault="00A00A96">
            <w:pPr>
              <w:widowControl/>
              <w:jc w:val="center"/>
              <w:rPr>
                <w:rFonts w:ascii="宋体" w:hAnsi="宋体" w:cs="宋体" w:hint="eastAsia"/>
                <w:color w:val="000000"/>
                <w:kern w:val="0"/>
                <w:sz w:val="22"/>
                <w:szCs w:val="22"/>
              </w:rPr>
            </w:pPr>
            <w:r>
              <w:rPr>
                <w:rFonts w:ascii="宋体" w:hAnsi="宋体" w:cs="宋体" w:hint="eastAsia"/>
                <w:color w:val="000000"/>
                <w:kern w:val="0"/>
                <w:sz w:val="22"/>
                <w:szCs w:val="22"/>
              </w:rPr>
              <w:lastRenderedPageBreak/>
              <w:t>1</w:t>
            </w:r>
          </w:p>
        </w:tc>
        <w:tc>
          <w:tcPr>
            <w:tcW w:w="4428" w:type="dxa"/>
            <w:tcBorders>
              <w:top w:val="nil"/>
              <w:left w:val="single" w:sz="4" w:space="0" w:color="auto"/>
              <w:bottom w:val="single" w:sz="4" w:space="0" w:color="000000"/>
              <w:right w:val="single" w:sz="4" w:space="0" w:color="auto"/>
            </w:tcBorders>
            <w:vAlign w:val="center"/>
          </w:tcPr>
          <w:p w14:paraId="67F2165B" w14:textId="77777777" w:rsidR="00A00A96" w:rsidRDefault="00A00A96">
            <w:pPr>
              <w:jc w:val="center"/>
              <w:rPr>
                <w:color w:val="000000"/>
                <w:kern w:val="0"/>
                <w:szCs w:val="21"/>
              </w:rPr>
            </w:pPr>
            <w:r>
              <w:rPr>
                <w:rFonts w:hint="eastAsia"/>
                <w:szCs w:val="21"/>
              </w:rPr>
              <w:t>设计过程</w:t>
            </w:r>
            <w:r>
              <w:rPr>
                <w:rFonts w:ascii="宋体" w:hAnsi="宋体" w:cs="宋体" w:hint="eastAsia"/>
                <w:b/>
                <w:bCs/>
                <w:color w:val="000000"/>
                <w:kern w:val="0"/>
                <w:szCs w:val="21"/>
              </w:rPr>
              <w:t>（20分）</w:t>
            </w:r>
          </w:p>
        </w:tc>
        <w:tc>
          <w:tcPr>
            <w:tcW w:w="2715" w:type="dxa"/>
            <w:tcBorders>
              <w:top w:val="nil"/>
              <w:left w:val="nil"/>
              <w:bottom w:val="single" w:sz="4" w:space="0" w:color="auto"/>
              <w:right w:val="single" w:sz="4" w:space="0" w:color="auto"/>
            </w:tcBorders>
            <w:vAlign w:val="center"/>
          </w:tcPr>
          <w:p w14:paraId="4D509FE9" w14:textId="77777777" w:rsidR="00A00A96" w:rsidRDefault="00A00A96">
            <w:pPr>
              <w:jc w:val="center"/>
              <w:rPr>
                <w:color w:val="000000"/>
                <w:kern w:val="0"/>
                <w:szCs w:val="21"/>
              </w:rPr>
            </w:pPr>
          </w:p>
        </w:tc>
      </w:tr>
      <w:tr w:rsidR="007E45BB" w14:paraId="2ECD7F75" w14:textId="77777777">
        <w:trPr>
          <w:trHeight w:val="568"/>
        </w:trPr>
        <w:tc>
          <w:tcPr>
            <w:tcW w:w="677" w:type="dxa"/>
            <w:tcBorders>
              <w:top w:val="nil"/>
              <w:left w:val="single" w:sz="4" w:space="0" w:color="auto"/>
              <w:bottom w:val="single" w:sz="4" w:space="0" w:color="auto"/>
              <w:right w:val="single" w:sz="4" w:space="0" w:color="auto"/>
            </w:tcBorders>
            <w:noWrap/>
            <w:vAlign w:val="center"/>
          </w:tcPr>
          <w:p w14:paraId="703B2F72" w14:textId="77777777" w:rsidR="00A00A96" w:rsidRDefault="00A00A96">
            <w:pPr>
              <w:widowControl/>
              <w:jc w:val="center"/>
              <w:rPr>
                <w:rFonts w:ascii="宋体" w:hAnsi="宋体" w:cs="宋体" w:hint="eastAsia"/>
                <w:color w:val="000000"/>
                <w:kern w:val="0"/>
                <w:sz w:val="22"/>
                <w:szCs w:val="22"/>
              </w:rPr>
            </w:pPr>
            <w:r>
              <w:rPr>
                <w:rFonts w:ascii="宋体" w:hAnsi="宋体" w:cs="宋体" w:hint="eastAsia"/>
                <w:color w:val="000000"/>
                <w:kern w:val="0"/>
                <w:sz w:val="22"/>
                <w:szCs w:val="22"/>
              </w:rPr>
              <w:t>2</w:t>
            </w:r>
          </w:p>
        </w:tc>
        <w:tc>
          <w:tcPr>
            <w:tcW w:w="4428" w:type="dxa"/>
            <w:tcBorders>
              <w:top w:val="nil"/>
              <w:left w:val="single" w:sz="4" w:space="0" w:color="auto"/>
              <w:bottom w:val="single" w:sz="4" w:space="0" w:color="000000"/>
              <w:right w:val="single" w:sz="4" w:space="0" w:color="auto"/>
            </w:tcBorders>
            <w:vAlign w:val="center"/>
          </w:tcPr>
          <w:p w14:paraId="29981643" w14:textId="77777777" w:rsidR="00A00A96" w:rsidRDefault="00A00A96">
            <w:pPr>
              <w:jc w:val="center"/>
              <w:rPr>
                <w:color w:val="000000"/>
                <w:kern w:val="0"/>
                <w:szCs w:val="21"/>
              </w:rPr>
            </w:pPr>
            <w:r>
              <w:rPr>
                <w:rFonts w:hint="eastAsia"/>
                <w:szCs w:val="21"/>
              </w:rPr>
              <w:t>调试运行</w:t>
            </w:r>
            <w:r>
              <w:rPr>
                <w:rFonts w:ascii="宋体" w:hAnsi="宋体" w:cs="宋体" w:hint="eastAsia"/>
                <w:b/>
                <w:bCs/>
                <w:color w:val="000000"/>
                <w:kern w:val="0"/>
                <w:szCs w:val="21"/>
              </w:rPr>
              <w:t>（20分）</w:t>
            </w:r>
          </w:p>
        </w:tc>
        <w:tc>
          <w:tcPr>
            <w:tcW w:w="2715" w:type="dxa"/>
            <w:tcBorders>
              <w:top w:val="single" w:sz="4" w:space="0" w:color="auto"/>
              <w:left w:val="nil"/>
              <w:right w:val="single" w:sz="4" w:space="0" w:color="auto"/>
            </w:tcBorders>
            <w:vAlign w:val="center"/>
          </w:tcPr>
          <w:p w14:paraId="4A9AC6E8" w14:textId="77777777" w:rsidR="00A00A96" w:rsidRDefault="00A00A96">
            <w:pPr>
              <w:jc w:val="center"/>
              <w:rPr>
                <w:color w:val="000000"/>
                <w:kern w:val="0"/>
                <w:szCs w:val="21"/>
              </w:rPr>
            </w:pPr>
          </w:p>
        </w:tc>
      </w:tr>
      <w:tr w:rsidR="007E45BB" w14:paraId="24B5FFA6" w14:textId="77777777">
        <w:trPr>
          <w:trHeight w:val="486"/>
        </w:trPr>
        <w:tc>
          <w:tcPr>
            <w:tcW w:w="677" w:type="dxa"/>
            <w:tcBorders>
              <w:top w:val="nil"/>
              <w:left w:val="single" w:sz="4" w:space="0" w:color="auto"/>
              <w:bottom w:val="single" w:sz="4" w:space="0" w:color="auto"/>
              <w:right w:val="single" w:sz="4" w:space="0" w:color="auto"/>
            </w:tcBorders>
            <w:noWrap/>
            <w:vAlign w:val="center"/>
          </w:tcPr>
          <w:p w14:paraId="1C9F88CB" w14:textId="77777777" w:rsidR="00A00A96" w:rsidRDefault="00A00A96">
            <w:pPr>
              <w:widowControl/>
              <w:jc w:val="center"/>
              <w:rPr>
                <w:rFonts w:ascii="宋体" w:hAnsi="宋体" w:cs="宋体" w:hint="eastAsia"/>
                <w:color w:val="000000"/>
                <w:kern w:val="0"/>
                <w:sz w:val="22"/>
                <w:szCs w:val="22"/>
              </w:rPr>
            </w:pPr>
            <w:r>
              <w:rPr>
                <w:rFonts w:ascii="宋体" w:hAnsi="宋体" w:cs="宋体" w:hint="eastAsia"/>
                <w:color w:val="000000"/>
                <w:kern w:val="0"/>
                <w:sz w:val="22"/>
                <w:szCs w:val="22"/>
              </w:rPr>
              <w:t>3</w:t>
            </w:r>
          </w:p>
        </w:tc>
        <w:tc>
          <w:tcPr>
            <w:tcW w:w="4428" w:type="dxa"/>
            <w:tcBorders>
              <w:top w:val="nil"/>
              <w:left w:val="single" w:sz="4" w:space="0" w:color="auto"/>
              <w:bottom w:val="single" w:sz="4" w:space="0" w:color="000000"/>
              <w:right w:val="single" w:sz="4" w:space="0" w:color="auto"/>
            </w:tcBorders>
            <w:vAlign w:val="center"/>
          </w:tcPr>
          <w:p w14:paraId="2F4F8CB1" w14:textId="77777777" w:rsidR="00A00A96" w:rsidRDefault="00A00A96">
            <w:pPr>
              <w:jc w:val="center"/>
              <w:rPr>
                <w:color w:val="000000"/>
                <w:kern w:val="0"/>
                <w:szCs w:val="21"/>
              </w:rPr>
            </w:pPr>
            <w:r>
              <w:rPr>
                <w:rFonts w:hint="eastAsia"/>
                <w:szCs w:val="21"/>
              </w:rPr>
              <w:t>项目答辩</w:t>
            </w:r>
            <w:r>
              <w:rPr>
                <w:rFonts w:ascii="宋体" w:hAnsi="宋体" w:cs="宋体" w:hint="eastAsia"/>
                <w:b/>
                <w:bCs/>
                <w:color w:val="000000"/>
                <w:kern w:val="0"/>
                <w:szCs w:val="21"/>
              </w:rPr>
              <w:t>（</w:t>
            </w:r>
            <w:r>
              <w:rPr>
                <w:rFonts w:hint="eastAsia"/>
                <w:b/>
                <w:bCs/>
                <w:color w:val="000000"/>
                <w:kern w:val="0"/>
                <w:szCs w:val="21"/>
              </w:rPr>
              <w:t>30</w:t>
            </w:r>
            <w:r>
              <w:rPr>
                <w:rFonts w:ascii="宋体" w:hAnsi="宋体" w:cs="宋体" w:hint="eastAsia"/>
                <w:b/>
                <w:bCs/>
                <w:color w:val="000000"/>
                <w:kern w:val="0"/>
                <w:szCs w:val="21"/>
              </w:rPr>
              <w:t>分）</w:t>
            </w:r>
          </w:p>
        </w:tc>
        <w:tc>
          <w:tcPr>
            <w:tcW w:w="2715" w:type="dxa"/>
            <w:tcBorders>
              <w:top w:val="single" w:sz="4" w:space="0" w:color="auto"/>
              <w:left w:val="nil"/>
              <w:bottom w:val="single" w:sz="4" w:space="0" w:color="auto"/>
              <w:right w:val="single" w:sz="4" w:space="0" w:color="auto"/>
            </w:tcBorders>
            <w:vAlign w:val="center"/>
          </w:tcPr>
          <w:p w14:paraId="19D53DF1" w14:textId="77777777" w:rsidR="00A00A96" w:rsidRDefault="00A00A96">
            <w:pPr>
              <w:jc w:val="center"/>
              <w:rPr>
                <w:color w:val="000000"/>
                <w:kern w:val="0"/>
                <w:szCs w:val="21"/>
              </w:rPr>
            </w:pPr>
          </w:p>
        </w:tc>
      </w:tr>
      <w:tr w:rsidR="007E45BB" w14:paraId="2DFD582A" w14:textId="77777777">
        <w:trPr>
          <w:trHeight w:val="486"/>
        </w:trPr>
        <w:tc>
          <w:tcPr>
            <w:tcW w:w="677" w:type="dxa"/>
            <w:tcBorders>
              <w:top w:val="nil"/>
              <w:left w:val="single" w:sz="4" w:space="0" w:color="auto"/>
              <w:bottom w:val="single" w:sz="4" w:space="0" w:color="auto"/>
              <w:right w:val="single" w:sz="4" w:space="0" w:color="auto"/>
            </w:tcBorders>
            <w:noWrap/>
            <w:vAlign w:val="center"/>
          </w:tcPr>
          <w:p w14:paraId="751D4683" w14:textId="77777777" w:rsidR="00A00A96" w:rsidRDefault="00A00A96">
            <w:pPr>
              <w:widowControl/>
              <w:jc w:val="center"/>
              <w:rPr>
                <w:rFonts w:ascii="宋体" w:hAnsi="宋体" w:cs="宋体" w:hint="eastAsia"/>
                <w:color w:val="000000"/>
                <w:kern w:val="0"/>
                <w:sz w:val="22"/>
                <w:szCs w:val="22"/>
              </w:rPr>
            </w:pPr>
            <w:r>
              <w:rPr>
                <w:rFonts w:ascii="宋体" w:hAnsi="宋体" w:cs="宋体" w:hint="eastAsia"/>
                <w:color w:val="000000"/>
                <w:kern w:val="0"/>
                <w:sz w:val="22"/>
                <w:szCs w:val="22"/>
              </w:rPr>
              <w:t>4</w:t>
            </w:r>
          </w:p>
        </w:tc>
        <w:tc>
          <w:tcPr>
            <w:tcW w:w="4428" w:type="dxa"/>
            <w:tcBorders>
              <w:top w:val="nil"/>
              <w:left w:val="single" w:sz="4" w:space="0" w:color="auto"/>
              <w:bottom w:val="single" w:sz="4" w:space="0" w:color="000000"/>
              <w:right w:val="single" w:sz="4" w:space="0" w:color="auto"/>
            </w:tcBorders>
            <w:vAlign w:val="center"/>
          </w:tcPr>
          <w:p w14:paraId="7F270D2B" w14:textId="77777777" w:rsidR="00A00A96" w:rsidRDefault="00A00A96">
            <w:pPr>
              <w:widowControl/>
              <w:jc w:val="center"/>
              <w:rPr>
                <w:color w:val="000000"/>
                <w:kern w:val="0"/>
                <w:szCs w:val="21"/>
              </w:rPr>
            </w:pPr>
            <w:r>
              <w:rPr>
                <w:rFonts w:hint="eastAsia"/>
                <w:szCs w:val="21"/>
              </w:rPr>
              <w:t>论文写作</w:t>
            </w:r>
            <w:r>
              <w:rPr>
                <w:rFonts w:ascii="宋体" w:hAnsi="宋体" w:cs="宋体" w:hint="eastAsia"/>
                <w:b/>
                <w:bCs/>
                <w:color w:val="000000"/>
                <w:kern w:val="0"/>
                <w:szCs w:val="21"/>
              </w:rPr>
              <w:t>（</w:t>
            </w:r>
            <w:r>
              <w:rPr>
                <w:rFonts w:hint="eastAsia"/>
                <w:b/>
                <w:bCs/>
                <w:color w:val="000000"/>
                <w:kern w:val="0"/>
                <w:szCs w:val="21"/>
              </w:rPr>
              <w:t>30</w:t>
            </w:r>
            <w:r>
              <w:rPr>
                <w:rFonts w:ascii="宋体" w:hAnsi="宋体" w:cs="宋体" w:hint="eastAsia"/>
                <w:b/>
                <w:bCs/>
                <w:color w:val="000000"/>
                <w:kern w:val="0"/>
                <w:szCs w:val="21"/>
              </w:rPr>
              <w:t>分）</w:t>
            </w:r>
            <w:r>
              <w:rPr>
                <w:color w:val="000000"/>
                <w:kern w:val="0"/>
                <w:szCs w:val="21"/>
              </w:rPr>
              <w:t xml:space="preserve">　</w:t>
            </w:r>
          </w:p>
        </w:tc>
        <w:tc>
          <w:tcPr>
            <w:tcW w:w="2715" w:type="dxa"/>
            <w:tcBorders>
              <w:top w:val="single" w:sz="4" w:space="0" w:color="auto"/>
              <w:left w:val="nil"/>
              <w:bottom w:val="single" w:sz="4" w:space="0" w:color="auto"/>
              <w:right w:val="single" w:sz="4" w:space="0" w:color="auto"/>
            </w:tcBorders>
            <w:vAlign w:val="center"/>
          </w:tcPr>
          <w:p w14:paraId="183114F2" w14:textId="77777777" w:rsidR="00A00A96" w:rsidRDefault="00A00A96">
            <w:pPr>
              <w:jc w:val="center"/>
              <w:rPr>
                <w:color w:val="000000"/>
                <w:kern w:val="0"/>
                <w:szCs w:val="21"/>
              </w:rPr>
            </w:pPr>
          </w:p>
        </w:tc>
      </w:tr>
      <w:tr w:rsidR="007E45BB" w14:paraId="2869D27E" w14:textId="77777777">
        <w:trPr>
          <w:trHeight w:val="634"/>
        </w:trPr>
        <w:tc>
          <w:tcPr>
            <w:tcW w:w="5105" w:type="dxa"/>
            <w:gridSpan w:val="2"/>
            <w:tcBorders>
              <w:top w:val="single" w:sz="4" w:space="0" w:color="auto"/>
              <w:left w:val="single" w:sz="4" w:space="0" w:color="auto"/>
              <w:bottom w:val="single" w:sz="4" w:space="0" w:color="auto"/>
              <w:right w:val="single" w:sz="4" w:space="0" w:color="auto"/>
            </w:tcBorders>
            <w:vAlign w:val="center"/>
          </w:tcPr>
          <w:p w14:paraId="6B2C0B56" w14:textId="77777777" w:rsidR="00A00A96" w:rsidRDefault="00A00A96">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总</w:t>
            </w:r>
            <w:r>
              <w:rPr>
                <w:b/>
                <w:bCs/>
                <w:color w:val="000000"/>
                <w:kern w:val="0"/>
                <w:szCs w:val="21"/>
              </w:rPr>
              <w:t xml:space="preserve">   </w:t>
            </w:r>
            <w:r>
              <w:rPr>
                <w:rFonts w:ascii="宋体" w:hAnsi="宋体" w:cs="宋体" w:hint="eastAsia"/>
                <w:b/>
                <w:bCs/>
                <w:color w:val="000000"/>
                <w:kern w:val="0"/>
                <w:szCs w:val="21"/>
              </w:rPr>
              <w:t>得</w:t>
            </w:r>
            <w:r>
              <w:rPr>
                <w:b/>
                <w:bCs/>
                <w:color w:val="000000"/>
                <w:kern w:val="0"/>
                <w:szCs w:val="21"/>
              </w:rPr>
              <w:t xml:space="preserve">   </w:t>
            </w:r>
            <w:r>
              <w:rPr>
                <w:rFonts w:ascii="宋体" w:hAnsi="宋体" w:cs="宋体" w:hint="eastAsia"/>
                <w:b/>
                <w:bCs/>
                <w:color w:val="000000"/>
                <w:kern w:val="0"/>
                <w:szCs w:val="21"/>
              </w:rPr>
              <w:t>分</w:t>
            </w:r>
          </w:p>
        </w:tc>
        <w:tc>
          <w:tcPr>
            <w:tcW w:w="2715" w:type="dxa"/>
            <w:tcBorders>
              <w:top w:val="single" w:sz="4" w:space="0" w:color="auto"/>
              <w:left w:val="nil"/>
              <w:bottom w:val="single" w:sz="4" w:space="0" w:color="auto"/>
              <w:right w:val="single" w:sz="4" w:space="0" w:color="auto"/>
            </w:tcBorders>
            <w:vAlign w:val="center"/>
          </w:tcPr>
          <w:p w14:paraId="13BBD868" w14:textId="77777777" w:rsidR="00A00A96" w:rsidRDefault="00A00A96">
            <w:pPr>
              <w:widowControl/>
              <w:jc w:val="center"/>
              <w:rPr>
                <w:color w:val="000000"/>
                <w:kern w:val="0"/>
                <w:szCs w:val="21"/>
              </w:rPr>
            </w:pPr>
            <w:r>
              <w:rPr>
                <w:color w:val="000000"/>
                <w:kern w:val="0"/>
                <w:szCs w:val="21"/>
              </w:rPr>
              <w:t xml:space="preserve">　</w:t>
            </w:r>
          </w:p>
        </w:tc>
      </w:tr>
    </w:tbl>
    <w:p w14:paraId="7EBCF4E6" w14:textId="77777777" w:rsidR="00A00A96" w:rsidRDefault="00A00A96">
      <w:pPr>
        <w:jc w:val="center"/>
        <w:rPr>
          <w:rStyle w:val="ac"/>
          <w:color w:val="FF0000"/>
          <w:sz w:val="28"/>
          <w:szCs w:val="28"/>
        </w:rPr>
      </w:pPr>
    </w:p>
    <w:p w14:paraId="320C268C" w14:textId="77777777" w:rsidR="00A00A96" w:rsidRDefault="00A00A96">
      <w:pPr>
        <w:jc w:val="center"/>
        <w:rPr>
          <w:rStyle w:val="ac"/>
          <w:color w:val="FF0000"/>
          <w:sz w:val="28"/>
          <w:szCs w:val="28"/>
        </w:rPr>
      </w:pPr>
    </w:p>
    <w:p w14:paraId="172FA09A" w14:textId="77777777" w:rsidR="00A00A96" w:rsidRDefault="00A00A96">
      <w:pPr>
        <w:tabs>
          <w:tab w:val="left" w:pos="7766"/>
        </w:tabs>
        <w:ind w:firstLineChars="3300" w:firstLine="5940"/>
        <w:rPr>
          <w:sz w:val="18"/>
          <w:u w:val="single"/>
        </w:rPr>
      </w:pPr>
      <w:r>
        <w:rPr>
          <w:rFonts w:hint="eastAsia"/>
          <w:sz w:val="18"/>
        </w:rPr>
        <w:t>评阅人：</w:t>
      </w:r>
      <w:r>
        <w:rPr>
          <w:rFonts w:hint="eastAsia"/>
          <w:sz w:val="18"/>
          <w:u w:val="single"/>
        </w:rPr>
        <w:t xml:space="preserve">  </w:t>
      </w:r>
      <w:r>
        <w:rPr>
          <w:rFonts w:hint="eastAsia"/>
          <w:sz w:val="18"/>
          <w:u w:val="single"/>
        </w:rPr>
        <w:t xml:space="preserve">　　</w:t>
      </w:r>
      <w:r>
        <w:rPr>
          <w:rFonts w:hint="eastAsia"/>
          <w:sz w:val="18"/>
          <w:u w:val="single"/>
        </w:rPr>
        <w:t xml:space="preserve">              </w:t>
      </w:r>
      <w:r>
        <w:rPr>
          <w:rFonts w:hint="eastAsia"/>
          <w:sz w:val="18"/>
        </w:rPr>
        <w:t xml:space="preserve"> </w:t>
      </w:r>
    </w:p>
    <w:p w14:paraId="19310253" w14:textId="77777777" w:rsidR="00A00A96" w:rsidRDefault="00A00A96">
      <w:pPr>
        <w:tabs>
          <w:tab w:val="left" w:pos="7766"/>
        </w:tabs>
        <w:ind w:firstLineChars="2300" w:firstLine="4140"/>
        <w:jc w:val="right"/>
        <w:rPr>
          <w:sz w:val="18"/>
        </w:rPr>
      </w:pPr>
      <w:r>
        <w:rPr>
          <w:rFonts w:hint="eastAsia"/>
          <w:sz w:val="18"/>
        </w:rPr>
        <w:t xml:space="preserve">                   2026  </w:t>
      </w:r>
      <w:r>
        <w:rPr>
          <w:rFonts w:hint="eastAsia"/>
          <w:sz w:val="18"/>
        </w:rPr>
        <w:t>年</w:t>
      </w:r>
      <w:r>
        <w:rPr>
          <w:rFonts w:hint="eastAsia"/>
          <w:sz w:val="18"/>
        </w:rPr>
        <w:t xml:space="preserve">  7    </w:t>
      </w:r>
      <w:r>
        <w:rPr>
          <w:rFonts w:hint="eastAsia"/>
          <w:sz w:val="18"/>
        </w:rPr>
        <w:t>月</w:t>
      </w:r>
      <w:r>
        <w:rPr>
          <w:rFonts w:hint="eastAsia"/>
          <w:sz w:val="18"/>
        </w:rPr>
        <w:t xml:space="preserve">  1  </w:t>
      </w:r>
      <w:r>
        <w:rPr>
          <w:rFonts w:hint="eastAsia"/>
          <w:sz w:val="18"/>
        </w:rPr>
        <w:t>日</w:t>
      </w:r>
    </w:p>
    <w:p w14:paraId="0832DD7B" w14:textId="77777777" w:rsidR="00A00A96" w:rsidRDefault="00A00A96">
      <w:pPr>
        <w:jc w:val="center"/>
        <w:rPr>
          <w:color w:val="000000"/>
        </w:rPr>
        <w:sectPr w:rsidR="00A00A96">
          <w:headerReference w:type="default" r:id="rId8"/>
          <w:footerReference w:type="default" r:id="rId9"/>
          <w:pgSz w:w="11906" w:h="16838"/>
          <w:pgMar w:top="1440" w:right="1514" w:bottom="1440" w:left="2081" w:header="851" w:footer="992" w:gutter="0"/>
          <w:pgNumType w:fmt="upperRoman" w:start="1"/>
          <w:cols w:space="720"/>
          <w:docGrid w:type="lines" w:linePitch="358"/>
        </w:sectPr>
      </w:pPr>
    </w:p>
    <w:p w14:paraId="22677B6C" w14:textId="77777777" w:rsidR="00A00A96" w:rsidRDefault="00A00A96">
      <w:pPr>
        <w:adjustRightInd w:val="0"/>
        <w:snapToGrid w:val="0"/>
        <w:spacing w:line="324" w:lineRule="auto"/>
        <w:jc w:val="center"/>
        <w:rPr>
          <w:rFonts w:ascii="黑体" w:eastAsia="黑体"/>
          <w:sz w:val="36"/>
          <w:szCs w:val="36"/>
        </w:rPr>
      </w:pPr>
      <w:r>
        <w:rPr>
          <w:rFonts w:eastAsia="黑体"/>
          <w:b/>
          <w:sz w:val="32"/>
        </w:rPr>
        <w:lastRenderedPageBreak/>
        <w:t>目录</w:t>
      </w:r>
    </w:p>
    <w:p w14:paraId="1E663F58" w14:textId="7D57F9DF" w:rsidR="002F6345" w:rsidRDefault="002F6345">
      <w:pPr>
        <w:pStyle w:val="TOC1"/>
        <w:tabs>
          <w:tab w:val="right" w:leader="dot" w:pos="8778"/>
        </w:tabs>
        <w:rPr>
          <w:rFonts w:asciiTheme="minorHAnsi" w:eastAsiaTheme="minorEastAsia" w:hAnsiTheme="minorHAnsi" w:cstheme="minorBidi" w:hint="eastAsia"/>
          <w:noProof/>
          <w:sz w:val="22"/>
          <w14:ligatures w14:val="standardContextual"/>
        </w:rPr>
      </w:pPr>
      <w:r>
        <w:fldChar w:fldCharType="begin"/>
      </w:r>
      <w:r>
        <w:instrText>TOC \o "1-2" \h \z \u</w:instrText>
      </w:r>
      <w:r>
        <w:fldChar w:fldCharType="separate"/>
      </w:r>
      <w:hyperlink w:anchor="_Toc232541722" w:history="1">
        <w:r w:rsidRPr="007C42A9">
          <w:rPr>
            <w:rStyle w:val="af2"/>
            <w:rFonts w:hint="eastAsia"/>
            <w:noProof/>
          </w:rPr>
          <w:t>第一章</w:t>
        </w:r>
        <w:r w:rsidRPr="007C42A9">
          <w:rPr>
            <w:rStyle w:val="af2"/>
            <w:rFonts w:hint="eastAsia"/>
            <w:noProof/>
          </w:rPr>
          <w:t xml:space="preserve">  </w:t>
        </w:r>
        <w:r w:rsidRPr="007C42A9">
          <w:rPr>
            <w:rStyle w:val="af2"/>
            <w:rFonts w:hint="eastAsia"/>
            <w:noProof/>
          </w:rPr>
          <w:t>实训目的及任务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398E35E" w14:textId="005FCAE4"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23" w:history="1">
        <w:r w:rsidRPr="007C42A9">
          <w:rPr>
            <w:rStyle w:val="af2"/>
            <w:rFonts w:hint="eastAsia"/>
            <w:noProof/>
          </w:rPr>
          <w:t xml:space="preserve">1.1 </w:t>
        </w:r>
        <w:r w:rsidRPr="007C42A9">
          <w:rPr>
            <w:rStyle w:val="af2"/>
            <w:rFonts w:hint="eastAsia"/>
            <w:noProof/>
          </w:rPr>
          <w:t>实训目的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B57632B" w14:textId="27DB33FD"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24" w:history="1">
        <w:r w:rsidRPr="007C42A9">
          <w:rPr>
            <w:rStyle w:val="af2"/>
            <w:rFonts w:hint="eastAsia"/>
            <w:noProof/>
          </w:rPr>
          <w:t xml:space="preserve">1.2 </w:t>
        </w:r>
        <w:r w:rsidRPr="007C42A9">
          <w:rPr>
            <w:rStyle w:val="af2"/>
            <w:rFonts w:hint="eastAsia"/>
            <w:noProof/>
          </w:rPr>
          <w:t>实训任务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284302D" w14:textId="2E43A7FB"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25" w:history="1">
        <w:r w:rsidRPr="007C42A9">
          <w:rPr>
            <w:rStyle w:val="af2"/>
            <w:rFonts w:hint="eastAsia"/>
            <w:noProof/>
          </w:rPr>
          <w:t xml:space="preserve">1.3 </w:t>
        </w:r>
        <w:r w:rsidRPr="007C42A9">
          <w:rPr>
            <w:rStyle w:val="af2"/>
            <w:rFonts w:hint="eastAsia"/>
            <w:noProof/>
          </w:rPr>
          <w:t>项目背景与意义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391A18" w14:textId="5681E85A"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26" w:history="1">
        <w:r w:rsidRPr="007C42A9">
          <w:rPr>
            <w:rStyle w:val="af2"/>
            <w:rFonts w:hint="eastAsia"/>
            <w:noProof/>
          </w:rPr>
          <w:t xml:space="preserve">1.4 </w:t>
        </w:r>
        <w:r w:rsidRPr="007C42A9">
          <w:rPr>
            <w:rStyle w:val="af2"/>
            <w:rFonts w:hint="eastAsia"/>
            <w:noProof/>
          </w:rPr>
          <w:t>论文内容与安排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DAAEC34" w14:textId="4CA6126F" w:rsidR="002F6345" w:rsidRDefault="002F6345">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541727" w:history="1">
        <w:r w:rsidRPr="007C42A9">
          <w:rPr>
            <w:rStyle w:val="af2"/>
            <w:rFonts w:hint="eastAsia"/>
            <w:noProof/>
          </w:rPr>
          <w:t>第二章</w:t>
        </w:r>
        <w:r w:rsidRPr="007C42A9">
          <w:rPr>
            <w:rStyle w:val="af2"/>
            <w:rFonts w:hint="eastAsia"/>
            <w:noProof/>
          </w:rPr>
          <w:t xml:space="preserve">  </w:t>
        </w:r>
        <w:r w:rsidRPr="007C42A9">
          <w:rPr>
            <w:rStyle w:val="af2"/>
            <w:rFonts w:hint="eastAsia"/>
            <w:noProof/>
          </w:rPr>
          <w:t>实训过程及内容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34466D" w14:textId="105A62D8"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28" w:history="1">
        <w:r w:rsidRPr="007C42A9">
          <w:rPr>
            <w:rStyle w:val="af2"/>
            <w:rFonts w:hint="eastAsia"/>
            <w:noProof/>
          </w:rPr>
          <w:t xml:space="preserve">2.1 </w:t>
        </w:r>
        <w:r w:rsidRPr="007C42A9">
          <w:rPr>
            <w:rStyle w:val="af2"/>
            <w:rFonts w:hint="eastAsia"/>
            <w:noProof/>
          </w:rPr>
          <w:t>实训安排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D7EC4FF" w14:textId="589B4947"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29" w:history="1">
        <w:r w:rsidRPr="007C42A9">
          <w:rPr>
            <w:rStyle w:val="af2"/>
            <w:rFonts w:hint="eastAsia"/>
            <w:noProof/>
          </w:rPr>
          <w:t xml:space="preserve">2.2 </w:t>
        </w:r>
        <w:r w:rsidRPr="007C42A9">
          <w:rPr>
            <w:rStyle w:val="af2"/>
            <w:rFonts w:hint="eastAsia"/>
            <w:noProof/>
          </w:rPr>
          <w:t>实训教学及学习内容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3585F27" w14:textId="1E1546A1"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30" w:history="1">
        <w:r w:rsidRPr="007C42A9">
          <w:rPr>
            <w:rStyle w:val="af2"/>
            <w:rFonts w:hint="eastAsia"/>
            <w:noProof/>
          </w:rPr>
          <w:t xml:space="preserve">2.3 </w:t>
        </w:r>
        <w:r w:rsidRPr="007C42A9">
          <w:rPr>
            <w:rStyle w:val="af2"/>
            <w:rFonts w:hint="eastAsia"/>
            <w:noProof/>
          </w:rPr>
          <w:t>开发环境与技术栈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0472006" w14:textId="7CE1AB6A"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31" w:history="1">
        <w:r w:rsidRPr="007C42A9">
          <w:rPr>
            <w:rStyle w:val="af2"/>
            <w:rFonts w:hint="eastAsia"/>
            <w:noProof/>
          </w:rPr>
          <w:t>2.4 AI</w:t>
        </w:r>
        <w:r w:rsidRPr="007C42A9">
          <w:rPr>
            <w:rStyle w:val="af2"/>
            <w:rFonts w:hint="eastAsia"/>
            <w:noProof/>
          </w:rPr>
          <w:t>辅助编程使用说明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3A4839B" w14:textId="7CB46872" w:rsidR="002F6345" w:rsidRDefault="002F6345">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541732" w:history="1">
        <w:r w:rsidRPr="007C42A9">
          <w:rPr>
            <w:rStyle w:val="af2"/>
            <w:rFonts w:hint="eastAsia"/>
            <w:noProof/>
          </w:rPr>
          <w:t>第三章</w:t>
        </w:r>
        <w:r w:rsidRPr="007C42A9">
          <w:rPr>
            <w:rStyle w:val="af2"/>
            <w:rFonts w:hint="eastAsia"/>
            <w:noProof/>
          </w:rPr>
          <w:t xml:space="preserve">  </w:t>
        </w:r>
        <w:r w:rsidRPr="007C42A9">
          <w:rPr>
            <w:rStyle w:val="af2"/>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959D436" w14:textId="1DCED176"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33" w:history="1">
        <w:r w:rsidRPr="007C42A9">
          <w:rPr>
            <w:rStyle w:val="af2"/>
            <w:rFonts w:hint="eastAsia"/>
            <w:noProof/>
          </w:rPr>
          <w:t xml:space="preserve">3.1 </w:t>
        </w:r>
        <w:r w:rsidRPr="007C42A9">
          <w:rPr>
            <w:rStyle w:val="af2"/>
            <w:rFonts w:hint="eastAsia"/>
            <w:noProof/>
          </w:rPr>
          <w:t>用户需求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62EDBAE" w14:textId="7DD1DAF9"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34" w:history="1">
        <w:r w:rsidRPr="007C42A9">
          <w:rPr>
            <w:rStyle w:val="af2"/>
            <w:rFonts w:hint="eastAsia"/>
            <w:noProof/>
          </w:rPr>
          <w:t xml:space="preserve">3.2 </w:t>
        </w:r>
        <w:r w:rsidRPr="007C42A9">
          <w:rPr>
            <w:rStyle w:val="af2"/>
            <w:rFonts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EAE87AA" w14:textId="53762E62"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35" w:history="1">
        <w:r w:rsidRPr="007C42A9">
          <w:rPr>
            <w:rStyle w:val="af2"/>
            <w:rFonts w:hint="eastAsia"/>
            <w:noProof/>
          </w:rPr>
          <w:t xml:space="preserve">3.3 </w:t>
        </w:r>
        <w:r w:rsidRPr="007C42A9">
          <w:rPr>
            <w:rStyle w:val="af2"/>
            <w:rFonts w:hint="eastAsia"/>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8975C59" w14:textId="24F81AEE"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36" w:history="1">
        <w:r w:rsidRPr="007C42A9">
          <w:rPr>
            <w:rStyle w:val="af2"/>
            <w:rFonts w:hint="eastAsia"/>
            <w:noProof/>
          </w:rPr>
          <w:t xml:space="preserve">3.4 </w:t>
        </w:r>
        <w:r w:rsidRPr="007C42A9">
          <w:rPr>
            <w:rStyle w:val="af2"/>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1BEA923" w14:textId="4582CE56"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37" w:history="1">
        <w:r w:rsidRPr="007C42A9">
          <w:rPr>
            <w:rStyle w:val="af2"/>
            <w:rFonts w:hint="eastAsia"/>
            <w:noProof/>
          </w:rPr>
          <w:t xml:space="preserve">3.5 </w:t>
        </w:r>
        <w:r w:rsidRPr="007C42A9">
          <w:rPr>
            <w:rStyle w:val="af2"/>
            <w:rFonts w:hint="eastAsia"/>
            <w:noProof/>
          </w:rPr>
          <w:t>用户角色及权限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A6B5F48" w14:textId="1E4412AA"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38" w:history="1">
        <w:r w:rsidRPr="007C42A9">
          <w:rPr>
            <w:rStyle w:val="af2"/>
            <w:rFonts w:hint="eastAsia"/>
            <w:noProof/>
          </w:rPr>
          <w:t xml:space="preserve">3.6 </w:t>
        </w:r>
        <w:r w:rsidRPr="007C42A9">
          <w:rPr>
            <w:rStyle w:val="af2"/>
            <w:rFonts w:hint="eastAsia"/>
            <w:noProof/>
          </w:rPr>
          <w:t>典型业务流程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4333681" w14:textId="1735B543"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39" w:history="1">
        <w:r w:rsidRPr="007C42A9">
          <w:rPr>
            <w:rStyle w:val="af2"/>
            <w:rFonts w:hint="eastAsia"/>
            <w:noProof/>
          </w:rPr>
          <w:t xml:space="preserve">3.7 </w:t>
        </w:r>
        <w:r w:rsidRPr="007C42A9">
          <w:rPr>
            <w:rStyle w:val="af2"/>
            <w:rFonts w:hint="eastAsia"/>
            <w:noProof/>
          </w:rPr>
          <w:t>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BBEDB8A" w14:textId="3F6B1107" w:rsidR="002F6345" w:rsidRDefault="002F6345">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541740" w:history="1">
        <w:r w:rsidRPr="007C42A9">
          <w:rPr>
            <w:rStyle w:val="af2"/>
            <w:rFonts w:hint="eastAsia"/>
            <w:noProof/>
          </w:rPr>
          <w:t>第四章</w:t>
        </w:r>
        <w:r w:rsidRPr="007C42A9">
          <w:rPr>
            <w:rStyle w:val="af2"/>
            <w:rFonts w:hint="eastAsia"/>
            <w:noProof/>
          </w:rPr>
          <w:t xml:space="preserve">  </w:t>
        </w:r>
        <w:r w:rsidRPr="007C42A9">
          <w:rPr>
            <w:rStyle w:val="af2"/>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3F90D76" w14:textId="027C9B37"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41" w:history="1">
        <w:r w:rsidRPr="007C42A9">
          <w:rPr>
            <w:rStyle w:val="af2"/>
            <w:rFonts w:hint="eastAsia"/>
            <w:noProof/>
          </w:rPr>
          <w:t xml:space="preserve">4.1 </w:t>
        </w:r>
        <w:r w:rsidRPr="007C42A9">
          <w:rPr>
            <w:rStyle w:val="af2"/>
            <w:rFonts w:hint="eastAsia"/>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86108F" w14:textId="24827D28"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42" w:history="1">
        <w:r w:rsidRPr="007C42A9">
          <w:rPr>
            <w:rStyle w:val="af2"/>
            <w:rFonts w:hint="eastAsia"/>
            <w:noProof/>
          </w:rPr>
          <w:t xml:space="preserve">4.2 </w:t>
        </w:r>
        <w:r w:rsidRPr="007C42A9">
          <w:rPr>
            <w:rStyle w:val="af2"/>
            <w:rFonts w:hint="eastAsia"/>
            <w:noProof/>
          </w:rPr>
          <w:t>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635E344" w14:textId="7B56F002"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43" w:history="1">
        <w:r w:rsidRPr="007C42A9">
          <w:rPr>
            <w:rStyle w:val="af2"/>
            <w:rFonts w:hint="eastAsia"/>
            <w:noProof/>
          </w:rPr>
          <w:t xml:space="preserve">4.3 </w:t>
        </w:r>
        <w:r w:rsidRPr="007C42A9">
          <w:rPr>
            <w:rStyle w:val="af2"/>
            <w:rFonts w:hint="eastAsia"/>
            <w:noProof/>
          </w:rPr>
          <w:t>前后端交互方式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C5C6CB5" w14:textId="7DEDB1B8"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44" w:history="1">
        <w:r w:rsidRPr="007C42A9">
          <w:rPr>
            <w:rStyle w:val="af2"/>
            <w:rFonts w:hint="eastAsia"/>
            <w:noProof/>
          </w:rPr>
          <w:t xml:space="preserve">4.4 </w:t>
        </w:r>
        <w:r w:rsidRPr="007C42A9">
          <w:rPr>
            <w:rStyle w:val="af2"/>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0C36720" w14:textId="6A079160"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45" w:history="1">
        <w:r w:rsidRPr="007C42A9">
          <w:rPr>
            <w:rStyle w:val="af2"/>
            <w:rFonts w:hint="eastAsia"/>
            <w:noProof/>
          </w:rPr>
          <w:t xml:space="preserve">4.5 </w:t>
        </w:r>
        <w:r w:rsidRPr="007C42A9">
          <w:rPr>
            <w:rStyle w:val="af2"/>
            <w:rFonts w:hint="eastAsia"/>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357E468" w14:textId="0811D3B2"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46" w:history="1">
        <w:r w:rsidRPr="007C42A9">
          <w:rPr>
            <w:rStyle w:val="af2"/>
            <w:rFonts w:hint="eastAsia"/>
            <w:noProof/>
          </w:rPr>
          <w:t xml:space="preserve">4.6 </w:t>
        </w:r>
        <w:r w:rsidRPr="007C42A9">
          <w:rPr>
            <w:rStyle w:val="af2"/>
            <w:rFonts w:hint="eastAsia"/>
            <w:noProof/>
          </w:rPr>
          <w:t>权限和安全设计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DE242F3" w14:textId="39E4BE97" w:rsidR="002F6345" w:rsidRDefault="002F6345">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541747" w:history="1">
        <w:r w:rsidRPr="007C42A9">
          <w:rPr>
            <w:rStyle w:val="af2"/>
            <w:rFonts w:hint="eastAsia"/>
            <w:noProof/>
          </w:rPr>
          <w:t>第五章</w:t>
        </w:r>
        <w:r w:rsidRPr="007C42A9">
          <w:rPr>
            <w:rStyle w:val="af2"/>
            <w:rFonts w:hint="eastAsia"/>
            <w:noProof/>
          </w:rPr>
          <w:t xml:space="preserve">  </w:t>
        </w:r>
        <w:r w:rsidRPr="007C42A9">
          <w:rPr>
            <w:rStyle w:val="af2"/>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C2F2910" w14:textId="51B2A216"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48" w:history="1">
        <w:r w:rsidRPr="007C42A9">
          <w:rPr>
            <w:rStyle w:val="af2"/>
            <w:rFonts w:hint="eastAsia"/>
            <w:noProof/>
          </w:rPr>
          <w:t xml:space="preserve">5.1 </w:t>
        </w:r>
        <w:r w:rsidRPr="007C42A9">
          <w:rPr>
            <w:rStyle w:val="af2"/>
            <w:rFonts w:hint="eastAsia"/>
            <w:noProof/>
          </w:rPr>
          <w:t>首页资源浏览与筛选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8471AEA" w14:textId="3AFBB932"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49" w:history="1">
        <w:r w:rsidRPr="007C42A9">
          <w:rPr>
            <w:rStyle w:val="af2"/>
            <w:rFonts w:hint="eastAsia"/>
            <w:noProof/>
          </w:rPr>
          <w:t xml:space="preserve">5.2 </w:t>
        </w:r>
        <w:r w:rsidRPr="007C42A9">
          <w:rPr>
            <w:rStyle w:val="af2"/>
            <w:rFonts w:hint="eastAsia"/>
            <w:noProof/>
          </w:rPr>
          <w:t>资源详情、评论与评分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AE03D27" w14:textId="266C3D82"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50" w:history="1">
        <w:r w:rsidRPr="007C42A9">
          <w:rPr>
            <w:rStyle w:val="af2"/>
            <w:rFonts w:hint="eastAsia"/>
            <w:noProof/>
          </w:rPr>
          <w:t xml:space="preserve">5.3 </w:t>
        </w:r>
        <w:r w:rsidRPr="007C42A9">
          <w:rPr>
            <w:rStyle w:val="af2"/>
            <w:rFonts w:hint="eastAsia"/>
            <w:noProof/>
          </w:rPr>
          <w:t>登录注册与会话保持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796D936" w14:textId="581B133C"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51" w:history="1">
        <w:r w:rsidRPr="007C42A9">
          <w:rPr>
            <w:rStyle w:val="af2"/>
            <w:rFonts w:hint="eastAsia"/>
            <w:noProof/>
          </w:rPr>
          <w:t xml:space="preserve">5.4 </w:t>
        </w:r>
        <w:r w:rsidRPr="007C42A9">
          <w:rPr>
            <w:rStyle w:val="af2"/>
            <w:rFonts w:hint="eastAsia"/>
            <w:noProof/>
          </w:rPr>
          <w:t>后台资源管理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117B081" w14:textId="0BB6B1CE"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52" w:history="1">
        <w:r w:rsidRPr="007C42A9">
          <w:rPr>
            <w:rStyle w:val="af2"/>
            <w:rFonts w:hint="eastAsia"/>
            <w:noProof/>
          </w:rPr>
          <w:t xml:space="preserve">5.5 </w:t>
        </w:r>
        <w:r w:rsidRPr="007C42A9">
          <w:rPr>
            <w:rStyle w:val="af2"/>
            <w:rFonts w:hint="eastAsia"/>
            <w:noProof/>
          </w:rPr>
          <w:t>数据统计与后台概览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4DB0E11" w14:textId="16EA0CE1"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53" w:history="1">
        <w:r w:rsidRPr="007C42A9">
          <w:rPr>
            <w:rStyle w:val="af2"/>
            <w:rFonts w:hint="eastAsia"/>
            <w:noProof/>
          </w:rPr>
          <w:t xml:space="preserve">5.6 </w:t>
        </w:r>
        <w:r w:rsidRPr="007C42A9">
          <w:rPr>
            <w:rStyle w:val="af2"/>
            <w:rFonts w:hint="eastAsia"/>
            <w:noProof/>
          </w:rPr>
          <w:t>资源新增与封面上传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2B78DC5" w14:textId="1D9B41D3"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54" w:history="1">
        <w:r w:rsidRPr="007C42A9">
          <w:rPr>
            <w:rStyle w:val="af2"/>
            <w:rFonts w:hint="eastAsia"/>
            <w:noProof/>
          </w:rPr>
          <w:t xml:space="preserve">5.7 </w:t>
        </w:r>
        <w:r w:rsidRPr="007C42A9">
          <w:rPr>
            <w:rStyle w:val="af2"/>
            <w:rFonts w:hint="eastAsia"/>
            <w:noProof/>
          </w:rPr>
          <w:t>关键问题及解决方法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6C6B87B" w14:textId="6D513E9A" w:rsidR="002F6345" w:rsidRDefault="002F6345">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541755" w:history="1">
        <w:r w:rsidRPr="007C42A9">
          <w:rPr>
            <w:rStyle w:val="af2"/>
            <w:rFonts w:hint="eastAsia"/>
            <w:noProof/>
          </w:rPr>
          <w:t>第六章</w:t>
        </w:r>
        <w:r w:rsidRPr="007C42A9">
          <w:rPr>
            <w:rStyle w:val="af2"/>
            <w:rFonts w:hint="eastAsia"/>
            <w:noProof/>
          </w:rPr>
          <w:t xml:space="preserve">  </w:t>
        </w:r>
        <w:r w:rsidRPr="007C42A9">
          <w:rPr>
            <w:rStyle w:val="af2"/>
            <w:rFonts w:hint="eastAsia"/>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09FE82E" w14:textId="63C0F508"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56" w:history="1">
        <w:r w:rsidRPr="007C42A9">
          <w:rPr>
            <w:rStyle w:val="af2"/>
            <w:rFonts w:hint="eastAsia"/>
            <w:noProof/>
          </w:rPr>
          <w:t xml:space="preserve">6.1 </w:t>
        </w:r>
        <w:r w:rsidRPr="007C42A9">
          <w:rPr>
            <w:rStyle w:val="af2"/>
            <w:rFonts w:hint="eastAsia"/>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19AE79A" w14:textId="1BAE990C"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57" w:history="1">
        <w:r w:rsidRPr="007C42A9">
          <w:rPr>
            <w:rStyle w:val="af2"/>
            <w:rFonts w:hint="eastAsia"/>
            <w:noProof/>
          </w:rPr>
          <w:t xml:space="preserve">6.2 </w:t>
        </w:r>
        <w:r w:rsidRPr="007C42A9">
          <w:rPr>
            <w:rStyle w:val="af2"/>
            <w:rFonts w:hint="eastAsia"/>
            <w:noProof/>
          </w:rPr>
          <w:t>功能与接口测试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EB3F64F" w14:textId="61EE550C"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58" w:history="1">
        <w:r w:rsidRPr="007C42A9">
          <w:rPr>
            <w:rStyle w:val="af2"/>
            <w:rFonts w:hint="eastAsia"/>
            <w:noProof/>
          </w:rPr>
          <w:t xml:space="preserve">6.3 </w:t>
        </w:r>
        <w:r w:rsidRPr="007C42A9">
          <w:rPr>
            <w:rStyle w:val="af2"/>
            <w:rFonts w:hint="eastAsia"/>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8FCF5BD" w14:textId="64255092" w:rsidR="002F6345" w:rsidRDefault="002F6345">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541759" w:history="1">
        <w:r w:rsidRPr="007C42A9">
          <w:rPr>
            <w:rStyle w:val="af2"/>
            <w:rFonts w:hint="eastAsia"/>
            <w:noProof/>
          </w:rPr>
          <w:t xml:space="preserve">6.4 </w:t>
        </w:r>
        <w:r w:rsidRPr="007C42A9">
          <w:rPr>
            <w:rStyle w:val="af2"/>
            <w:rFonts w:hint="eastAsia"/>
            <w:noProof/>
          </w:rPr>
          <w:t>调试过程中遇到的问题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B6C209D" w14:textId="7F3383D5" w:rsidR="002F6345" w:rsidRDefault="002F6345">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541760" w:history="1">
        <w:r w:rsidRPr="007C42A9">
          <w:rPr>
            <w:rStyle w:val="af2"/>
            <w:rFonts w:hint="eastAsia"/>
            <w:noProof/>
          </w:rPr>
          <w:t>第七章</w:t>
        </w:r>
        <w:r w:rsidRPr="007C42A9">
          <w:rPr>
            <w:rStyle w:val="af2"/>
            <w:rFonts w:hint="eastAsia"/>
            <w:noProof/>
          </w:rPr>
          <w:t xml:space="preserve">  </w:t>
        </w:r>
        <w:r w:rsidRPr="007C42A9">
          <w:rPr>
            <w:rStyle w:val="af2"/>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E2BEF6A" w14:textId="4A2BD81E" w:rsidR="002F6345" w:rsidRDefault="002F6345">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541761" w:history="1">
        <w:r w:rsidRPr="007C42A9">
          <w:rPr>
            <w:rStyle w:val="af2"/>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68CA12F" w14:textId="44D84670" w:rsidR="002F6345" w:rsidRDefault="002F6345">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541762" w:history="1">
        <w:r w:rsidRPr="007C42A9">
          <w:rPr>
            <w:rStyle w:val="af2"/>
            <w:rFonts w:hint="eastAsia"/>
            <w:noProof/>
          </w:rPr>
          <w:t>附录：程序清单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_Toc232541762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6F69980" w14:textId="5C103C39" w:rsidR="007E45BB" w:rsidRDefault="002F6345">
      <w:r>
        <w:fldChar w:fldCharType="end"/>
      </w:r>
    </w:p>
    <w:p w14:paraId="6D6BB756" w14:textId="77777777" w:rsidR="007E45BB" w:rsidRDefault="007E45BB">
      <w:pPr>
        <w:sectPr w:rsidR="007E45BB">
          <w:headerReference w:type="even" r:id="rId10"/>
          <w:headerReference w:type="default" r:id="rId11"/>
          <w:footerReference w:type="even" r:id="rId12"/>
          <w:footerReference w:type="default" r:id="rId13"/>
          <w:pgSz w:w="11906" w:h="16838"/>
          <w:pgMar w:top="1440" w:right="1417" w:bottom="1440" w:left="1701" w:header="851" w:footer="992" w:gutter="0"/>
          <w:pgNumType w:start="5"/>
          <w:cols w:space="720"/>
          <w:formProt w:val="0"/>
          <w:docGrid w:type="lines" w:linePitch="312"/>
        </w:sectPr>
      </w:pPr>
    </w:p>
    <w:p w14:paraId="5865578D" w14:textId="77777777" w:rsidR="007E45BB" w:rsidRDefault="002F6345">
      <w:pPr>
        <w:pStyle w:val="1"/>
        <w:spacing w:before="360" w:after="200"/>
      </w:pPr>
      <w:bookmarkStart w:id="0" w:name="_Toc232541722"/>
      <w:r>
        <w:lastRenderedPageBreak/>
        <w:t>第一章</w:t>
      </w:r>
      <w:r>
        <w:t xml:space="preserve">  </w:t>
      </w:r>
      <w:r>
        <w:t>实训目的及任务</w:t>
      </w:r>
      <w:bookmarkEnd w:id="0"/>
    </w:p>
    <w:p w14:paraId="42DC990F" w14:textId="77777777" w:rsidR="007E45BB" w:rsidRDefault="002F6345">
      <w:pPr>
        <w:pStyle w:val="2"/>
        <w:spacing w:before="200" w:after="120"/>
        <w:jc w:val="left"/>
      </w:pPr>
      <w:bookmarkStart w:id="1" w:name="_Toc232541723"/>
      <w:r>
        <w:t xml:space="preserve">1.1 </w:t>
      </w:r>
      <w:r>
        <w:t>实训目的</w:t>
      </w:r>
      <w:bookmarkEnd w:id="1"/>
    </w:p>
    <w:p w14:paraId="23E8B050" w14:textId="77777777" w:rsidR="007E45BB" w:rsidRDefault="002F6345">
      <w:pPr>
        <w:spacing w:after="120" w:line="360" w:lineRule="auto"/>
        <w:ind w:firstLine="420"/>
      </w:pPr>
      <w:r>
        <w:t>本次计算机综合实训以</w:t>
      </w:r>
      <w:r>
        <w:t>“ACGShare</w:t>
      </w:r>
      <w:r>
        <w:t>资源分享与评论平台</w:t>
      </w:r>
      <w:r>
        <w:t>”</w:t>
      </w:r>
      <w:r>
        <w:t>为对象，将</w:t>
      </w:r>
      <w:r>
        <w:t xml:space="preserve"> Vue </w:t>
      </w:r>
      <w:r>
        <w:t>前端开发、</w:t>
      </w:r>
      <w:r>
        <w:t xml:space="preserve">Node.js </w:t>
      </w:r>
      <w:r>
        <w:t>后端服务、</w:t>
      </w:r>
      <w:r>
        <w:t xml:space="preserve">MySQL </w:t>
      </w:r>
      <w:r>
        <w:t>数据库设计、</w:t>
      </w:r>
      <w:r>
        <w:t xml:space="preserve">REST </w:t>
      </w:r>
      <w:r>
        <w:t>接口联调和</w:t>
      </w:r>
      <w:r>
        <w:t xml:space="preserve"> Word </w:t>
      </w:r>
      <w:r>
        <w:t>文档整理结合在一个完整项目中。项目围绕</w:t>
      </w:r>
      <w:r>
        <w:t xml:space="preserve"> ACG </w:t>
      </w:r>
      <w:r>
        <w:t>资源的收集、分类、浏览、评分、评论和后台维护展开，训练学生把课堂中学习的程序设计、数据库原理、</w:t>
      </w:r>
      <w:r>
        <w:t xml:space="preserve">Web </w:t>
      </w:r>
      <w:r>
        <w:t>应用开发、软件工程和信息安全知识落到可运行的软件系统中，而不是停留在孤立代码片段或静态页面。</w:t>
      </w:r>
    </w:p>
    <w:p w14:paraId="30C0BB10" w14:textId="77777777" w:rsidR="007E45BB" w:rsidRDefault="002F6345">
      <w:pPr>
        <w:spacing w:after="120" w:line="360" w:lineRule="auto"/>
        <w:ind w:firstLine="420"/>
      </w:pPr>
      <w:r>
        <w:t>通过该项目，实训目标包括：完成需求分析、模块划分、数据库建模、前后端接口设计、页面交互实现、用户权限控制、文件上传限制、错误处理和测试验证；在运行过程中记录依赖安装、服务启动、构建输出、接口测试和调试结果；同时正确认识</w:t>
      </w:r>
      <w:r>
        <w:t xml:space="preserve"> AI </w:t>
      </w:r>
      <w:r>
        <w:t>辅助编程的作用边界，将其作为结构分析、报错定位和文档整理工具，并对生成内容进行人工审查、运行验证和安全检查。</w:t>
      </w:r>
    </w:p>
    <w:p w14:paraId="6CD53205" w14:textId="77777777" w:rsidR="007E45BB" w:rsidRDefault="002F6345">
      <w:pPr>
        <w:spacing w:after="120" w:line="360" w:lineRule="auto"/>
        <w:ind w:firstLine="420"/>
      </w:pPr>
      <w:r>
        <w:t>项目还要求学生理解工程伦理与社会责任。</w:t>
      </w:r>
      <w:r>
        <w:t xml:space="preserve">ACGShare </w:t>
      </w:r>
      <w:r>
        <w:t>虽然是课程实训系统，但仍涉及用户账号、评论内容、下载链接、上传图片和第三方开源资源引用，因此需要关注隐私保护、输入校验、角色权限、开源许可证和内容合规。通过实现和测试这些约束，可以增强开发者对软件质量、安全风险和用户责任的认识。</w:t>
      </w:r>
    </w:p>
    <w:p w14:paraId="49ECE885" w14:textId="77777777" w:rsidR="007E45BB" w:rsidRDefault="002F6345">
      <w:pPr>
        <w:pStyle w:val="2"/>
        <w:spacing w:before="200" w:after="120"/>
        <w:jc w:val="left"/>
      </w:pPr>
      <w:bookmarkStart w:id="2" w:name="_Toc232541724"/>
      <w:r>
        <w:t xml:space="preserve">1.2 </w:t>
      </w:r>
      <w:r>
        <w:t>实训任务</w:t>
      </w:r>
      <w:bookmarkEnd w:id="2"/>
    </w:p>
    <w:p w14:paraId="20A11627" w14:textId="77777777" w:rsidR="007E45BB" w:rsidRDefault="002F6345">
      <w:pPr>
        <w:spacing w:after="120" w:line="360" w:lineRule="auto"/>
        <w:ind w:firstLine="420"/>
      </w:pPr>
      <w:r>
        <w:t>本项目要解决的问题是：面向游戏、轻小说、动漫资料、工具资源和音乐资源等</w:t>
      </w:r>
      <w:r>
        <w:t xml:space="preserve"> ACG </w:t>
      </w:r>
      <w:r>
        <w:t>学习素材，提供一个统一的资源展示与互动平台。系统服务对象包括普通访问者、注册用户和管理员。访问者可以浏览资源列表、按标题或标签搜索资源、查看详情和下载入口；注册用户可以登录后发表评论和提交评分；管理员可以维护资源信息、上传封面、查看用户、管理评论并查看统计数据。</w:t>
      </w:r>
    </w:p>
    <w:p w14:paraId="5EDB95DB" w14:textId="77777777" w:rsidR="007E45BB" w:rsidRDefault="002F6345">
      <w:pPr>
        <w:spacing w:after="120" w:line="360" w:lineRule="auto"/>
        <w:ind w:firstLine="420"/>
      </w:pPr>
      <w:r>
        <w:t>实训任务包括七个方面：一是完成前端单页应用，实现首页、详情页、登录页、注册页和后台管理页；二是完成</w:t>
      </w:r>
      <w:r>
        <w:t xml:space="preserve"> Express </w:t>
      </w:r>
      <w:r>
        <w:t>后端服务，提供认证、资源、评论、评分、上传和后台统计接口；三是设计</w:t>
      </w:r>
      <w:r>
        <w:t xml:space="preserve"> MySQL </w:t>
      </w:r>
      <w:r>
        <w:t>数据库表结构，并保留</w:t>
      </w:r>
      <w:r>
        <w:t xml:space="preserve"> mock </w:t>
      </w:r>
      <w:r>
        <w:t>数据模式便</w:t>
      </w:r>
      <w:r>
        <w:lastRenderedPageBreak/>
        <w:t>于演示；四是实现</w:t>
      </w:r>
      <w:r>
        <w:t xml:space="preserve"> JWT </w:t>
      </w:r>
      <w:r>
        <w:t>登录态、管理员权限校验和表单输入校验；五是完成项目运行、前端构建和接口测试；六是截取真实前端运行页面作为报告插图；七是整理报告、任务书、评价表、参考文献和附录程序清单。</w:t>
      </w:r>
    </w:p>
    <w:p w14:paraId="2910DB89" w14:textId="77777777" w:rsidR="007E45BB" w:rsidRDefault="002F6345">
      <w:pPr>
        <w:pStyle w:val="2"/>
        <w:spacing w:before="200" w:after="120"/>
        <w:jc w:val="left"/>
      </w:pPr>
      <w:bookmarkStart w:id="3" w:name="_Toc232541725"/>
      <w:r>
        <w:t xml:space="preserve">1.3 </w:t>
      </w:r>
      <w:r>
        <w:t>项目背景与意义</w:t>
      </w:r>
      <w:bookmarkEnd w:id="3"/>
    </w:p>
    <w:p w14:paraId="06C2DC9B" w14:textId="77777777" w:rsidR="007E45BB" w:rsidRDefault="002F6345">
      <w:pPr>
        <w:spacing w:after="120" w:line="360" w:lineRule="auto"/>
        <w:ind w:firstLine="420"/>
      </w:pPr>
      <w:r>
        <w:t xml:space="preserve">ACG </w:t>
      </w:r>
      <w:r>
        <w:t>类学习资料通常来源分散，包括视觉小说引擎、公开版权故事、角色素材、背景音乐和开源模板等。若仅依靠普通文件夹或聊天记录保存，资源的分类、查找、授权说明和使用评价都不够清晰。</w:t>
      </w:r>
      <w:r>
        <w:t xml:space="preserve">ACGShare </w:t>
      </w:r>
      <w:r>
        <w:t>的意义在于把这些资源组织为可检索、可评分、可评论、可后台维护的数据对象，使用户能够快速找到适合课程演示或创作实践的素材。</w:t>
      </w:r>
    </w:p>
    <w:p w14:paraId="7C95E4DF" w14:textId="77777777" w:rsidR="007E45BB" w:rsidRDefault="002F6345">
      <w:pPr>
        <w:spacing w:after="120" w:line="360" w:lineRule="auto"/>
        <w:ind w:firstLine="420"/>
      </w:pPr>
      <w:r>
        <w:t>从实训角度看，该项目规模适中，覆盖了</w:t>
      </w:r>
      <w:r>
        <w:t xml:space="preserve"> Web </w:t>
      </w:r>
      <w:r>
        <w:t>系统常见的用户认证、权限控制、</w:t>
      </w:r>
      <w:r>
        <w:t>CRUD</w:t>
      </w:r>
      <w:r>
        <w:t>、分页排序、上传限制、数据统计和错误处理，适合作为计算机综合实训的实践载体。项目没有虚构复杂商业场景，而是围绕课程中实际可能使用的资源管理需求展开，能够体现完整软件开发流程。</w:t>
      </w:r>
    </w:p>
    <w:p w14:paraId="1D7A328E" w14:textId="77777777" w:rsidR="007E45BB" w:rsidRDefault="002F6345">
      <w:pPr>
        <w:pStyle w:val="2"/>
        <w:spacing w:before="200" w:after="120"/>
        <w:jc w:val="left"/>
      </w:pPr>
      <w:bookmarkStart w:id="4" w:name="_Toc232541726"/>
      <w:r>
        <w:t xml:space="preserve">1.4 </w:t>
      </w:r>
      <w:r>
        <w:t>论文内容与安排</w:t>
      </w:r>
      <w:bookmarkEnd w:id="4"/>
    </w:p>
    <w:p w14:paraId="73F228A8" w14:textId="77777777" w:rsidR="007E45BB" w:rsidRDefault="002F6345">
      <w:pPr>
        <w:spacing w:after="120" w:line="360" w:lineRule="auto"/>
        <w:ind w:firstLine="420"/>
      </w:pPr>
      <w:r>
        <w:t>全文按照实训报告要求组织。第一章说明实训目的、任务和项目背景；第二章介绍实训过程、学习内容、开发环境和</w:t>
      </w:r>
      <w:r>
        <w:t xml:space="preserve"> AI </w:t>
      </w:r>
      <w:r>
        <w:t>辅助编程使用情况；第三章进行系统需求分析，给出用户角色、功能需求、非功能需求和业务流程；第四章说明总体架构、模块划分、数据库设计、接口设计和安全设计；第五章结合代码文件和前端截图说明系统实现；第六章给出测试环境、测试用例、调试问题和结果分析；第七章总结本次实训成果、不足和改进方向。最后列出参考文献，并在附录中给出关键程序清单。</w:t>
      </w:r>
    </w:p>
    <w:p w14:paraId="2C0EA247" w14:textId="77777777" w:rsidR="007E45BB" w:rsidRDefault="002F6345">
      <w:pPr>
        <w:pStyle w:val="1"/>
        <w:spacing w:before="360" w:after="200"/>
      </w:pPr>
      <w:bookmarkStart w:id="5" w:name="_Toc232541727"/>
      <w:r>
        <w:t>第二章</w:t>
      </w:r>
      <w:r>
        <w:t xml:space="preserve">  </w:t>
      </w:r>
      <w:r>
        <w:t>实训过程及内容</w:t>
      </w:r>
      <w:bookmarkEnd w:id="5"/>
    </w:p>
    <w:p w14:paraId="48745156" w14:textId="77777777" w:rsidR="007E45BB" w:rsidRDefault="002F6345">
      <w:pPr>
        <w:pStyle w:val="2"/>
        <w:spacing w:before="200" w:after="120"/>
        <w:jc w:val="left"/>
      </w:pPr>
      <w:bookmarkStart w:id="6" w:name="_Toc232541728"/>
      <w:r>
        <w:t xml:space="preserve">2.1 </w:t>
      </w:r>
      <w:r>
        <w:t>实训安排</w:t>
      </w:r>
      <w:bookmarkEnd w:id="6"/>
    </w:p>
    <w:p w14:paraId="31613E63" w14:textId="77777777" w:rsidR="007E45BB" w:rsidRDefault="002F6345">
      <w:pPr>
        <w:spacing w:after="120" w:line="360" w:lineRule="auto"/>
        <w:ind w:firstLine="420"/>
      </w:pPr>
      <w:r>
        <w:t>本项目按照</w:t>
      </w:r>
      <w:r>
        <w:t xml:space="preserve"> 2026</w:t>
      </w:r>
      <w:r>
        <w:t>年</w:t>
      </w:r>
      <w:r>
        <w:t>5</w:t>
      </w:r>
      <w:r>
        <w:t>月</w:t>
      </w:r>
      <w:r>
        <w:t>18</w:t>
      </w:r>
      <w:r>
        <w:t>日至</w:t>
      </w:r>
      <w:r>
        <w:t>2026</w:t>
      </w:r>
      <w:r>
        <w:t>年</w:t>
      </w:r>
      <w:r>
        <w:t>6</w:t>
      </w:r>
      <w:r>
        <w:t>月</w:t>
      </w:r>
      <w:r>
        <w:t>18</w:t>
      </w:r>
      <w:r>
        <w:t>日的实训周期安排工作。前期重点在选题、资料收集和需求确认，中期完成前后端核心功能与数据库联调，后期集中进行测试、截图、报告和答辩材料整理。实际执行中，前端和后端采用并行推进方式，</w:t>
      </w:r>
      <w:r>
        <w:lastRenderedPageBreak/>
        <w:t>接口约定稳定后再进行页面联调。</w:t>
      </w:r>
    </w:p>
    <w:p w14:paraId="7AA33640" w14:textId="77777777" w:rsidR="007E45BB" w:rsidRDefault="002F6345">
      <w:pPr>
        <w:spacing w:before="160" w:after="80"/>
        <w:jc w:val="center"/>
      </w:pPr>
      <w:r>
        <w:rPr>
          <w:b/>
          <w:sz w:val="21"/>
        </w:rPr>
        <w:t>表</w:t>
      </w:r>
      <w:r>
        <w:rPr>
          <w:b/>
          <w:sz w:val="21"/>
        </w:rPr>
        <w:t xml:space="preserve">2-1  </w:t>
      </w:r>
      <w:r>
        <w:rPr>
          <w:b/>
          <w:sz w:val="21"/>
        </w:rPr>
        <w:t>实训阶段安排表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1134"/>
        <w:gridCol w:w="3175"/>
        <w:gridCol w:w="2835"/>
        <w:gridCol w:w="1247"/>
      </w:tblGrid>
      <w:tr w:rsidR="007E45BB" w14:paraId="54619E27" w14:textId="77777777">
        <w:trPr>
          <w:jc w:val="center"/>
        </w:trPr>
        <w:tc>
          <w:tcPr>
            <w:tcW w:w="1134" w:type="dxa"/>
            <w:shd w:val="clear" w:color="auto" w:fill="EAF6F6"/>
            <w:vAlign w:val="center"/>
          </w:tcPr>
          <w:p w14:paraId="626530BB" w14:textId="77777777" w:rsidR="007E45BB" w:rsidRDefault="002F6345">
            <w:pPr>
              <w:jc w:val="center"/>
            </w:pPr>
            <w:r>
              <w:rPr>
                <w:b/>
                <w:sz w:val="21"/>
              </w:rPr>
              <w:t>阶段</w:t>
            </w:r>
          </w:p>
        </w:tc>
        <w:tc>
          <w:tcPr>
            <w:tcW w:w="3175" w:type="dxa"/>
            <w:shd w:val="clear" w:color="auto" w:fill="EAF6F6"/>
            <w:vAlign w:val="center"/>
          </w:tcPr>
          <w:p w14:paraId="5F0B5CF5" w14:textId="77777777" w:rsidR="007E45BB" w:rsidRDefault="002F6345">
            <w:pPr>
              <w:jc w:val="center"/>
            </w:pPr>
            <w:r>
              <w:rPr>
                <w:b/>
                <w:sz w:val="21"/>
              </w:rPr>
              <w:t>主要任务</w:t>
            </w:r>
          </w:p>
        </w:tc>
        <w:tc>
          <w:tcPr>
            <w:tcW w:w="2835" w:type="dxa"/>
            <w:shd w:val="clear" w:color="auto" w:fill="EAF6F6"/>
            <w:vAlign w:val="center"/>
          </w:tcPr>
          <w:p w14:paraId="51FA19D7" w14:textId="77777777" w:rsidR="007E45BB" w:rsidRDefault="002F6345">
            <w:pPr>
              <w:jc w:val="center"/>
            </w:pPr>
            <w:r>
              <w:rPr>
                <w:b/>
                <w:sz w:val="21"/>
              </w:rPr>
              <w:t>阶段成果</w:t>
            </w:r>
          </w:p>
        </w:tc>
        <w:tc>
          <w:tcPr>
            <w:tcW w:w="1247" w:type="dxa"/>
            <w:shd w:val="clear" w:color="auto" w:fill="EAF6F6"/>
            <w:vAlign w:val="center"/>
          </w:tcPr>
          <w:p w14:paraId="02BE2A18" w14:textId="77777777" w:rsidR="007E45BB" w:rsidRDefault="002F6345">
            <w:pPr>
              <w:jc w:val="center"/>
            </w:pPr>
            <w:r>
              <w:rPr>
                <w:b/>
                <w:sz w:val="21"/>
              </w:rPr>
              <w:t>完成情况</w:t>
            </w:r>
          </w:p>
        </w:tc>
      </w:tr>
      <w:tr w:rsidR="007E45BB" w14:paraId="29AF2A9E" w14:textId="77777777">
        <w:trPr>
          <w:jc w:val="center"/>
        </w:trPr>
        <w:tc>
          <w:tcPr>
            <w:tcW w:w="1134" w:type="dxa"/>
            <w:vAlign w:val="center"/>
          </w:tcPr>
          <w:p w14:paraId="3FFD2A4B" w14:textId="77777777" w:rsidR="007E45BB" w:rsidRDefault="002F6345">
            <w:pPr>
              <w:jc w:val="center"/>
            </w:pPr>
            <w:r>
              <w:rPr>
                <w:sz w:val="21"/>
              </w:rPr>
              <w:t>第</w:t>
            </w:r>
            <w:r>
              <w:rPr>
                <w:sz w:val="21"/>
              </w:rPr>
              <w:t>1</w:t>
            </w:r>
            <w:r>
              <w:rPr>
                <w:sz w:val="21"/>
              </w:rPr>
              <w:t>阶段</w:t>
            </w:r>
          </w:p>
        </w:tc>
        <w:tc>
          <w:tcPr>
            <w:tcW w:w="3175" w:type="dxa"/>
            <w:vAlign w:val="center"/>
          </w:tcPr>
          <w:p w14:paraId="6E4C4DD8" w14:textId="77777777" w:rsidR="007E45BB" w:rsidRDefault="002F6345">
            <w:pPr>
              <w:jc w:val="left"/>
            </w:pPr>
            <w:r>
              <w:rPr>
                <w:sz w:val="21"/>
              </w:rPr>
              <w:t>资料收集、选题分析、明确</w:t>
            </w:r>
            <w:r>
              <w:rPr>
                <w:sz w:val="21"/>
              </w:rPr>
              <w:t xml:space="preserve"> ACG </w:t>
            </w:r>
            <w:r>
              <w:rPr>
                <w:sz w:val="21"/>
              </w:rPr>
              <w:t>资源管理场景</w:t>
            </w:r>
          </w:p>
        </w:tc>
        <w:tc>
          <w:tcPr>
            <w:tcW w:w="2835" w:type="dxa"/>
            <w:vAlign w:val="center"/>
          </w:tcPr>
          <w:p w14:paraId="00534611" w14:textId="77777777" w:rsidR="007E45BB" w:rsidRDefault="002F6345">
            <w:pPr>
              <w:jc w:val="left"/>
            </w:pPr>
            <w:r>
              <w:rPr>
                <w:sz w:val="21"/>
              </w:rPr>
              <w:t>项目主题、角色划分、功能边界</w:t>
            </w:r>
          </w:p>
        </w:tc>
        <w:tc>
          <w:tcPr>
            <w:tcW w:w="1247" w:type="dxa"/>
            <w:vAlign w:val="center"/>
          </w:tcPr>
          <w:p w14:paraId="15B3B18D" w14:textId="77777777" w:rsidR="007E45BB" w:rsidRDefault="002F6345">
            <w:pPr>
              <w:jc w:val="center"/>
            </w:pPr>
            <w:r>
              <w:rPr>
                <w:sz w:val="21"/>
              </w:rPr>
              <w:t>已完成</w:t>
            </w:r>
          </w:p>
        </w:tc>
      </w:tr>
      <w:tr w:rsidR="007E45BB" w14:paraId="6B3D1AA4" w14:textId="77777777">
        <w:trPr>
          <w:jc w:val="center"/>
        </w:trPr>
        <w:tc>
          <w:tcPr>
            <w:tcW w:w="1134" w:type="dxa"/>
            <w:vAlign w:val="center"/>
          </w:tcPr>
          <w:p w14:paraId="4002C0AD" w14:textId="77777777" w:rsidR="007E45BB" w:rsidRDefault="002F6345">
            <w:pPr>
              <w:jc w:val="center"/>
            </w:pPr>
            <w:r>
              <w:rPr>
                <w:sz w:val="21"/>
              </w:rPr>
              <w:t>第</w:t>
            </w:r>
            <w:r>
              <w:rPr>
                <w:sz w:val="21"/>
              </w:rPr>
              <w:t>2</w:t>
            </w:r>
            <w:r>
              <w:rPr>
                <w:sz w:val="21"/>
              </w:rPr>
              <w:t>阶段</w:t>
            </w:r>
          </w:p>
        </w:tc>
        <w:tc>
          <w:tcPr>
            <w:tcW w:w="3175" w:type="dxa"/>
            <w:vAlign w:val="center"/>
          </w:tcPr>
          <w:p w14:paraId="44A691A0" w14:textId="77777777" w:rsidR="007E45BB" w:rsidRDefault="002F6345">
            <w:pPr>
              <w:jc w:val="left"/>
            </w:pPr>
            <w:r>
              <w:rPr>
                <w:sz w:val="21"/>
              </w:rPr>
              <w:t>需求分析、页面原型和接口草案设计</w:t>
            </w:r>
          </w:p>
        </w:tc>
        <w:tc>
          <w:tcPr>
            <w:tcW w:w="2835" w:type="dxa"/>
            <w:vAlign w:val="center"/>
          </w:tcPr>
          <w:p w14:paraId="452D8CBA" w14:textId="77777777" w:rsidR="007E45BB" w:rsidRDefault="002F6345">
            <w:pPr>
              <w:jc w:val="left"/>
            </w:pPr>
            <w:r>
              <w:rPr>
                <w:sz w:val="21"/>
              </w:rPr>
              <w:t>首页、详情页、后台页功能结构</w:t>
            </w:r>
          </w:p>
        </w:tc>
        <w:tc>
          <w:tcPr>
            <w:tcW w:w="1247" w:type="dxa"/>
            <w:vAlign w:val="center"/>
          </w:tcPr>
          <w:p w14:paraId="7F7CA118" w14:textId="77777777" w:rsidR="007E45BB" w:rsidRDefault="002F6345">
            <w:pPr>
              <w:jc w:val="center"/>
            </w:pPr>
            <w:r>
              <w:rPr>
                <w:sz w:val="21"/>
              </w:rPr>
              <w:t>已完成</w:t>
            </w:r>
          </w:p>
        </w:tc>
      </w:tr>
      <w:tr w:rsidR="007E45BB" w14:paraId="3523069D" w14:textId="77777777">
        <w:trPr>
          <w:jc w:val="center"/>
        </w:trPr>
        <w:tc>
          <w:tcPr>
            <w:tcW w:w="1134" w:type="dxa"/>
            <w:vAlign w:val="center"/>
          </w:tcPr>
          <w:p w14:paraId="2233E869" w14:textId="77777777" w:rsidR="007E45BB" w:rsidRDefault="002F6345">
            <w:pPr>
              <w:jc w:val="center"/>
            </w:pPr>
            <w:r>
              <w:rPr>
                <w:sz w:val="21"/>
              </w:rPr>
              <w:t>第</w:t>
            </w:r>
            <w:r>
              <w:rPr>
                <w:sz w:val="21"/>
              </w:rPr>
              <w:t>3</w:t>
            </w:r>
            <w:r>
              <w:rPr>
                <w:sz w:val="21"/>
              </w:rPr>
              <w:t>阶段</w:t>
            </w:r>
          </w:p>
        </w:tc>
        <w:tc>
          <w:tcPr>
            <w:tcW w:w="3175" w:type="dxa"/>
            <w:vAlign w:val="center"/>
          </w:tcPr>
          <w:p w14:paraId="3C67CE19" w14:textId="77777777" w:rsidR="007E45BB" w:rsidRDefault="002F6345">
            <w:pPr>
              <w:jc w:val="left"/>
            </w:pPr>
            <w:r>
              <w:rPr>
                <w:sz w:val="21"/>
              </w:rPr>
              <w:t>数据库设计与后端基础服务搭建</w:t>
            </w:r>
          </w:p>
        </w:tc>
        <w:tc>
          <w:tcPr>
            <w:tcW w:w="2835" w:type="dxa"/>
            <w:vAlign w:val="center"/>
          </w:tcPr>
          <w:p w14:paraId="755A79A2" w14:textId="77777777" w:rsidR="007E45BB" w:rsidRDefault="002F6345">
            <w:pPr>
              <w:jc w:val="left"/>
            </w:pPr>
            <w:r>
              <w:rPr>
                <w:sz w:val="21"/>
              </w:rPr>
              <w:t>users</w:t>
            </w:r>
            <w:r>
              <w:rPr>
                <w:sz w:val="21"/>
              </w:rPr>
              <w:t>、</w:t>
            </w:r>
            <w:r>
              <w:rPr>
                <w:sz w:val="21"/>
              </w:rPr>
              <w:t>resources</w:t>
            </w:r>
            <w:r>
              <w:rPr>
                <w:sz w:val="21"/>
              </w:rPr>
              <w:t>、</w:t>
            </w:r>
            <w:r>
              <w:rPr>
                <w:sz w:val="21"/>
              </w:rPr>
              <w:t>comments</w:t>
            </w:r>
            <w:r>
              <w:rPr>
                <w:sz w:val="21"/>
              </w:rPr>
              <w:t>、</w:t>
            </w:r>
            <w:r>
              <w:rPr>
                <w:sz w:val="21"/>
              </w:rPr>
              <w:t xml:space="preserve">ratings </w:t>
            </w:r>
            <w:r>
              <w:rPr>
                <w:sz w:val="21"/>
              </w:rPr>
              <w:t>表及</w:t>
            </w:r>
            <w:r>
              <w:rPr>
                <w:sz w:val="21"/>
              </w:rPr>
              <w:t xml:space="preserve"> Express </w:t>
            </w:r>
            <w:r>
              <w:rPr>
                <w:sz w:val="21"/>
              </w:rPr>
              <w:t>路由</w:t>
            </w:r>
          </w:p>
        </w:tc>
        <w:tc>
          <w:tcPr>
            <w:tcW w:w="1247" w:type="dxa"/>
            <w:vAlign w:val="center"/>
          </w:tcPr>
          <w:p w14:paraId="2AF932EA" w14:textId="77777777" w:rsidR="007E45BB" w:rsidRDefault="002F6345">
            <w:pPr>
              <w:jc w:val="center"/>
            </w:pPr>
            <w:r>
              <w:rPr>
                <w:sz w:val="21"/>
              </w:rPr>
              <w:t>已完成</w:t>
            </w:r>
          </w:p>
        </w:tc>
      </w:tr>
      <w:tr w:rsidR="007E45BB" w14:paraId="5ABDF5AD" w14:textId="77777777">
        <w:trPr>
          <w:jc w:val="center"/>
        </w:trPr>
        <w:tc>
          <w:tcPr>
            <w:tcW w:w="1134" w:type="dxa"/>
            <w:vAlign w:val="center"/>
          </w:tcPr>
          <w:p w14:paraId="1BC17314" w14:textId="77777777" w:rsidR="007E45BB" w:rsidRDefault="002F6345">
            <w:pPr>
              <w:jc w:val="center"/>
            </w:pPr>
            <w:r>
              <w:rPr>
                <w:sz w:val="21"/>
              </w:rPr>
              <w:t>第</w:t>
            </w:r>
            <w:r>
              <w:rPr>
                <w:sz w:val="21"/>
              </w:rPr>
              <w:t>4</w:t>
            </w:r>
            <w:r>
              <w:rPr>
                <w:sz w:val="21"/>
              </w:rPr>
              <w:t>阶段</w:t>
            </w:r>
          </w:p>
        </w:tc>
        <w:tc>
          <w:tcPr>
            <w:tcW w:w="3175" w:type="dxa"/>
            <w:vAlign w:val="center"/>
          </w:tcPr>
          <w:p w14:paraId="67688906" w14:textId="77777777" w:rsidR="007E45BB" w:rsidRDefault="002F6345">
            <w:pPr>
              <w:jc w:val="left"/>
            </w:pPr>
            <w:r>
              <w:rPr>
                <w:sz w:val="21"/>
              </w:rPr>
              <w:t>前端页面、组件和</w:t>
            </w:r>
            <w:r>
              <w:rPr>
                <w:sz w:val="21"/>
              </w:rPr>
              <w:t xml:space="preserve"> API </w:t>
            </w:r>
            <w:r>
              <w:rPr>
                <w:sz w:val="21"/>
              </w:rPr>
              <w:t>封装开发</w:t>
            </w:r>
          </w:p>
        </w:tc>
        <w:tc>
          <w:tcPr>
            <w:tcW w:w="2835" w:type="dxa"/>
            <w:vAlign w:val="center"/>
          </w:tcPr>
          <w:p w14:paraId="305DA550" w14:textId="77777777" w:rsidR="007E45BB" w:rsidRDefault="002F6345">
            <w:pPr>
              <w:jc w:val="left"/>
            </w:pPr>
            <w:r>
              <w:rPr>
                <w:sz w:val="21"/>
              </w:rPr>
              <w:t xml:space="preserve">Vue 3 </w:t>
            </w:r>
            <w:r>
              <w:rPr>
                <w:sz w:val="21"/>
              </w:rPr>
              <w:t>页面、</w:t>
            </w:r>
            <w:r>
              <w:rPr>
                <w:sz w:val="21"/>
              </w:rPr>
              <w:t xml:space="preserve">Axios </w:t>
            </w:r>
            <w:r>
              <w:rPr>
                <w:sz w:val="21"/>
              </w:rPr>
              <w:t>请求、路由守卫</w:t>
            </w:r>
          </w:p>
        </w:tc>
        <w:tc>
          <w:tcPr>
            <w:tcW w:w="1247" w:type="dxa"/>
            <w:vAlign w:val="center"/>
          </w:tcPr>
          <w:p w14:paraId="139BCAC0" w14:textId="77777777" w:rsidR="007E45BB" w:rsidRDefault="002F6345">
            <w:pPr>
              <w:jc w:val="center"/>
            </w:pPr>
            <w:r>
              <w:rPr>
                <w:sz w:val="21"/>
              </w:rPr>
              <w:t>已完成</w:t>
            </w:r>
          </w:p>
        </w:tc>
      </w:tr>
      <w:tr w:rsidR="007E45BB" w14:paraId="5C8CCF23" w14:textId="77777777">
        <w:trPr>
          <w:jc w:val="center"/>
        </w:trPr>
        <w:tc>
          <w:tcPr>
            <w:tcW w:w="1134" w:type="dxa"/>
            <w:vAlign w:val="center"/>
          </w:tcPr>
          <w:p w14:paraId="4486C417" w14:textId="77777777" w:rsidR="007E45BB" w:rsidRDefault="002F6345">
            <w:pPr>
              <w:jc w:val="center"/>
            </w:pPr>
            <w:r>
              <w:rPr>
                <w:sz w:val="21"/>
              </w:rPr>
              <w:t>第</w:t>
            </w:r>
            <w:r>
              <w:rPr>
                <w:sz w:val="21"/>
              </w:rPr>
              <w:t>5</w:t>
            </w:r>
            <w:r>
              <w:rPr>
                <w:sz w:val="21"/>
              </w:rPr>
              <w:t>阶段</w:t>
            </w:r>
          </w:p>
        </w:tc>
        <w:tc>
          <w:tcPr>
            <w:tcW w:w="3175" w:type="dxa"/>
            <w:vAlign w:val="center"/>
          </w:tcPr>
          <w:p w14:paraId="011D82D2" w14:textId="77777777" w:rsidR="007E45BB" w:rsidRDefault="002F6345">
            <w:pPr>
              <w:jc w:val="left"/>
            </w:pPr>
            <w:r>
              <w:rPr>
                <w:sz w:val="21"/>
              </w:rPr>
              <w:t>认证、权限、评论、评分、上传和统计联调</w:t>
            </w:r>
          </w:p>
        </w:tc>
        <w:tc>
          <w:tcPr>
            <w:tcW w:w="2835" w:type="dxa"/>
            <w:vAlign w:val="center"/>
          </w:tcPr>
          <w:p w14:paraId="64306B4F" w14:textId="77777777" w:rsidR="007E45BB" w:rsidRDefault="002F6345">
            <w:pPr>
              <w:jc w:val="left"/>
            </w:pPr>
            <w:r>
              <w:rPr>
                <w:sz w:val="21"/>
              </w:rPr>
              <w:t xml:space="preserve">JWT </w:t>
            </w:r>
            <w:r>
              <w:rPr>
                <w:sz w:val="21"/>
              </w:rPr>
              <w:t>登录态、管理员后台、封面上传</w:t>
            </w:r>
          </w:p>
        </w:tc>
        <w:tc>
          <w:tcPr>
            <w:tcW w:w="1247" w:type="dxa"/>
            <w:vAlign w:val="center"/>
          </w:tcPr>
          <w:p w14:paraId="3091984F" w14:textId="77777777" w:rsidR="007E45BB" w:rsidRDefault="002F6345">
            <w:pPr>
              <w:jc w:val="center"/>
            </w:pPr>
            <w:r>
              <w:rPr>
                <w:sz w:val="21"/>
              </w:rPr>
              <w:t>已完成</w:t>
            </w:r>
          </w:p>
        </w:tc>
      </w:tr>
      <w:tr w:rsidR="007E45BB" w14:paraId="3EF5FB7B" w14:textId="77777777">
        <w:trPr>
          <w:jc w:val="center"/>
        </w:trPr>
        <w:tc>
          <w:tcPr>
            <w:tcW w:w="1134" w:type="dxa"/>
            <w:vAlign w:val="center"/>
          </w:tcPr>
          <w:p w14:paraId="20F353A6" w14:textId="77777777" w:rsidR="007E45BB" w:rsidRDefault="002F6345">
            <w:pPr>
              <w:jc w:val="center"/>
            </w:pPr>
            <w:r>
              <w:rPr>
                <w:sz w:val="21"/>
              </w:rPr>
              <w:t>第</w:t>
            </w:r>
            <w:r>
              <w:rPr>
                <w:sz w:val="21"/>
              </w:rPr>
              <w:t>6</w:t>
            </w:r>
            <w:r>
              <w:rPr>
                <w:sz w:val="21"/>
              </w:rPr>
              <w:t>阶段</w:t>
            </w:r>
          </w:p>
        </w:tc>
        <w:tc>
          <w:tcPr>
            <w:tcW w:w="3175" w:type="dxa"/>
            <w:vAlign w:val="center"/>
          </w:tcPr>
          <w:p w14:paraId="31DCCA4B" w14:textId="77777777" w:rsidR="007E45BB" w:rsidRDefault="002F6345">
            <w:pPr>
              <w:jc w:val="left"/>
            </w:pPr>
            <w:r>
              <w:rPr>
                <w:sz w:val="21"/>
              </w:rPr>
              <w:t>接口测试、构建测试、真实运行截图</w:t>
            </w:r>
          </w:p>
        </w:tc>
        <w:tc>
          <w:tcPr>
            <w:tcW w:w="2835" w:type="dxa"/>
            <w:vAlign w:val="center"/>
          </w:tcPr>
          <w:p w14:paraId="7E49618E" w14:textId="77777777" w:rsidR="007E45BB" w:rsidRDefault="002F6345">
            <w:pPr>
              <w:jc w:val="left"/>
            </w:pPr>
            <w:r>
              <w:rPr>
                <w:sz w:val="21"/>
              </w:rPr>
              <w:t>14</w:t>
            </w:r>
            <w:r>
              <w:rPr>
                <w:sz w:val="21"/>
              </w:rPr>
              <w:t>项接口测试通过，前端构建通过</w:t>
            </w:r>
          </w:p>
        </w:tc>
        <w:tc>
          <w:tcPr>
            <w:tcW w:w="1247" w:type="dxa"/>
            <w:vAlign w:val="center"/>
          </w:tcPr>
          <w:p w14:paraId="60307B45" w14:textId="77777777" w:rsidR="007E45BB" w:rsidRDefault="002F6345">
            <w:pPr>
              <w:jc w:val="center"/>
            </w:pPr>
            <w:r>
              <w:rPr>
                <w:sz w:val="21"/>
              </w:rPr>
              <w:t>已完成</w:t>
            </w:r>
          </w:p>
        </w:tc>
      </w:tr>
      <w:tr w:rsidR="007E45BB" w14:paraId="5061363F" w14:textId="77777777">
        <w:trPr>
          <w:jc w:val="center"/>
        </w:trPr>
        <w:tc>
          <w:tcPr>
            <w:tcW w:w="1134" w:type="dxa"/>
            <w:vAlign w:val="center"/>
          </w:tcPr>
          <w:p w14:paraId="7DBD695C" w14:textId="77777777" w:rsidR="007E45BB" w:rsidRDefault="002F6345">
            <w:pPr>
              <w:jc w:val="center"/>
            </w:pPr>
            <w:r>
              <w:rPr>
                <w:sz w:val="21"/>
              </w:rPr>
              <w:t>第</w:t>
            </w:r>
            <w:r>
              <w:rPr>
                <w:sz w:val="21"/>
              </w:rPr>
              <w:t>7</w:t>
            </w:r>
            <w:r>
              <w:rPr>
                <w:sz w:val="21"/>
              </w:rPr>
              <w:t>阶段</w:t>
            </w:r>
          </w:p>
        </w:tc>
        <w:tc>
          <w:tcPr>
            <w:tcW w:w="3175" w:type="dxa"/>
            <w:vAlign w:val="center"/>
          </w:tcPr>
          <w:p w14:paraId="667FD9CB" w14:textId="77777777" w:rsidR="007E45BB" w:rsidRDefault="002F6345">
            <w:pPr>
              <w:jc w:val="left"/>
            </w:pPr>
            <w:r>
              <w:rPr>
                <w:sz w:val="21"/>
              </w:rPr>
              <w:t>报告、附录代码和提交材料整理</w:t>
            </w:r>
          </w:p>
        </w:tc>
        <w:tc>
          <w:tcPr>
            <w:tcW w:w="2835" w:type="dxa"/>
            <w:vAlign w:val="center"/>
          </w:tcPr>
          <w:p w14:paraId="51D325D3" w14:textId="77777777" w:rsidR="007E45BB" w:rsidRDefault="002F6345">
            <w:pPr>
              <w:jc w:val="left"/>
            </w:pPr>
            <w:r>
              <w:rPr>
                <w:sz w:val="21"/>
              </w:rPr>
              <w:t xml:space="preserve">Word </w:t>
            </w:r>
            <w:r>
              <w:rPr>
                <w:sz w:val="21"/>
              </w:rPr>
              <w:t>报告、核对清单、截图清单</w:t>
            </w:r>
          </w:p>
        </w:tc>
        <w:tc>
          <w:tcPr>
            <w:tcW w:w="1247" w:type="dxa"/>
            <w:vAlign w:val="center"/>
          </w:tcPr>
          <w:p w14:paraId="2C5EEAC4" w14:textId="77777777" w:rsidR="007E45BB" w:rsidRDefault="002F6345">
            <w:pPr>
              <w:jc w:val="center"/>
            </w:pPr>
            <w:r>
              <w:rPr>
                <w:sz w:val="21"/>
              </w:rPr>
              <w:t>已完成</w:t>
            </w:r>
          </w:p>
        </w:tc>
      </w:tr>
    </w:tbl>
    <w:p w14:paraId="3C6AEEF2" w14:textId="77777777" w:rsidR="007E45BB" w:rsidRDefault="007E45BB"/>
    <w:p w14:paraId="6D5D8E81" w14:textId="77777777" w:rsidR="007E45BB" w:rsidRDefault="002F6345">
      <w:pPr>
        <w:pStyle w:val="2"/>
        <w:spacing w:before="200" w:after="120"/>
        <w:jc w:val="left"/>
      </w:pPr>
      <w:bookmarkStart w:id="7" w:name="_Toc232541729"/>
      <w:r>
        <w:t xml:space="preserve">2.2 </w:t>
      </w:r>
      <w:r>
        <w:t>实训教学及学习内容</w:t>
      </w:r>
      <w:bookmarkEnd w:id="7"/>
    </w:p>
    <w:p w14:paraId="3930EDD7" w14:textId="77777777" w:rsidR="007E45BB" w:rsidRDefault="002F6345">
      <w:pPr>
        <w:spacing w:after="120" w:line="360" w:lineRule="auto"/>
        <w:ind w:firstLine="420"/>
      </w:pPr>
      <w:r>
        <w:t>实训期间主要学习和应用了前后端分离开发方法。前端部分使用</w:t>
      </w:r>
      <w:r>
        <w:t xml:space="preserve"> Vue 3 </w:t>
      </w:r>
      <w:r>
        <w:t>的组合式</w:t>
      </w:r>
      <w:r>
        <w:t xml:space="preserve"> API </w:t>
      </w:r>
      <w:r>
        <w:t>管理页面状态，使用</w:t>
      </w:r>
      <w:r>
        <w:t xml:space="preserve"> Vue Router </w:t>
      </w:r>
      <w:r>
        <w:t>实现页面路由和后台权限守卫，使用</w:t>
      </w:r>
      <w:r>
        <w:t xml:space="preserve"> Axios </w:t>
      </w:r>
      <w:r>
        <w:t>封装</w:t>
      </w:r>
      <w:r>
        <w:t xml:space="preserve"> HTTP </w:t>
      </w:r>
      <w:r>
        <w:t>请求并自动携带</w:t>
      </w:r>
      <w:r>
        <w:t xml:space="preserve"> </w:t>
      </w:r>
      <w:r>
        <w:t>Bearer Token</w:t>
      </w:r>
      <w:r>
        <w:t>。后端部分使用</w:t>
      </w:r>
      <w:r>
        <w:t xml:space="preserve"> Express </w:t>
      </w:r>
      <w:r>
        <w:t>组织</w:t>
      </w:r>
      <w:r>
        <w:t xml:space="preserve"> REST API</w:t>
      </w:r>
      <w:r>
        <w:t>，使用</w:t>
      </w:r>
      <w:r>
        <w:t xml:space="preserve"> bcryptjs </w:t>
      </w:r>
      <w:r>
        <w:t>对密码进行哈希，使用</w:t>
      </w:r>
      <w:r>
        <w:t xml:space="preserve"> jsonwebtoken </w:t>
      </w:r>
      <w:r>
        <w:t>签发</w:t>
      </w:r>
      <w:r>
        <w:t xml:space="preserve"> 7 </w:t>
      </w:r>
      <w:r>
        <w:t>天有效期的登录令牌，使用</w:t>
      </w:r>
      <w:r>
        <w:t xml:space="preserve"> multer </w:t>
      </w:r>
      <w:r>
        <w:t>处理封面图片上传。</w:t>
      </w:r>
    </w:p>
    <w:p w14:paraId="25211811" w14:textId="77777777" w:rsidR="007E45BB" w:rsidRDefault="002F6345">
      <w:pPr>
        <w:spacing w:after="120" w:line="360" w:lineRule="auto"/>
        <w:ind w:firstLine="420"/>
      </w:pPr>
      <w:r>
        <w:t>数据库部分以</w:t>
      </w:r>
      <w:r>
        <w:t xml:space="preserve"> MySQL </w:t>
      </w:r>
      <w:r>
        <w:t>为主要持久化方案，设计了用户表、资源表、评论表和评分表，并通过外键和唯一约束维护数据一致性。项目同时保留</w:t>
      </w:r>
      <w:r>
        <w:t xml:space="preserve"> mock </w:t>
      </w:r>
      <w:r>
        <w:t>模式，当</w:t>
      </w:r>
      <w:r>
        <w:t xml:space="preserve"> `USE_MOCK_DB` </w:t>
      </w:r>
      <w:r>
        <w:t>不等于</w:t>
      </w:r>
      <w:r>
        <w:t xml:space="preserve"> false </w:t>
      </w:r>
      <w:r>
        <w:t>时可以使用内存样例数据运行，便于没有数据库环境时演示。调试工具包括</w:t>
      </w:r>
      <w:r>
        <w:t xml:space="preserve"> PowerShell</w:t>
      </w:r>
      <w:r>
        <w:t>、</w:t>
      </w:r>
      <w:r>
        <w:t>npm</w:t>
      </w:r>
      <w:r>
        <w:t>、</w:t>
      </w:r>
      <w:r>
        <w:t xml:space="preserve">Vite </w:t>
      </w:r>
      <w:r>
        <w:t>构建输出、浏览器开发者工具和接口请求脚本。</w:t>
      </w:r>
    </w:p>
    <w:p w14:paraId="01A4F82E" w14:textId="77777777" w:rsidR="007E45BB" w:rsidRDefault="002F6345">
      <w:pPr>
        <w:pStyle w:val="2"/>
        <w:spacing w:before="200" w:after="120"/>
        <w:jc w:val="left"/>
      </w:pPr>
      <w:bookmarkStart w:id="8" w:name="_Toc232541730"/>
      <w:r>
        <w:t xml:space="preserve">2.3 </w:t>
      </w:r>
      <w:r>
        <w:t>开发环境与技术栈</w:t>
      </w:r>
      <w:bookmarkEnd w:id="8"/>
    </w:p>
    <w:p w14:paraId="30D1B270" w14:textId="77777777" w:rsidR="007E45BB" w:rsidRDefault="002F6345">
      <w:pPr>
        <w:spacing w:before="160" w:after="80"/>
        <w:jc w:val="center"/>
      </w:pPr>
      <w:r>
        <w:rPr>
          <w:b/>
          <w:sz w:val="21"/>
        </w:rPr>
        <w:t>表</w:t>
      </w:r>
      <w:r>
        <w:rPr>
          <w:b/>
          <w:sz w:val="21"/>
        </w:rPr>
        <w:t xml:space="preserve">2-2  </w:t>
      </w:r>
      <w:r>
        <w:rPr>
          <w:b/>
          <w:sz w:val="21"/>
        </w:rPr>
        <w:t>开发环境与工具表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1701"/>
        <w:gridCol w:w="3118"/>
        <w:gridCol w:w="3402"/>
      </w:tblGrid>
      <w:tr w:rsidR="007E45BB" w14:paraId="5D7E80FA" w14:textId="77777777">
        <w:trPr>
          <w:jc w:val="center"/>
        </w:trPr>
        <w:tc>
          <w:tcPr>
            <w:tcW w:w="1701" w:type="dxa"/>
            <w:shd w:val="clear" w:color="auto" w:fill="EAF6F6"/>
            <w:vAlign w:val="center"/>
          </w:tcPr>
          <w:p w14:paraId="77B72F3A" w14:textId="77777777" w:rsidR="007E45BB" w:rsidRDefault="002F6345">
            <w:pPr>
              <w:jc w:val="center"/>
            </w:pPr>
            <w:r>
              <w:rPr>
                <w:b/>
                <w:sz w:val="21"/>
              </w:rPr>
              <w:t>类别</w:t>
            </w:r>
          </w:p>
        </w:tc>
        <w:tc>
          <w:tcPr>
            <w:tcW w:w="3118" w:type="dxa"/>
            <w:shd w:val="clear" w:color="auto" w:fill="EAF6F6"/>
            <w:vAlign w:val="center"/>
          </w:tcPr>
          <w:p w14:paraId="499BC6C8" w14:textId="77777777" w:rsidR="007E45BB" w:rsidRDefault="002F6345">
            <w:pPr>
              <w:jc w:val="center"/>
            </w:pPr>
            <w:r>
              <w:rPr>
                <w:b/>
                <w:sz w:val="21"/>
              </w:rPr>
              <w:t>实际使用内容</w:t>
            </w:r>
          </w:p>
        </w:tc>
        <w:tc>
          <w:tcPr>
            <w:tcW w:w="3402" w:type="dxa"/>
            <w:shd w:val="clear" w:color="auto" w:fill="EAF6F6"/>
            <w:vAlign w:val="center"/>
          </w:tcPr>
          <w:p w14:paraId="7825CEE1" w14:textId="77777777" w:rsidR="007E45BB" w:rsidRDefault="002F6345">
            <w:pPr>
              <w:jc w:val="center"/>
            </w:pPr>
            <w:r>
              <w:rPr>
                <w:b/>
                <w:sz w:val="21"/>
              </w:rPr>
              <w:t>项目依据</w:t>
            </w:r>
          </w:p>
        </w:tc>
      </w:tr>
      <w:tr w:rsidR="007E45BB" w14:paraId="3A493D06" w14:textId="77777777">
        <w:trPr>
          <w:jc w:val="center"/>
        </w:trPr>
        <w:tc>
          <w:tcPr>
            <w:tcW w:w="1701" w:type="dxa"/>
            <w:vAlign w:val="center"/>
          </w:tcPr>
          <w:p w14:paraId="5926DEBF" w14:textId="77777777" w:rsidR="007E45BB" w:rsidRDefault="002F6345">
            <w:pPr>
              <w:jc w:val="center"/>
            </w:pPr>
            <w:r>
              <w:rPr>
                <w:sz w:val="21"/>
              </w:rPr>
              <w:t>操作系统</w:t>
            </w:r>
          </w:p>
        </w:tc>
        <w:tc>
          <w:tcPr>
            <w:tcW w:w="3118" w:type="dxa"/>
            <w:vAlign w:val="center"/>
          </w:tcPr>
          <w:p w14:paraId="433C1CC1" w14:textId="77777777" w:rsidR="007E45BB" w:rsidRDefault="002F6345">
            <w:pPr>
              <w:jc w:val="center"/>
            </w:pPr>
            <w:r>
              <w:rPr>
                <w:sz w:val="21"/>
              </w:rPr>
              <w:t>Windows</w:t>
            </w:r>
          </w:p>
        </w:tc>
        <w:tc>
          <w:tcPr>
            <w:tcW w:w="3402" w:type="dxa"/>
            <w:vAlign w:val="center"/>
          </w:tcPr>
          <w:p w14:paraId="7427EA02" w14:textId="77777777" w:rsidR="007E45BB" w:rsidRDefault="002F6345">
            <w:pPr>
              <w:jc w:val="left"/>
            </w:pPr>
            <w:r>
              <w:rPr>
                <w:sz w:val="21"/>
              </w:rPr>
              <w:t>当前工作区路径和</w:t>
            </w:r>
            <w:r>
              <w:rPr>
                <w:sz w:val="21"/>
              </w:rPr>
              <w:t xml:space="preserve"> PowerShell </w:t>
            </w:r>
            <w:r>
              <w:rPr>
                <w:sz w:val="21"/>
              </w:rPr>
              <w:t>运</w:t>
            </w:r>
            <w:r>
              <w:rPr>
                <w:sz w:val="21"/>
              </w:rPr>
              <w:lastRenderedPageBreak/>
              <w:t>行环境</w:t>
            </w:r>
          </w:p>
        </w:tc>
      </w:tr>
      <w:tr w:rsidR="007E45BB" w14:paraId="29866FD0" w14:textId="77777777">
        <w:trPr>
          <w:jc w:val="center"/>
        </w:trPr>
        <w:tc>
          <w:tcPr>
            <w:tcW w:w="1701" w:type="dxa"/>
            <w:vAlign w:val="center"/>
          </w:tcPr>
          <w:p w14:paraId="26B6D10B" w14:textId="77777777" w:rsidR="007E45BB" w:rsidRDefault="002F6345">
            <w:pPr>
              <w:jc w:val="center"/>
            </w:pPr>
            <w:r>
              <w:rPr>
                <w:sz w:val="21"/>
              </w:rPr>
              <w:lastRenderedPageBreak/>
              <w:t>前端框架</w:t>
            </w:r>
          </w:p>
        </w:tc>
        <w:tc>
          <w:tcPr>
            <w:tcW w:w="3118" w:type="dxa"/>
            <w:vAlign w:val="center"/>
          </w:tcPr>
          <w:p w14:paraId="4E7E5FDF" w14:textId="77777777" w:rsidR="007E45BB" w:rsidRDefault="002F6345">
            <w:pPr>
              <w:jc w:val="left"/>
            </w:pPr>
            <w:r>
              <w:rPr>
                <w:sz w:val="21"/>
              </w:rPr>
              <w:t>Vue 3</w:t>
            </w:r>
            <w:r>
              <w:rPr>
                <w:sz w:val="21"/>
              </w:rPr>
              <w:t>、</w:t>
            </w:r>
            <w:r>
              <w:rPr>
                <w:sz w:val="21"/>
              </w:rPr>
              <w:t>Vite</w:t>
            </w:r>
            <w:r>
              <w:rPr>
                <w:sz w:val="21"/>
              </w:rPr>
              <w:t>、</w:t>
            </w:r>
            <w:r>
              <w:rPr>
                <w:sz w:val="21"/>
              </w:rPr>
              <w:t>Vue Router</w:t>
            </w:r>
            <w:r>
              <w:rPr>
                <w:sz w:val="21"/>
              </w:rPr>
              <w:t>、</w:t>
            </w:r>
            <w:r>
              <w:rPr>
                <w:sz w:val="21"/>
              </w:rPr>
              <w:t>Axios</w:t>
            </w:r>
            <w:r>
              <w:rPr>
                <w:sz w:val="21"/>
              </w:rPr>
              <w:t>、</w:t>
            </w:r>
            <w:r>
              <w:rPr>
                <w:sz w:val="21"/>
              </w:rPr>
              <w:t>lucide-vue-next</w:t>
            </w:r>
          </w:p>
        </w:tc>
        <w:tc>
          <w:tcPr>
            <w:tcW w:w="3402" w:type="dxa"/>
            <w:vAlign w:val="center"/>
          </w:tcPr>
          <w:p w14:paraId="6130D5C9" w14:textId="77777777" w:rsidR="007E45BB" w:rsidRDefault="002F6345">
            <w:pPr>
              <w:jc w:val="left"/>
            </w:pPr>
            <w:r>
              <w:rPr>
                <w:sz w:val="21"/>
              </w:rPr>
              <w:t>acgshare-frontend/package.json</w:t>
            </w:r>
          </w:p>
        </w:tc>
      </w:tr>
      <w:tr w:rsidR="007E45BB" w14:paraId="74C1AE6C" w14:textId="77777777">
        <w:trPr>
          <w:jc w:val="center"/>
        </w:trPr>
        <w:tc>
          <w:tcPr>
            <w:tcW w:w="1701" w:type="dxa"/>
            <w:vAlign w:val="center"/>
          </w:tcPr>
          <w:p w14:paraId="257C58B4" w14:textId="77777777" w:rsidR="007E45BB" w:rsidRDefault="002F6345">
            <w:pPr>
              <w:jc w:val="center"/>
            </w:pPr>
            <w:r>
              <w:rPr>
                <w:sz w:val="21"/>
              </w:rPr>
              <w:t>后端框架</w:t>
            </w:r>
          </w:p>
        </w:tc>
        <w:tc>
          <w:tcPr>
            <w:tcW w:w="3118" w:type="dxa"/>
            <w:vAlign w:val="center"/>
          </w:tcPr>
          <w:p w14:paraId="2E63B893" w14:textId="77777777" w:rsidR="007E45BB" w:rsidRDefault="002F6345">
            <w:pPr>
              <w:jc w:val="left"/>
            </w:pPr>
            <w:r>
              <w:rPr>
                <w:sz w:val="21"/>
              </w:rPr>
              <w:t>Node.js</w:t>
            </w:r>
            <w:r>
              <w:rPr>
                <w:sz w:val="21"/>
              </w:rPr>
              <w:t>、</w:t>
            </w:r>
            <w:r>
              <w:rPr>
                <w:sz w:val="21"/>
              </w:rPr>
              <w:t>Express</w:t>
            </w:r>
            <w:r>
              <w:rPr>
                <w:sz w:val="21"/>
              </w:rPr>
              <w:t>、</w:t>
            </w:r>
            <w:r>
              <w:rPr>
                <w:sz w:val="21"/>
              </w:rPr>
              <w:t>cors</w:t>
            </w:r>
            <w:r>
              <w:rPr>
                <w:sz w:val="21"/>
              </w:rPr>
              <w:t>、</w:t>
            </w:r>
            <w:r>
              <w:rPr>
                <w:sz w:val="21"/>
              </w:rPr>
              <w:t>dotenv</w:t>
            </w:r>
          </w:p>
        </w:tc>
        <w:tc>
          <w:tcPr>
            <w:tcW w:w="3402" w:type="dxa"/>
            <w:vAlign w:val="center"/>
          </w:tcPr>
          <w:p w14:paraId="42ACA84F" w14:textId="77777777" w:rsidR="007E45BB" w:rsidRDefault="002F6345">
            <w:pPr>
              <w:jc w:val="left"/>
            </w:pPr>
            <w:r>
              <w:rPr>
                <w:sz w:val="21"/>
              </w:rPr>
              <w:t>acgshare-backend/package.json</w:t>
            </w:r>
          </w:p>
        </w:tc>
      </w:tr>
      <w:tr w:rsidR="007E45BB" w14:paraId="19705471" w14:textId="77777777">
        <w:trPr>
          <w:jc w:val="center"/>
        </w:trPr>
        <w:tc>
          <w:tcPr>
            <w:tcW w:w="1701" w:type="dxa"/>
            <w:vAlign w:val="center"/>
          </w:tcPr>
          <w:p w14:paraId="454D4943" w14:textId="77777777" w:rsidR="007E45BB" w:rsidRDefault="002F6345">
            <w:pPr>
              <w:jc w:val="center"/>
            </w:pPr>
            <w:r>
              <w:rPr>
                <w:sz w:val="21"/>
              </w:rPr>
              <w:t>认证安全</w:t>
            </w:r>
          </w:p>
        </w:tc>
        <w:tc>
          <w:tcPr>
            <w:tcW w:w="3118" w:type="dxa"/>
            <w:vAlign w:val="center"/>
          </w:tcPr>
          <w:p w14:paraId="41007C10" w14:textId="77777777" w:rsidR="007E45BB" w:rsidRDefault="002F6345">
            <w:pPr>
              <w:jc w:val="left"/>
            </w:pPr>
            <w:r>
              <w:rPr>
                <w:sz w:val="21"/>
              </w:rPr>
              <w:t>JWT</w:t>
            </w:r>
            <w:r>
              <w:rPr>
                <w:sz w:val="21"/>
              </w:rPr>
              <w:t>、</w:t>
            </w:r>
            <w:r>
              <w:rPr>
                <w:sz w:val="21"/>
              </w:rPr>
              <w:t>bcryptjs</w:t>
            </w:r>
            <w:r>
              <w:rPr>
                <w:sz w:val="21"/>
              </w:rPr>
              <w:t>、路由中间件</w:t>
            </w:r>
          </w:p>
        </w:tc>
        <w:tc>
          <w:tcPr>
            <w:tcW w:w="3402" w:type="dxa"/>
            <w:vAlign w:val="center"/>
          </w:tcPr>
          <w:p w14:paraId="4AA43ACB" w14:textId="77777777" w:rsidR="007E45BB" w:rsidRDefault="002F6345">
            <w:pPr>
              <w:jc w:val="left"/>
            </w:pPr>
            <w:r>
              <w:rPr>
                <w:sz w:val="21"/>
              </w:rPr>
              <w:t>routes/auth.js</w:t>
            </w:r>
            <w:r>
              <w:rPr>
                <w:sz w:val="21"/>
              </w:rPr>
              <w:t>、</w:t>
            </w:r>
            <w:r>
              <w:rPr>
                <w:sz w:val="21"/>
              </w:rPr>
              <w:t>middleware/auth.js</w:t>
            </w:r>
          </w:p>
        </w:tc>
      </w:tr>
      <w:tr w:rsidR="007E45BB" w14:paraId="4FA5D4CF" w14:textId="77777777">
        <w:trPr>
          <w:jc w:val="center"/>
        </w:trPr>
        <w:tc>
          <w:tcPr>
            <w:tcW w:w="1701" w:type="dxa"/>
            <w:vAlign w:val="center"/>
          </w:tcPr>
          <w:p w14:paraId="05642C9A" w14:textId="77777777" w:rsidR="007E45BB" w:rsidRDefault="002F6345">
            <w:pPr>
              <w:jc w:val="center"/>
            </w:pPr>
            <w:r>
              <w:rPr>
                <w:sz w:val="21"/>
              </w:rPr>
              <w:t>数据库</w:t>
            </w:r>
          </w:p>
        </w:tc>
        <w:tc>
          <w:tcPr>
            <w:tcW w:w="3118" w:type="dxa"/>
            <w:vAlign w:val="center"/>
          </w:tcPr>
          <w:p w14:paraId="6F0FB03D" w14:textId="77777777" w:rsidR="007E45BB" w:rsidRDefault="002F6345">
            <w:pPr>
              <w:jc w:val="left"/>
            </w:pPr>
            <w:r>
              <w:rPr>
                <w:sz w:val="21"/>
              </w:rPr>
              <w:t>MySQL</w:t>
            </w:r>
            <w:r>
              <w:rPr>
                <w:sz w:val="21"/>
              </w:rPr>
              <w:t>，同时支持</w:t>
            </w:r>
            <w:r>
              <w:rPr>
                <w:sz w:val="21"/>
              </w:rPr>
              <w:t xml:space="preserve"> mock </w:t>
            </w:r>
            <w:r>
              <w:rPr>
                <w:sz w:val="21"/>
              </w:rPr>
              <w:t>数据模式</w:t>
            </w:r>
          </w:p>
        </w:tc>
        <w:tc>
          <w:tcPr>
            <w:tcW w:w="3402" w:type="dxa"/>
            <w:vAlign w:val="center"/>
          </w:tcPr>
          <w:p w14:paraId="47E8F903" w14:textId="77777777" w:rsidR="007E45BB" w:rsidRDefault="002F6345">
            <w:pPr>
              <w:jc w:val="left"/>
            </w:pPr>
            <w:r>
              <w:rPr>
                <w:sz w:val="21"/>
              </w:rPr>
              <w:t>database/schema.sql</w:t>
            </w:r>
            <w:r>
              <w:rPr>
                <w:sz w:val="21"/>
              </w:rPr>
              <w:t>、</w:t>
            </w:r>
            <w:r>
              <w:rPr>
                <w:sz w:val="21"/>
              </w:rPr>
              <w:t>db/index.js</w:t>
            </w:r>
          </w:p>
        </w:tc>
      </w:tr>
      <w:tr w:rsidR="007E45BB" w14:paraId="62C264FD" w14:textId="77777777">
        <w:trPr>
          <w:jc w:val="center"/>
        </w:trPr>
        <w:tc>
          <w:tcPr>
            <w:tcW w:w="1701" w:type="dxa"/>
            <w:vAlign w:val="center"/>
          </w:tcPr>
          <w:p w14:paraId="27E1F88B" w14:textId="77777777" w:rsidR="007E45BB" w:rsidRDefault="002F6345">
            <w:pPr>
              <w:jc w:val="center"/>
            </w:pPr>
            <w:r>
              <w:rPr>
                <w:sz w:val="21"/>
              </w:rPr>
              <w:t>上传处理</w:t>
            </w:r>
          </w:p>
        </w:tc>
        <w:tc>
          <w:tcPr>
            <w:tcW w:w="3118" w:type="dxa"/>
            <w:vAlign w:val="center"/>
          </w:tcPr>
          <w:p w14:paraId="2308C331" w14:textId="77777777" w:rsidR="007E45BB" w:rsidRDefault="002F6345">
            <w:pPr>
              <w:jc w:val="left"/>
            </w:pPr>
            <w:r>
              <w:rPr>
                <w:sz w:val="21"/>
              </w:rPr>
              <w:t>multer</w:t>
            </w:r>
            <w:r>
              <w:rPr>
                <w:sz w:val="21"/>
              </w:rPr>
              <w:t>，限制图片类型和</w:t>
            </w:r>
            <w:r>
              <w:rPr>
                <w:sz w:val="21"/>
              </w:rPr>
              <w:t xml:space="preserve"> 2MB </w:t>
            </w:r>
            <w:r>
              <w:rPr>
                <w:sz w:val="21"/>
              </w:rPr>
              <w:t>大小</w:t>
            </w:r>
          </w:p>
        </w:tc>
        <w:tc>
          <w:tcPr>
            <w:tcW w:w="3402" w:type="dxa"/>
            <w:vAlign w:val="center"/>
          </w:tcPr>
          <w:p w14:paraId="2234E859" w14:textId="77777777" w:rsidR="007E45BB" w:rsidRDefault="002F6345">
            <w:pPr>
              <w:jc w:val="left"/>
            </w:pPr>
            <w:r>
              <w:rPr>
                <w:sz w:val="21"/>
              </w:rPr>
              <w:t>routes/uploads.js</w:t>
            </w:r>
          </w:p>
        </w:tc>
      </w:tr>
      <w:tr w:rsidR="007E45BB" w14:paraId="1A1AC029" w14:textId="77777777">
        <w:trPr>
          <w:jc w:val="center"/>
        </w:trPr>
        <w:tc>
          <w:tcPr>
            <w:tcW w:w="1701" w:type="dxa"/>
            <w:vAlign w:val="center"/>
          </w:tcPr>
          <w:p w14:paraId="56A922C3" w14:textId="77777777" w:rsidR="007E45BB" w:rsidRDefault="002F6345">
            <w:pPr>
              <w:jc w:val="center"/>
            </w:pPr>
            <w:r>
              <w:rPr>
                <w:sz w:val="21"/>
              </w:rPr>
              <w:t>构建工具</w:t>
            </w:r>
          </w:p>
        </w:tc>
        <w:tc>
          <w:tcPr>
            <w:tcW w:w="3118" w:type="dxa"/>
            <w:vAlign w:val="center"/>
          </w:tcPr>
          <w:p w14:paraId="31A77F6A" w14:textId="77777777" w:rsidR="007E45BB" w:rsidRDefault="002F6345">
            <w:pPr>
              <w:jc w:val="left"/>
            </w:pPr>
            <w:r>
              <w:rPr>
                <w:sz w:val="21"/>
              </w:rPr>
              <w:t>Vite build</w:t>
            </w:r>
          </w:p>
        </w:tc>
        <w:tc>
          <w:tcPr>
            <w:tcW w:w="3402" w:type="dxa"/>
            <w:vAlign w:val="center"/>
          </w:tcPr>
          <w:p w14:paraId="01CFC08E" w14:textId="77777777" w:rsidR="007E45BB" w:rsidRDefault="002F6345">
            <w:pPr>
              <w:jc w:val="left"/>
            </w:pPr>
            <w:r>
              <w:rPr>
                <w:sz w:val="21"/>
              </w:rPr>
              <w:t xml:space="preserve">npm run build </w:t>
            </w:r>
            <w:r>
              <w:rPr>
                <w:sz w:val="21"/>
              </w:rPr>
              <w:t>实测通过</w:t>
            </w:r>
          </w:p>
        </w:tc>
      </w:tr>
      <w:tr w:rsidR="007E45BB" w14:paraId="1C94A84A" w14:textId="77777777">
        <w:trPr>
          <w:jc w:val="center"/>
        </w:trPr>
        <w:tc>
          <w:tcPr>
            <w:tcW w:w="1701" w:type="dxa"/>
            <w:vAlign w:val="center"/>
          </w:tcPr>
          <w:p w14:paraId="0F4A9DB2" w14:textId="77777777" w:rsidR="007E45BB" w:rsidRDefault="002F6345">
            <w:pPr>
              <w:jc w:val="center"/>
            </w:pPr>
            <w:r>
              <w:rPr>
                <w:sz w:val="21"/>
              </w:rPr>
              <w:t>版本控制</w:t>
            </w:r>
          </w:p>
        </w:tc>
        <w:tc>
          <w:tcPr>
            <w:tcW w:w="3118" w:type="dxa"/>
            <w:vAlign w:val="center"/>
          </w:tcPr>
          <w:p w14:paraId="3C907401" w14:textId="77777777" w:rsidR="007E45BB" w:rsidRDefault="002F6345">
            <w:pPr>
              <w:jc w:val="center"/>
            </w:pPr>
            <w:r>
              <w:rPr>
                <w:sz w:val="21"/>
              </w:rPr>
              <w:t>Git</w:t>
            </w:r>
          </w:p>
        </w:tc>
        <w:tc>
          <w:tcPr>
            <w:tcW w:w="3402" w:type="dxa"/>
            <w:vAlign w:val="center"/>
          </w:tcPr>
          <w:p w14:paraId="0CBF2900" w14:textId="77777777" w:rsidR="007E45BB" w:rsidRDefault="002F6345">
            <w:pPr>
              <w:jc w:val="left"/>
            </w:pPr>
            <w:r>
              <w:rPr>
                <w:sz w:val="21"/>
              </w:rPr>
              <w:t xml:space="preserve">.git </w:t>
            </w:r>
            <w:r>
              <w:rPr>
                <w:sz w:val="21"/>
              </w:rPr>
              <w:t>目录和</w:t>
            </w:r>
            <w:r>
              <w:rPr>
                <w:sz w:val="21"/>
              </w:rPr>
              <w:t xml:space="preserve"> </w:t>
            </w:r>
            <w:r>
              <w:rPr>
                <w:sz w:val="21"/>
              </w:rPr>
              <w:t>.gitignore</w:t>
            </w:r>
          </w:p>
        </w:tc>
      </w:tr>
      <w:tr w:rsidR="007E45BB" w14:paraId="71CF6328" w14:textId="77777777">
        <w:trPr>
          <w:jc w:val="center"/>
        </w:trPr>
        <w:tc>
          <w:tcPr>
            <w:tcW w:w="1701" w:type="dxa"/>
            <w:vAlign w:val="center"/>
          </w:tcPr>
          <w:p w14:paraId="0E08D6B5" w14:textId="77777777" w:rsidR="007E45BB" w:rsidRDefault="002F6345">
            <w:pPr>
              <w:jc w:val="center"/>
            </w:pPr>
            <w:r>
              <w:rPr>
                <w:sz w:val="21"/>
              </w:rPr>
              <w:t>测试方式</w:t>
            </w:r>
          </w:p>
        </w:tc>
        <w:tc>
          <w:tcPr>
            <w:tcW w:w="3118" w:type="dxa"/>
            <w:vAlign w:val="center"/>
          </w:tcPr>
          <w:p w14:paraId="04219D99" w14:textId="77777777" w:rsidR="007E45BB" w:rsidRDefault="002F6345">
            <w:pPr>
              <w:jc w:val="left"/>
            </w:pPr>
            <w:r>
              <w:rPr>
                <w:sz w:val="21"/>
              </w:rPr>
              <w:t>PowerShell Invoke-RestMethod</w:t>
            </w:r>
            <w:r>
              <w:rPr>
                <w:sz w:val="21"/>
              </w:rPr>
              <w:t>、前端构建、真实页面截图</w:t>
            </w:r>
          </w:p>
        </w:tc>
        <w:tc>
          <w:tcPr>
            <w:tcW w:w="3402" w:type="dxa"/>
            <w:vAlign w:val="center"/>
          </w:tcPr>
          <w:p w14:paraId="18A7A0C5" w14:textId="77777777" w:rsidR="007E45BB" w:rsidRDefault="002F6345">
            <w:pPr>
              <w:jc w:val="center"/>
            </w:pPr>
            <w:r>
              <w:rPr>
                <w:sz w:val="21"/>
              </w:rPr>
              <w:t>本次实测记录</w:t>
            </w:r>
          </w:p>
        </w:tc>
      </w:tr>
    </w:tbl>
    <w:p w14:paraId="3C1BDB36" w14:textId="77777777" w:rsidR="007E45BB" w:rsidRDefault="007E45BB"/>
    <w:p w14:paraId="13B56CD4" w14:textId="77777777" w:rsidR="007E45BB" w:rsidRDefault="002F6345">
      <w:pPr>
        <w:pStyle w:val="2"/>
        <w:spacing w:before="200" w:after="120"/>
        <w:jc w:val="left"/>
      </w:pPr>
      <w:bookmarkStart w:id="9" w:name="_Toc232541731"/>
      <w:r>
        <w:t>2.4 AI</w:t>
      </w:r>
      <w:r>
        <w:t>辅助编程使用说明</w:t>
      </w:r>
      <w:bookmarkEnd w:id="9"/>
    </w:p>
    <w:p w14:paraId="321CBC0F" w14:textId="77777777" w:rsidR="007E45BB" w:rsidRDefault="002F6345">
      <w:pPr>
        <w:spacing w:after="120" w:line="360" w:lineRule="auto"/>
        <w:ind w:firstLine="420"/>
      </w:pPr>
      <w:r>
        <w:t>本次报告整理阶段使用</w:t>
      </w:r>
      <w:r>
        <w:t xml:space="preserve"> Codex </w:t>
      </w:r>
      <w:r>
        <w:t>对项目结构、源码文件、数据库脚本和运行结果进行辅助分析。</w:t>
      </w:r>
      <w:r>
        <w:t xml:space="preserve">AI </w:t>
      </w:r>
      <w:r>
        <w:t>工具主要用于归纳项目模块、生成接口测试脚本、整理报告章节、辅助排版和核对图表编号。所有涉及项目功能、接口路径、数据库字段和测试结果的内容均以当前工作区文件或实际运行输出为依据。</w:t>
      </w:r>
    </w:p>
    <w:p w14:paraId="13676A63" w14:textId="77777777" w:rsidR="007E45BB" w:rsidRDefault="002F6345">
      <w:pPr>
        <w:spacing w:after="120" w:line="360" w:lineRule="auto"/>
        <w:ind w:firstLine="420"/>
      </w:pPr>
      <w:r>
        <w:t xml:space="preserve">AI </w:t>
      </w:r>
      <w:r>
        <w:t>辅助并不能替代人工判断。对登录、权限、输入校验、构建和截图等关键结论，均通过本地服务和实际接口请求验证；对报告中的缺失个人信息，保留待填写标记，不由</w:t>
      </w:r>
      <w:r>
        <w:t xml:space="preserve"> AI </w:t>
      </w:r>
      <w:r>
        <w:t>擅自编造；对上传、</w:t>
      </w:r>
      <w:r>
        <w:t>Token</w:t>
      </w:r>
      <w:r>
        <w:t>、数据库密码等敏感信息，报告只描述机制和配置模板，不记录真实本地密钥。</w:t>
      </w:r>
    </w:p>
    <w:p w14:paraId="016910C4" w14:textId="77777777" w:rsidR="007E45BB" w:rsidRDefault="002F6345">
      <w:pPr>
        <w:pStyle w:val="1"/>
        <w:spacing w:before="360" w:after="200"/>
      </w:pPr>
      <w:bookmarkStart w:id="10" w:name="_Toc232541732"/>
      <w:r>
        <w:t>第三章</w:t>
      </w:r>
      <w:r>
        <w:t xml:space="preserve">  </w:t>
      </w:r>
      <w:r>
        <w:t>系统需求分析</w:t>
      </w:r>
      <w:bookmarkEnd w:id="10"/>
    </w:p>
    <w:p w14:paraId="36B4D68B" w14:textId="77777777" w:rsidR="007E45BB" w:rsidRDefault="002F6345">
      <w:pPr>
        <w:pStyle w:val="2"/>
        <w:spacing w:before="200" w:after="120"/>
        <w:jc w:val="left"/>
      </w:pPr>
      <w:bookmarkStart w:id="11" w:name="_Toc232541733"/>
      <w:r>
        <w:t xml:space="preserve">3.1 </w:t>
      </w:r>
      <w:r>
        <w:t>用户需求</w:t>
      </w:r>
      <w:bookmarkEnd w:id="11"/>
    </w:p>
    <w:p w14:paraId="529753D5" w14:textId="77777777" w:rsidR="007E45BB" w:rsidRDefault="002F6345">
      <w:pPr>
        <w:spacing w:after="120" w:line="360" w:lineRule="auto"/>
        <w:ind w:firstLine="420"/>
      </w:pPr>
      <w:r>
        <w:t>从用户角度看，访问者希望能在首页快速看到资源总数、访问量和评分概况，能够通过关键词、分类、排序和分页找到所需资源，并在详情页查看资源介绍、标签和下载链接。注册用户希望登录后能够发表自己的使用体验、删除自己的评论并对资源评分。管理员希望在后台集中维护资源、查看用户角色、删除不合适评论并了解资源分类和访问排行。</w:t>
      </w:r>
    </w:p>
    <w:p w14:paraId="127806AC" w14:textId="77777777" w:rsidR="007E45BB" w:rsidRDefault="002F6345">
      <w:pPr>
        <w:pStyle w:val="2"/>
        <w:spacing w:before="200" w:after="120"/>
        <w:jc w:val="left"/>
      </w:pPr>
      <w:bookmarkStart w:id="12" w:name="_Toc232541734"/>
      <w:r>
        <w:lastRenderedPageBreak/>
        <w:t xml:space="preserve">3.2 </w:t>
      </w:r>
      <w:r>
        <w:t>功能需求</w:t>
      </w:r>
      <w:bookmarkEnd w:id="12"/>
    </w:p>
    <w:p w14:paraId="21A4A45E" w14:textId="77777777" w:rsidR="007E45BB" w:rsidRDefault="002F6345">
      <w:pPr>
        <w:spacing w:after="120" w:line="360" w:lineRule="auto"/>
        <w:ind w:firstLine="420"/>
      </w:pPr>
      <w:r>
        <w:t>系统功能需求包括：用户注册、登录、获取个人资料和退出；资源列表查询，支持关键词、分类、排序和分页；资源详情查询并增加访问量；资源评论的查询、发布和删除；资源评分的查询和提交；管理员新增、编辑、删除资源；管理员上传封面图片；管理员查看统计、用户和评论数据；前端登录态恢复和后台路由守卫。系统功能结构如图</w:t>
      </w:r>
      <w:r>
        <w:t>3-1</w:t>
      </w:r>
      <w:r>
        <w:t>所示。</w:t>
      </w:r>
    </w:p>
    <w:p w14:paraId="4442603F" w14:textId="77777777" w:rsidR="007E45BB" w:rsidRDefault="002F6345">
      <w:pPr>
        <w:jc w:val="center"/>
      </w:pPr>
      <w:r>
        <w:rPr>
          <w:noProof/>
        </w:rPr>
        <w:drawing>
          <wp:inline distT="0" distB="0" distL="0" distR="0" wp14:anchorId="2548DF5E" wp14:editId="77ADF0D0">
            <wp:extent cx="5303520" cy="3182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function-structure.png"/>
                    <pic:cNvPicPr/>
                  </pic:nvPicPr>
                  <pic:blipFill>
                    <a:blip r:embed="rId14"/>
                    <a:stretch>
                      <a:fillRect/>
                    </a:stretch>
                  </pic:blipFill>
                  <pic:spPr>
                    <a:xfrm>
                      <a:off x="0" y="0"/>
                      <a:ext cx="5303520" cy="3182112"/>
                    </a:xfrm>
                    <a:prstGeom prst="rect">
                      <a:avLst/>
                    </a:prstGeom>
                  </pic:spPr>
                </pic:pic>
              </a:graphicData>
            </a:graphic>
          </wp:inline>
        </w:drawing>
      </w:r>
    </w:p>
    <w:p w14:paraId="41733045" w14:textId="77777777" w:rsidR="007E45BB" w:rsidRDefault="002F6345">
      <w:pPr>
        <w:spacing w:before="60" w:after="160"/>
        <w:jc w:val="center"/>
      </w:pPr>
      <w:r>
        <w:rPr>
          <w:b/>
          <w:sz w:val="21"/>
        </w:rPr>
        <w:t>图</w:t>
      </w:r>
      <w:r>
        <w:rPr>
          <w:b/>
          <w:sz w:val="21"/>
        </w:rPr>
        <w:t xml:space="preserve">3-1  </w:t>
      </w:r>
      <w:r>
        <w:rPr>
          <w:b/>
          <w:sz w:val="21"/>
        </w:rPr>
        <w:t>系统功能结构图</w:t>
      </w:r>
    </w:p>
    <w:p w14:paraId="7B0FA9AB" w14:textId="77777777" w:rsidR="007E45BB" w:rsidRDefault="002F6345">
      <w:pPr>
        <w:pStyle w:val="2"/>
        <w:spacing w:before="200" w:after="120"/>
        <w:jc w:val="left"/>
      </w:pPr>
      <w:bookmarkStart w:id="13" w:name="_Toc232541735"/>
      <w:r>
        <w:t xml:space="preserve">3.3 </w:t>
      </w:r>
      <w:r>
        <w:t>非功能需求</w:t>
      </w:r>
      <w:bookmarkEnd w:id="13"/>
    </w:p>
    <w:p w14:paraId="22ED06D3" w14:textId="77777777" w:rsidR="007E45BB" w:rsidRDefault="002F6345">
      <w:pPr>
        <w:spacing w:after="120" w:line="360" w:lineRule="auto"/>
        <w:ind w:firstLine="420"/>
      </w:pPr>
      <w:r>
        <w:t>非功能需求主要体现在可用性、安全性、可维护性和扩展性。可用性方面，首页提供分类按钮、排序下拉框、搜索框和分页按钮，后台提供标签页切换和实时刷新提示。安全性方面，后端对需要登录的接口使用</w:t>
      </w:r>
      <w:r>
        <w:t xml:space="preserve"> `requireAuth` </w:t>
      </w:r>
      <w:r>
        <w:t>中间件，对后台和上传接口增加</w:t>
      </w:r>
      <w:r>
        <w:t xml:space="preserve"> `requireAdmin` </w:t>
      </w:r>
      <w:r>
        <w:t>校验；密码通过</w:t>
      </w:r>
      <w:r>
        <w:t xml:space="preserve"> bcrypt </w:t>
      </w:r>
      <w:r>
        <w:t>哈希保存；</w:t>
      </w:r>
      <w:r>
        <w:t xml:space="preserve">Token </w:t>
      </w:r>
      <w:r>
        <w:t>从</w:t>
      </w:r>
      <w:r>
        <w:t xml:space="preserve"> Authorization </w:t>
      </w:r>
      <w:r>
        <w:t>头读取。可维护性方面，项目将</w:t>
      </w:r>
      <w:r>
        <w:t xml:space="preserve"> API </w:t>
      </w:r>
      <w:r>
        <w:t>封装、组件、页面、路由、仓储层和工具函数分离。扩展性方面，系统既能连接</w:t>
      </w:r>
      <w:r>
        <w:t xml:space="preserve"> MySQL</w:t>
      </w:r>
      <w:r>
        <w:t>，也能使用</w:t>
      </w:r>
      <w:r>
        <w:t xml:space="preserve"> mock </w:t>
      </w:r>
      <w:r>
        <w:t>数据进行演示。</w:t>
      </w:r>
    </w:p>
    <w:p w14:paraId="7A2B904F" w14:textId="77777777" w:rsidR="007E45BB" w:rsidRDefault="002F6345">
      <w:pPr>
        <w:pStyle w:val="2"/>
        <w:spacing w:before="200" w:after="120"/>
        <w:jc w:val="left"/>
      </w:pPr>
      <w:bookmarkStart w:id="14" w:name="_Toc232541736"/>
      <w:r>
        <w:lastRenderedPageBreak/>
        <w:t xml:space="preserve">3.4 </w:t>
      </w:r>
      <w:r>
        <w:t>可行性分析</w:t>
      </w:r>
      <w:bookmarkEnd w:id="14"/>
    </w:p>
    <w:p w14:paraId="744C27B9" w14:textId="77777777" w:rsidR="007E45BB" w:rsidRDefault="002F6345">
      <w:pPr>
        <w:spacing w:after="120" w:line="360" w:lineRule="auto"/>
        <w:ind w:firstLine="420"/>
      </w:pPr>
      <w:r>
        <w:t>技术可行性方面，</w:t>
      </w:r>
      <w:r>
        <w:t>Vue 3</w:t>
      </w:r>
      <w:r>
        <w:t>、</w:t>
      </w:r>
      <w:r>
        <w:t>Express</w:t>
      </w:r>
      <w:r>
        <w:t>、</w:t>
      </w:r>
      <w:r>
        <w:t>MySQL</w:t>
      </w:r>
      <w:r>
        <w:t>、</w:t>
      </w:r>
      <w:r>
        <w:t xml:space="preserve">Axios </w:t>
      </w:r>
      <w:r>
        <w:t>和</w:t>
      </w:r>
      <w:r>
        <w:t xml:space="preserve"> Vite </w:t>
      </w:r>
      <w:r>
        <w:t>都是成熟的</w:t>
      </w:r>
      <w:r>
        <w:t xml:space="preserve"> Web </w:t>
      </w:r>
      <w:r>
        <w:t>开发技术，项目依赖清单明确，能够在本地通过</w:t>
      </w:r>
      <w:r>
        <w:t xml:space="preserve"> `npm install` </w:t>
      </w:r>
      <w:r>
        <w:t>和启动命令运行。经济可行性方面，项目所用框架和依赖均为开源软件，不需要额外商业授权。操作可行性方面，页面结构清晰，普通用户和管理员的入口分明，后台管理采用表格和按钮完成常见操作。</w:t>
      </w:r>
    </w:p>
    <w:p w14:paraId="289CDC52" w14:textId="77777777" w:rsidR="007E45BB" w:rsidRDefault="002F6345">
      <w:pPr>
        <w:pStyle w:val="2"/>
        <w:spacing w:before="200" w:after="120"/>
        <w:jc w:val="left"/>
      </w:pPr>
      <w:bookmarkStart w:id="15" w:name="_Toc232541737"/>
      <w:r>
        <w:t xml:space="preserve">3.5 </w:t>
      </w:r>
      <w:r>
        <w:t>用户角色及权限</w:t>
      </w:r>
      <w:bookmarkEnd w:id="15"/>
    </w:p>
    <w:p w14:paraId="24BCEFDC" w14:textId="77777777" w:rsidR="007E45BB" w:rsidRDefault="002F6345">
      <w:pPr>
        <w:spacing w:after="120" w:line="360" w:lineRule="auto"/>
        <w:ind w:firstLine="420"/>
      </w:pPr>
      <w:r>
        <w:t>系统包含三类角色。游客不需要登录即可浏览资源列表、搜索筛选和查看详情；普通用户登录后可以评论、评分和删除自己的评论；管理员除拥有普通用户权限外，还可以进入后台管理资源、用户、评论和统计信息。用户用例关系如图</w:t>
      </w:r>
      <w:r>
        <w:t>3-2</w:t>
      </w:r>
      <w:r>
        <w:t>所示。</w:t>
      </w:r>
    </w:p>
    <w:p w14:paraId="7F4A9BFE" w14:textId="77777777" w:rsidR="007E45BB" w:rsidRDefault="002F6345">
      <w:pPr>
        <w:jc w:val="center"/>
      </w:pPr>
      <w:r>
        <w:rPr>
          <w:noProof/>
        </w:rPr>
        <w:drawing>
          <wp:inline distT="0" distB="0" distL="0" distR="0" wp14:anchorId="66FC4955" wp14:editId="77961FC3">
            <wp:extent cx="5303520" cy="3182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use-case.png"/>
                    <pic:cNvPicPr/>
                  </pic:nvPicPr>
                  <pic:blipFill>
                    <a:blip r:embed="rId15"/>
                    <a:stretch>
                      <a:fillRect/>
                    </a:stretch>
                  </pic:blipFill>
                  <pic:spPr>
                    <a:xfrm>
                      <a:off x="0" y="0"/>
                      <a:ext cx="5303520" cy="3182112"/>
                    </a:xfrm>
                    <a:prstGeom prst="rect">
                      <a:avLst/>
                    </a:prstGeom>
                  </pic:spPr>
                </pic:pic>
              </a:graphicData>
            </a:graphic>
          </wp:inline>
        </w:drawing>
      </w:r>
    </w:p>
    <w:p w14:paraId="6C4F4DA4" w14:textId="77777777" w:rsidR="007E45BB" w:rsidRDefault="002F6345">
      <w:pPr>
        <w:spacing w:before="60" w:after="160"/>
        <w:jc w:val="center"/>
      </w:pPr>
      <w:r>
        <w:rPr>
          <w:b/>
          <w:sz w:val="21"/>
        </w:rPr>
        <w:t>图</w:t>
      </w:r>
      <w:r>
        <w:rPr>
          <w:b/>
          <w:sz w:val="21"/>
        </w:rPr>
        <w:t xml:space="preserve">3-2  </w:t>
      </w:r>
      <w:r>
        <w:rPr>
          <w:b/>
          <w:sz w:val="21"/>
        </w:rPr>
        <w:t>用户用例图</w:t>
      </w:r>
    </w:p>
    <w:p w14:paraId="39627BD9" w14:textId="77777777" w:rsidR="007E45BB" w:rsidRDefault="002F6345">
      <w:pPr>
        <w:pStyle w:val="2"/>
        <w:spacing w:before="200" w:after="120"/>
        <w:jc w:val="left"/>
      </w:pPr>
      <w:bookmarkStart w:id="16" w:name="_Toc232541738"/>
      <w:r>
        <w:t xml:space="preserve">3.6 </w:t>
      </w:r>
      <w:r>
        <w:t>典型业务流程</w:t>
      </w:r>
      <w:bookmarkEnd w:id="16"/>
    </w:p>
    <w:p w14:paraId="123603A2" w14:textId="77777777" w:rsidR="007E45BB" w:rsidRDefault="002F6345">
      <w:pPr>
        <w:spacing w:after="120" w:line="360" w:lineRule="auto"/>
        <w:ind w:firstLine="420"/>
      </w:pPr>
      <w:r>
        <w:t>典型业务流程是：用户打开首页后浏览或搜索资源，进入详情页查看说明和下载链接；若需要评论或评分，系统引导用户登录；登录成功后前端保存</w:t>
      </w:r>
      <w:r>
        <w:t xml:space="preserve"> Token </w:t>
      </w:r>
      <w:r>
        <w:t>并在后续请求中自动携带；后端验证</w:t>
      </w:r>
      <w:r>
        <w:t xml:space="preserve"> Token </w:t>
      </w:r>
      <w:r>
        <w:t>后写入评论或评分，并返回更新后的数据。核</w:t>
      </w:r>
      <w:r>
        <w:lastRenderedPageBreak/>
        <w:t>心流程如图</w:t>
      </w:r>
      <w:r>
        <w:t>3-3</w:t>
      </w:r>
      <w:r>
        <w:t>所示。</w:t>
      </w:r>
    </w:p>
    <w:p w14:paraId="3D36227D" w14:textId="77777777" w:rsidR="007E45BB" w:rsidRDefault="002F6345">
      <w:pPr>
        <w:jc w:val="center"/>
      </w:pPr>
      <w:r>
        <w:rPr>
          <w:noProof/>
        </w:rPr>
        <w:drawing>
          <wp:inline distT="0" distB="0" distL="0" distR="0" wp14:anchorId="554D6C88" wp14:editId="16497E71">
            <wp:extent cx="5212080" cy="2258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core-flow.png"/>
                    <pic:cNvPicPr/>
                  </pic:nvPicPr>
                  <pic:blipFill>
                    <a:blip r:embed="rId16"/>
                    <a:stretch>
                      <a:fillRect/>
                    </a:stretch>
                  </pic:blipFill>
                  <pic:spPr>
                    <a:xfrm>
                      <a:off x="0" y="0"/>
                      <a:ext cx="5212080" cy="2258568"/>
                    </a:xfrm>
                    <a:prstGeom prst="rect">
                      <a:avLst/>
                    </a:prstGeom>
                  </pic:spPr>
                </pic:pic>
              </a:graphicData>
            </a:graphic>
          </wp:inline>
        </w:drawing>
      </w:r>
    </w:p>
    <w:p w14:paraId="60D5D792" w14:textId="77777777" w:rsidR="007E45BB" w:rsidRDefault="002F6345">
      <w:pPr>
        <w:spacing w:before="60" w:after="160"/>
        <w:jc w:val="center"/>
      </w:pPr>
      <w:r>
        <w:rPr>
          <w:b/>
          <w:sz w:val="21"/>
        </w:rPr>
        <w:t>图</w:t>
      </w:r>
      <w:r>
        <w:rPr>
          <w:b/>
          <w:sz w:val="21"/>
        </w:rPr>
        <w:t xml:space="preserve">3-3  </w:t>
      </w:r>
      <w:r>
        <w:rPr>
          <w:b/>
          <w:sz w:val="21"/>
        </w:rPr>
        <w:t>核心业务流程图</w:t>
      </w:r>
    </w:p>
    <w:p w14:paraId="06BBE4CB" w14:textId="77777777" w:rsidR="007E45BB" w:rsidRDefault="002F6345">
      <w:pPr>
        <w:pStyle w:val="2"/>
        <w:spacing w:before="200" w:after="120"/>
        <w:jc w:val="left"/>
      </w:pPr>
      <w:bookmarkStart w:id="17" w:name="_Toc232541739"/>
      <w:r>
        <w:t xml:space="preserve">3.7 </w:t>
      </w:r>
      <w:r>
        <w:t>数据需求</w:t>
      </w:r>
      <w:bookmarkEnd w:id="17"/>
    </w:p>
    <w:p w14:paraId="7144F0AC" w14:textId="77777777" w:rsidR="007E45BB" w:rsidRDefault="002F6345">
      <w:pPr>
        <w:spacing w:after="120" w:line="360" w:lineRule="auto"/>
        <w:ind w:firstLine="420"/>
      </w:pPr>
      <w:r>
        <w:t>系统数据围绕用户、资源、评论和评分组织。用户数据记录账号、密码哈希、头像、角色和创建时间；资源数据记录标题、封面、分类、标签、描述、下载链接、访问量和创建时间；评论数据关联用户与资源并保存内容；评分数据关联用户与资源，并通过唯一约束避免同一用户对同一资源重复新增多条评分。</w:t>
      </w:r>
    </w:p>
    <w:p w14:paraId="7CD1E7C6" w14:textId="77777777" w:rsidR="007E45BB" w:rsidRDefault="002F6345">
      <w:pPr>
        <w:pStyle w:val="1"/>
        <w:spacing w:before="360" w:after="200"/>
      </w:pPr>
      <w:bookmarkStart w:id="18" w:name="_Toc232541740"/>
      <w:r>
        <w:t>第四章</w:t>
      </w:r>
      <w:r>
        <w:t xml:space="preserve">  </w:t>
      </w:r>
      <w:r>
        <w:t>系统设计</w:t>
      </w:r>
      <w:bookmarkEnd w:id="18"/>
    </w:p>
    <w:p w14:paraId="1BB58959" w14:textId="77777777" w:rsidR="007E45BB" w:rsidRDefault="002F6345">
      <w:pPr>
        <w:pStyle w:val="2"/>
        <w:spacing w:before="200" w:after="120"/>
        <w:jc w:val="left"/>
      </w:pPr>
      <w:bookmarkStart w:id="19" w:name="_Toc232541741"/>
      <w:r>
        <w:t xml:space="preserve">4.1 </w:t>
      </w:r>
      <w:r>
        <w:t>系统总体架构</w:t>
      </w:r>
      <w:bookmarkEnd w:id="19"/>
    </w:p>
    <w:p w14:paraId="1E62DCE6" w14:textId="77777777" w:rsidR="007E45BB" w:rsidRDefault="002F6345">
      <w:pPr>
        <w:spacing w:after="120" w:line="360" w:lineRule="auto"/>
        <w:ind w:firstLine="420"/>
      </w:pPr>
      <w:r>
        <w:t xml:space="preserve">ACGShare </w:t>
      </w:r>
      <w:r>
        <w:t>采用前后端分离架构。前端</w:t>
      </w:r>
      <w:r>
        <w:t xml:space="preserve"> Vite </w:t>
      </w:r>
      <w:r>
        <w:t>开发服务器运行在</w:t>
      </w:r>
      <w:r>
        <w:t xml:space="preserve"> 5173 </w:t>
      </w:r>
      <w:r>
        <w:t>端口，通过</w:t>
      </w:r>
      <w:r>
        <w:t xml:space="preserve"> `/api` </w:t>
      </w:r>
      <w:r>
        <w:t>代理访问后端；后端</w:t>
      </w:r>
      <w:r>
        <w:t xml:space="preserve"> Express </w:t>
      </w:r>
      <w:r>
        <w:t>服务运行在</w:t>
      </w:r>
      <w:r>
        <w:t xml:space="preserve"> 3000 </w:t>
      </w:r>
      <w:r>
        <w:t>端口，提供</w:t>
      </w:r>
      <w:r>
        <w:t xml:space="preserve"> JSON </w:t>
      </w:r>
      <w:r>
        <w:t>格式</w:t>
      </w:r>
      <w:r>
        <w:t xml:space="preserve"> REST API</w:t>
      </w:r>
      <w:r>
        <w:t>；数据库层通过</w:t>
      </w:r>
      <w:r>
        <w:t xml:space="preserve"> mysql2/promise </w:t>
      </w:r>
      <w:r>
        <w:t>连接</w:t>
      </w:r>
      <w:r>
        <w:t xml:space="preserve"> MySQL</w:t>
      </w:r>
      <w:r>
        <w:t>，也可以切换到</w:t>
      </w:r>
      <w:r>
        <w:t xml:space="preserve"> mock </w:t>
      </w:r>
      <w:r>
        <w:t>数据。系统总体架构如图</w:t>
      </w:r>
      <w:r>
        <w:t>4-1</w:t>
      </w:r>
      <w:r>
        <w:t>所示。</w:t>
      </w:r>
    </w:p>
    <w:p w14:paraId="51C1148F" w14:textId="77777777" w:rsidR="007E45BB" w:rsidRDefault="002F6345">
      <w:pPr>
        <w:jc w:val="center"/>
      </w:pPr>
      <w:r>
        <w:rPr>
          <w:noProof/>
        </w:rPr>
        <w:lastRenderedPageBreak/>
        <w:drawing>
          <wp:inline distT="0" distB="0" distL="0" distR="0" wp14:anchorId="1C847125" wp14:editId="1FF565D8">
            <wp:extent cx="5303520" cy="2872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architecture.png"/>
                    <pic:cNvPicPr/>
                  </pic:nvPicPr>
                  <pic:blipFill>
                    <a:blip r:embed="rId17"/>
                    <a:stretch>
                      <a:fillRect/>
                    </a:stretch>
                  </pic:blipFill>
                  <pic:spPr>
                    <a:xfrm>
                      <a:off x="0" y="0"/>
                      <a:ext cx="5303520" cy="2872740"/>
                    </a:xfrm>
                    <a:prstGeom prst="rect">
                      <a:avLst/>
                    </a:prstGeom>
                  </pic:spPr>
                </pic:pic>
              </a:graphicData>
            </a:graphic>
          </wp:inline>
        </w:drawing>
      </w:r>
    </w:p>
    <w:p w14:paraId="773E83D8" w14:textId="77777777" w:rsidR="007E45BB" w:rsidRDefault="002F6345">
      <w:pPr>
        <w:spacing w:before="60" w:after="160"/>
        <w:jc w:val="center"/>
      </w:pPr>
      <w:r>
        <w:rPr>
          <w:b/>
          <w:sz w:val="21"/>
        </w:rPr>
        <w:t>图</w:t>
      </w:r>
      <w:r>
        <w:rPr>
          <w:b/>
          <w:sz w:val="21"/>
        </w:rPr>
        <w:t xml:space="preserve">4-1  </w:t>
      </w:r>
      <w:r>
        <w:rPr>
          <w:b/>
          <w:sz w:val="21"/>
        </w:rPr>
        <w:t>系统总体架构图</w:t>
      </w:r>
    </w:p>
    <w:p w14:paraId="3454E3C4" w14:textId="77777777" w:rsidR="007E45BB" w:rsidRDefault="002F6345">
      <w:pPr>
        <w:pStyle w:val="2"/>
        <w:spacing w:before="200" w:after="120"/>
        <w:jc w:val="left"/>
      </w:pPr>
      <w:bookmarkStart w:id="20" w:name="_Toc232541742"/>
      <w:r>
        <w:t xml:space="preserve">4.2 </w:t>
      </w:r>
      <w:r>
        <w:t>模块划分</w:t>
      </w:r>
      <w:bookmarkEnd w:id="20"/>
    </w:p>
    <w:p w14:paraId="37B29811" w14:textId="77777777" w:rsidR="007E45BB" w:rsidRDefault="002F6345">
      <w:pPr>
        <w:spacing w:after="120" w:line="360" w:lineRule="auto"/>
        <w:ind w:firstLine="420"/>
      </w:pPr>
      <w:r>
        <w:t>前端模块包括路由模块、认证状态模块、</w:t>
      </w:r>
      <w:r>
        <w:t xml:space="preserve">API </w:t>
      </w:r>
      <w:r>
        <w:t>封装模块、页面模块和通用组件模块。后端模块包括应用入口、路由层、认证中间件、仓储层、数据库连接、输入校验和统一响应工具。这样的划分使页面交互、接口请求、业务数据和权限校验相对独立，便于维护和测试。</w:t>
      </w:r>
    </w:p>
    <w:p w14:paraId="5980910D" w14:textId="77777777" w:rsidR="007E45BB" w:rsidRDefault="002F6345">
      <w:pPr>
        <w:pStyle w:val="2"/>
        <w:spacing w:before="200" w:after="120"/>
        <w:jc w:val="left"/>
      </w:pPr>
      <w:bookmarkStart w:id="21" w:name="_Toc232541743"/>
      <w:r>
        <w:t xml:space="preserve">4.3 </w:t>
      </w:r>
      <w:r>
        <w:t>前后端交互方式</w:t>
      </w:r>
      <w:bookmarkEnd w:id="21"/>
    </w:p>
    <w:p w14:paraId="34498780" w14:textId="77777777" w:rsidR="007E45BB" w:rsidRDefault="002F6345">
      <w:pPr>
        <w:spacing w:after="120" w:line="360" w:lineRule="auto"/>
        <w:ind w:firstLine="420"/>
      </w:pPr>
      <w:r>
        <w:t>前端通过</w:t>
      </w:r>
      <w:r>
        <w:t xml:space="preserve"> Axios </w:t>
      </w:r>
      <w:r>
        <w:t>创建统一请求实例，默认</w:t>
      </w:r>
      <w:r>
        <w:t xml:space="preserve"> baseURL </w:t>
      </w:r>
      <w:r>
        <w:t>为</w:t>
      </w:r>
      <w:r>
        <w:t xml:space="preserve"> `/api`</w:t>
      </w:r>
      <w:r>
        <w:t>，并在请求拦截器中读取</w:t>
      </w:r>
      <w:r>
        <w:t xml:space="preserve"> localStorage </w:t>
      </w:r>
      <w:r>
        <w:t>中的</w:t>
      </w:r>
      <w:r>
        <w:t xml:space="preserve"> `acgshare_token`</w:t>
      </w:r>
      <w:r>
        <w:t>，写入</w:t>
      </w:r>
      <w:r>
        <w:t xml:space="preserve"> Authorization </w:t>
      </w:r>
      <w:r>
        <w:t>头。后端通过</w:t>
      </w:r>
      <w:r>
        <w:t xml:space="preserve"> Express </w:t>
      </w:r>
      <w:r>
        <w:t>路由接收请求，统一返回</w:t>
      </w:r>
      <w:r>
        <w:t xml:space="preserve"> `code`</w:t>
      </w:r>
      <w:r>
        <w:t>、</w:t>
      </w:r>
      <w:r>
        <w:t xml:space="preserve">`data` </w:t>
      </w:r>
      <w:r>
        <w:t>和</w:t>
      </w:r>
      <w:r>
        <w:t xml:space="preserve"> `message` </w:t>
      </w:r>
      <w:r>
        <w:t>字段。登录成功后，后端返回</w:t>
      </w:r>
      <w:r>
        <w:t xml:space="preserve"> Token </w:t>
      </w:r>
      <w:r>
        <w:t>和安全用户信息，前端保存后用于后台路由守卫和后续接口调用。</w:t>
      </w:r>
    </w:p>
    <w:p w14:paraId="03E002EF" w14:textId="77777777" w:rsidR="007E45BB" w:rsidRDefault="002F6345">
      <w:pPr>
        <w:pStyle w:val="2"/>
        <w:spacing w:before="200" w:after="120"/>
        <w:jc w:val="left"/>
      </w:pPr>
      <w:bookmarkStart w:id="22" w:name="_Toc232541744"/>
      <w:r>
        <w:t xml:space="preserve">4.4 </w:t>
      </w:r>
      <w:r>
        <w:t>数据库设计</w:t>
      </w:r>
      <w:bookmarkEnd w:id="22"/>
    </w:p>
    <w:p w14:paraId="43DD3E9A" w14:textId="77777777" w:rsidR="007E45BB" w:rsidRDefault="002F6345">
      <w:pPr>
        <w:spacing w:after="120" w:line="360" w:lineRule="auto"/>
        <w:ind w:firstLine="420"/>
      </w:pPr>
      <w:r>
        <w:t>数据库脚本位于</w:t>
      </w:r>
      <w:r>
        <w:t xml:space="preserve"> `acgshare-backend/database/schema.sql`</w:t>
      </w:r>
      <w:r>
        <w:t>，真实定义了四张业务表和若干索引。实体关系如图</w:t>
      </w:r>
      <w:r>
        <w:t>4-2</w:t>
      </w:r>
      <w:r>
        <w:t>所示，字段概要见表</w:t>
      </w:r>
      <w:r>
        <w:t>4-1</w:t>
      </w:r>
      <w:r>
        <w:t>和表</w:t>
      </w:r>
      <w:r>
        <w:t>4-2</w:t>
      </w:r>
      <w:r>
        <w:t>。</w:t>
      </w:r>
    </w:p>
    <w:p w14:paraId="19B76121" w14:textId="77777777" w:rsidR="007E45BB" w:rsidRDefault="002F6345">
      <w:pPr>
        <w:jc w:val="center"/>
      </w:pPr>
      <w:r>
        <w:rPr>
          <w:noProof/>
        </w:rPr>
        <w:lastRenderedPageBreak/>
        <w:drawing>
          <wp:inline distT="0" distB="0" distL="0" distR="0" wp14:anchorId="2450DB4C" wp14:editId="4CF9C58E">
            <wp:extent cx="5303520" cy="3182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er.png"/>
                    <pic:cNvPicPr/>
                  </pic:nvPicPr>
                  <pic:blipFill>
                    <a:blip r:embed="rId18"/>
                    <a:stretch>
                      <a:fillRect/>
                    </a:stretch>
                  </pic:blipFill>
                  <pic:spPr>
                    <a:xfrm>
                      <a:off x="0" y="0"/>
                      <a:ext cx="5303520" cy="3182112"/>
                    </a:xfrm>
                    <a:prstGeom prst="rect">
                      <a:avLst/>
                    </a:prstGeom>
                  </pic:spPr>
                </pic:pic>
              </a:graphicData>
            </a:graphic>
          </wp:inline>
        </w:drawing>
      </w:r>
    </w:p>
    <w:p w14:paraId="2B15F7E5" w14:textId="77777777" w:rsidR="007E45BB" w:rsidRDefault="002F6345">
      <w:pPr>
        <w:spacing w:before="60" w:after="160"/>
        <w:jc w:val="center"/>
      </w:pPr>
      <w:r>
        <w:rPr>
          <w:b/>
          <w:sz w:val="21"/>
        </w:rPr>
        <w:t>图</w:t>
      </w:r>
      <w:r>
        <w:rPr>
          <w:b/>
          <w:sz w:val="21"/>
        </w:rPr>
        <w:t xml:space="preserve">4-2  </w:t>
      </w:r>
      <w:r>
        <w:rPr>
          <w:b/>
          <w:sz w:val="21"/>
        </w:rPr>
        <w:t>数据库实体关系图</w:t>
      </w:r>
    </w:p>
    <w:p w14:paraId="04D3DBEB" w14:textId="77777777" w:rsidR="007E45BB" w:rsidRDefault="002F6345">
      <w:pPr>
        <w:spacing w:before="160" w:after="80"/>
        <w:jc w:val="center"/>
      </w:pPr>
      <w:r>
        <w:rPr>
          <w:b/>
          <w:sz w:val="21"/>
        </w:rPr>
        <w:t>表</w:t>
      </w:r>
      <w:r>
        <w:rPr>
          <w:b/>
          <w:sz w:val="21"/>
        </w:rPr>
        <w:t xml:space="preserve">4-1  </w:t>
      </w:r>
      <w:r>
        <w:rPr>
          <w:b/>
          <w:sz w:val="21"/>
        </w:rPr>
        <w:t>数据库表概览</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1474"/>
        <w:gridCol w:w="3685"/>
        <w:gridCol w:w="3005"/>
      </w:tblGrid>
      <w:tr w:rsidR="007E45BB" w14:paraId="590EC06A" w14:textId="77777777">
        <w:trPr>
          <w:jc w:val="center"/>
        </w:trPr>
        <w:tc>
          <w:tcPr>
            <w:tcW w:w="1474" w:type="dxa"/>
            <w:shd w:val="clear" w:color="auto" w:fill="EAF6F6"/>
            <w:vAlign w:val="center"/>
          </w:tcPr>
          <w:p w14:paraId="4EA88409" w14:textId="77777777" w:rsidR="007E45BB" w:rsidRDefault="002F6345">
            <w:pPr>
              <w:jc w:val="center"/>
            </w:pPr>
            <w:r>
              <w:rPr>
                <w:b/>
                <w:sz w:val="21"/>
              </w:rPr>
              <w:t>表名</w:t>
            </w:r>
          </w:p>
        </w:tc>
        <w:tc>
          <w:tcPr>
            <w:tcW w:w="3685" w:type="dxa"/>
            <w:shd w:val="clear" w:color="auto" w:fill="EAF6F6"/>
            <w:vAlign w:val="center"/>
          </w:tcPr>
          <w:p w14:paraId="31DE39EB" w14:textId="77777777" w:rsidR="007E45BB" w:rsidRDefault="002F6345">
            <w:pPr>
              <w:jc w:val="center"/>
            </w:pPr>
            <w:r>
              <w:rPr>
                <w:b/>
                <w:sz w:val="21"/>
              </w:rPr>
              <w:t>主要作用</w:t>
            </w:r>
          </w:p>
        </w:tc>
        <w:tc>
          <w:tcPr>
            <w:tcW w:w="3005" w:type="dxa"/>
            <w:shd w:val="clear" w:color="auto" w:fill="EAF6F6"/>
            <w:vAlign w:val="center"/>
          </w:tcPr>
          <w:p w14:paraId="3560AE62" w14:textId="77777777" w:rsidR="007E45BB" w:rsidRDefault="002F6345">
            <w:pPr>
              <w:jc w:val="center"/>
            </w:pPr>
            <w:r>
              <w:rPr>
                <w:b/>
                <w:sz w:val="21"/>
              </w:rPr>
              <w:t>关键关系</w:t>
            </w:r>
          </w:p>
        </w:tc>
      </w:tr>
      <w:tr w:rsidR="007E45BB" w14:paraId="593000BF" w14:textId="77777777">
        <w:trPr>
          <w:jc w:val="center"/>
        </w:trPr>
        <w:tc>
          <w:tcPr>
            <w:tcW w:w="1474" w:type="dxa"/>
            <w:vAlign w:val="center"/>
          </w:tcPr>
          <w:p w14:paraId="25F8820B" w14:textId="77777777" w:rsidR="007E45BB" w:rsidRDefault="002F6345">
            <w:pPr>
              <w:jc w:val="center"/>
            </w:pPr>
            <w:r>
              <w:rPr>
                <w:sz w:val="21"/>
              </w:rPr>
              <w:t>users</w:t>
            </w:r>
          </w:p>
        </w:tc>
        <w:tc>
          <w:tcPr>
            <w:tcW w:w="3685" w:type="dxa"/>
            <w:vAlign w:val="center"/>
          </w:tcPr>
          <w:p w14:paraId="49A1AA2D" w14:textId="77777777" w:rsidR="007E45BB" w:rsidRDefault="002F6345">
            <w:pPr>
              <w:jc w:val="left"/>
            </w:pPr>
            <w:r>
              <w:rPr>
                <w:sz w:val="21"/>
              </w:rPr>
              <w:t>保存用户账号、密码哈希、头像、角色和创建时间</w:t>
            </w:r>
          </w:p>
        </w:tc>
        <w:tc>
          <w:tcPr>
            <w:tcW w:w="3005" w:type="dxa"/>
            <w:vAlign w:val="center"/>
          </w:tcPr>
          <w:p w14:paraId="5A0A5371" w14:textId="77777777" w:rsidR="007E45BB" w:rsidRDefault="002F6345">
            <w:pPr>
              <w:jc w:val="left"/>
            </w:pPr>
            <w:r>
              <w:rPr>
                <w:sz w:val="21"/>
              </w:rPr>
              <w:t>被</w:t>
            </w:r>
            <w:r>
              <w:rPr>
                <w:sz w:val="21"/>
              </w:rPr>
              <w:t xml:space="preserve"> comments</w:t>
            </w:r>
            <w:r>
              <w:rPr>
                <w:sz w:val="21"/>
              </w:rPr>
              <w:t>、</w:t>
            </w:r>
            <w:r>
              <w:rPr>
                <w:sz w:val="21"/>
              </w:rPr>
              <w:t xml:space="preserve">ratings </w:t>
            </w:r>
            <w:r>
              <w:rPr>
                <w:sz w:val="21"/>
              </w:rPr>
              <w:t>通过</w:t>
            </w:r>
            <w:r>
              <w:rPr>
                <w:sz w:val="21"/>
              </w:rPr>
              <w:t xml:space="preserve"> user_id </w:t>
            </w:r>
            <w:r>
              <w:rPr>
                <w:sz w:val="21"/>
              </w:rPr>
              <w:t>引用</w:t>
            </w:r>
          </w:p>
        </w:tc>
      </w:tr>
      <w:tr w:rsidR="007E45BB" w14:paraId="5BD92DDC" w14:textId="77777777">
        <w:trPr>
          <w:jc w:val="center"/>
        </w:trPr>
        <w:tc>
          <w:tcPr>
            <w:tcW w:w="1474" w:type="dxa"/>
            <w:vAlign w:val="center"/>
          </w:tcPr>
          <w:p w14:paraId="21999267" w14:textId="77777777" w:rsidR="007E45BB" w:rsidRDefault="002F6345">
            <w:pPr>
              <w:jc w:val="center"/>
            </w:pPr>
            <w:r>
              <w:rPr>
                <w:sz w:val="21"/>
              </w:rPr>
              <w:t>resources</w:t>
            </w:r>
          </w:p>
        </w:tc>
        <w:tc>
          <w:tcPr>
            <w:tcW w:w="3685" w:type="dxa"/>
            <w:vAlign w:val="center"/>
          </w:tcPr>
          <w:p w14:paraId="1B924C4B" w14:textId="77777777" w:rsidR="007E45BB" w:rsidRDefault="002F6345">
            <w:pPr>
              <w:jc w:val="left"/>
            </w:pPr>
            <w:r>
              <w:rPr>
                <w:sz w:val="21"/>
              </w:rPr>
              <w:t>保存资源标题、分类、标签、描述、下载链接和访问量</w:t>
            </w:r>
          </w:p>
        </w:tc>
        <w:tc>
          <w:tcPr>
            <w:tcW w:w="3005" w:type="dxa"/>
            <w:vAlign w:val="center"/>
          </w:tcPr>
          <w:p w14:paraId="568588AD" w14:textId="77777777" w:rsidR="007E45BB" w:rsidRDefault="002F6345">
            <w:pPr>
              <w:jc w:val="left"/>
            </w:pPr>
            <w:r>
              <w:rPr>
                <w:sz w:val="21"/>
              </w:rPr>
              <w:t>被</w:t>
            </w:r>
            <w:r>
              <w:rPr>
                <w:sz w:val="21"/>
              </w:rPr>
              <w:t xml:space="preserve"> comments</w:t>
            </w:r>
            <w:r>
              <w:rPr>
                <w:sz w:val="21"/>
              </w:rPr>
              <w:t>、</w:t>
            </w:r>
            <w:r>
              <w:rPr>
                <w:sz w:val="21"/>
              </w:rPr>
              <w:t xml:space="preserve">ratings </w:t>
            </w:r>
            <w:r>
              <w:rPr>
                <w:sz w:val="21"/>
              </w:rPr>
              <w:t>通过</w:t>
            </w:r>
            <w:r>
              <w:rPr>
                <w:sz w:val="21"/>
              </w:rPr>
              <w:t xml:space="preserve"> resource_id </w:t>
            </w:r>
            <w:r>
              <w:rPr>
                <w:sz w:val="21"/>
              </w:rPr>
              <w:t>引用</w:t>
            </w:r>
          </w:p>
        </w:tc>
      </w:tr>
      <w:tr w:rsidR="007E45BB" w14:paraId="6382FB53" w14:textId="77777777">
        <w:trPr>
          <w:jc w:val="center"/>
        </w:trPr>
        <w:tc>
          <w:tcPr>
            <w:tcW w:w="1474" w:type="dxa"/>
            <w:vAlign w:val="center"/>
          </w:tcPr>
          <w:p w14:paraId="35C14908" w14:textId="77777777" w:rsidR="007E45BB" w:rsidRDefault="002F6345">
            <w:pPr>
              <w:jc w:val="center"/>
            </w:pPr>
            <w:r>
              <w:rPr>
                <w:sz w:val="21"/>
              </w:rPr>
              <w:t>comments</w:t>
            </w:r>
          </w:p>
        </w:tc>
        <w:tc>
          <w:tcPr>
            <w:tcW w:w="3685" w:type="dxa"/>
            <w:vAlign w:val="center"/>
          </w:tcPr>
          <w:p w14:paraId="531B9843" w14:textId="77777777" w:rsidR="007E45BB" w:rsidRDefault="002F6345">
            <w:pPr>
              <w:jc w:val="left"/>
            </w:pPr>
            <w:r>
              <w:rPr>
                <w:sz w:val="21"/>
              </w:rPr>
              <w:t>保存用户对资源的评论内容</w:t>
            </w:r>
          </w:p>
        </w:tc>
        <w:tc>
          <w:tcPr>
            <w:tcW w:w="3005" w:type="dxa"/>
            <w:vAlign w:val="center"/>
          </w:tcPr>
          <w:p w14:paraId="64AD32CE" w14:textId="77777777" w:rsidR="007E45BB" w:rsidRDefault="002F6345">
            <w:pPr>
              <w:jc w:val="left"/>
            </w:pPr>
            <w:r>
              <w:rPr>
                <w:sz w:val="21"/>
              </w:rPr>
              <w:t>外键关联</w:t>
            </w:r>
            <w:r>
              <w:rPr>
                <w:sz w:val="21"/>
              </w:rPr>
              <w:t xml:space="preserve"> users </w:t>
            </w:r>
            <w:r>
              <w:rPr>
                <w:sz w:val="21"/>
              </w:rPr>
              <w:t>和</w:t>
            </w:r>
            <w:r>
              <w:rPr>
                <w:sz w:val="21"/>
              </w:rPr>
              <w:t xml:space="preserve"> resources</w:t>
            </w:r>
            <w:r>
              <w:rPr>
                <w:sz w:val="21"/>
              </w:rPr>
              <w:t>，级联删除</w:t>
            </w:r>
          </w:p>
        </w:tc>
      </w:tr>
      <w:tr w:rsidR="007E45BB" w14:paraId="7037C155" w14:textId="77777777">
        <w:trPr>
          <w:jc w:val="center"/>
        </w:trPr>
        <w:tc>
          <w:tcPr>
            <w:tcW w:w="1474" w:type="dxa"/>
            <w:vAlign w:val="center"/>
          </w:tcPr>
          <w:p w14:paraId="32F08DF9" w14:textId="77777777" w:rsidR="007E45BB" w:rsidRDefault="002F6345">
            <w:pPr>
              <w:jc w:val="center"/>
            </w:pPr>
            <w:r>
              <w:rPr>
                <w:sz w:val="21"/>
              </w:rPr>
              <w:t>ratings</w:t>
            </w:r>
          </w:p>
        </w:tc>
        <w:tc>
          <w:tcPr>
            <w:tcW w:w="3685" w:type="dxa"/>
            <w:vAlign w:val="center"/>
          </w:tcPr>
          <w:p w14:paraId="518355BC" w14:textId="77777777" w:rsidR="007E45BB" w:rsidRDefault="002F6345">
            <w:pPr>
              <w:jc w:val="left"/>
            </w:pPr>
            <w:r>
              <w:rPr>
                <w:sz w:val="21"/>
              </w:rPr>
              <w:t>保存用户对资源的评分</w:t>
            </w:r>
          </w:p>
        </w:tc>
        <w:tc>
          <w:tcPr>
            <w:tcW w:w="3005" w:type="dxa"/>
            <w:vAlign w:val="center"/>
          </w:tcPr>
          <w:p w14:paraId="367CE3B1" w14:textId="77777777" w:rsidR="007E45BB" w:rsidRDefault="002F6345">
            <w:pPr>
              <w:jc w:val="left"/>
            </w:pPr>
            <w:r>
              <w:rPr>
                <w:sz w:val="21"/>
              </w:rPr>
              <w:t>外键关联</w:t>
            </w:r>
            <w:r>
              <w:rPr>
                <w:sz w:val="21"/>
              </w:rPr>
              <w:t xml:space="preserve"> users </w:t>
            </w:r>
            <w:r>
              <w:rPr>
                <w:sz w:val="21"/>
              </w:rPr>
              <w:t>和</w:t>
            </w:r>
            <w:r>
              <w:rPr>
                <w:sz w:val="21"/>
              </w:rPr>
              <w:t xml:space="preserve"> resources</w:t>
            </w:r>
            <w:r>
              <w:rPr>
                <w:sz w:val="21"/>
              </w:rPr>
              <w:t>，</w:t>
            </w:r>
            <w:r>
              <w:rPr>
                <w:sz w:val="21"/>
              </w:rPr>
              <w:t xml:space="preserve">user_id/resource_id </w:t>
            </w:r>
            <w:r>
              <w:rPr>
                <w:sz w:val="21"/>
              </w:rPr>
              <w:t>唯一</w:t>
            </w:r>
          </w:p>
        </w:tc>
      </w:tr>
    </w:tbl>
    <w:p w14:paraId="2600D763" w14:textId="77777777" w:rsidR="007E45BB" w:rsidRDefault="007E45BB"/>
    <w:p w14:paraId="0953AE09" w14:textId="77777777" w:rsidR="007E45BB" w:rsidRDefault="002F6345">
      <w:pPr>
        <w:spacing w:before="160" w:after="80"/>
        <w:jc w:val="center"/>
      </w:pPr>
      <w:r>
        <w:rPr>
          <w:b/>
          <w:sz w:val="21"/>
        </w:rPr>
        <w:t>表</w:t>
      </w:r>
      <w:r>
        <w:rPr>
          <w:b/>
          <w:sz w:val="21"/>
        </w:rPr>
        <w:t xml:space="preserve">4-2  </w:t>
      </w:r>
      <w:r>
        <w:rPr>
          <w:b/>
          <w:sz w:val="21"/>
        </w:rPr>
        <w:t>主要字段设计表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1417"/>
        <w:gridCol w:w="1701"/>
        <w:gridCol w:w="2948"/>
        <w:gridCol w:w="2551"/>
      </w:tblGrid>
      <w:tr w:rsidR="007E45BB" w14:paraId="157DA1A5" w14:textId="77777777">
        <w:trPr>
          <w:jc w:val="center"/>
        </w:trPr>
        <w:tc>
          <w:tcPr>
            <w:tcW w:w="1417" w:type="dxa"/>
            <w:shd w:val="clear" w:color="auto" w:fill="EAF6F6"/>
            <w:vAlign w:val="center"/>
          </w:tcPr>
          <w:p w14:paraId="6A48442B" w14:textId="77777777" w:rsidR="007E45BB" w:rsidRDefault="002F6345">
            <w:pPr>
              <w:jc w:val="center"/>
            </w:pPr>
            <w:r>
              <w:rPr>
                <w:b/>
                <w:sz w:val="21"/>
              </w:rPr>
              <w:t>数据表</w:t>
            </w:r>
          </w:p>
        </w:tc>
        <w:tc>
          <w:tcPr>
            <w:tcW w:w="1701" w:type="dxa"/>
            <w:shd w:val="clear" w:color="auto" w:fill="EAF6F6"/>
            <w:vAlign w:val="center"/>
          </w:tcPr>
          <w:p w14:paraId="716C0899" w14:textId="77777777" w:rsidR="007E45BB" w:rsidRDefault="002F6345">
            <w:pPr>
              <w:jc w:val="center"/>
            </w:pPr>
            <w:r>
              <w:rPr>
                <w:b/>
                <w:sz w:val="21"/>
              </w:rPr>
              <w:t>字段</w:t>
            </w:r>
          </w:p>
        </w:tc>
        <w:tc>
          <w:tcPr>
            <w:tcW w:w="2948" w:type="dxa"/>
            <w:shd w:val="clear" w:color="auto" w:fill="EAF6F6"/>
            <w:vAlign w:val="center"/>
          </w:tcPr>
          <w:p w14:paraId="5892D3C3" w14:textId="77777777" w:rsidR="007E45BB" w:rsidRDefault="002F6345">
            <w:pPr>
              <w:jc w:val="center"/>
            </w:pPr>
            <w:r>
              <w:rPr>
                <w:b/>
                <w:sz w:val="21"/>
              </w:rPr>
              <w:t>类型或约束</w:t>
            </w:r>
          </w:p>
        </w:tc>
        <w:tc>
          <w:tcPr>
            <w:tcW w:w="2551" w:type="dxa"/>
            <w:shd w:val="clear" w:color="auto" w:fill="EAF6F6"/>
            <w:vAlign w:val="center"/>
          </w:tcPr>
          <w:p w14:paraId="13D2B530" w14:textId="77777777" w:rsidR="007E45BB" w:rsidRDefault="002F6345">
            <w:pPr>
              <w:jc w:val="center"/>
            </w:pPr>
            <w:r>
              <w:rPr>
                <w:b/>
                <w:sz w:val="21"/>
              </w:rPr>
              <w:t>说明</w:t>
            </w:r>
          </w:p>
        </w:tc>
      </w:tr>
      <w:tr w:rsidR="007E45BB" w14:paraId="18CD80F9" w14:textId="77777777">
        <w:trPr>
          <w:jc w:val="center"/>
        </w:trPr>
        <w:tc>
          <w:tcPr>
            <w:tcW w:w="1417" w:type="dxa"/>
            <w:vAlign w:val="center"/>
          </w:tcPr>
          <w:p w14:paraId="0FAEFB0E" w14:textId="77777777" w:rsidR="007E45BB" w:rsidRDefault="002F6345">
            <w:pPr>
              <w:jc w:val="center"/>
            </w:pPr>
            <w:r>
              <w:rPr>
                <w:sz w:val="21"/>
              </w:rPr>
              <w:t>users</w:t>
            </w:r>
          </w:p>
        </w:tc>
        <w:tc>
          <w:tcPr>
            <w:tcW w:w="1701" w:type="dxa"/>
            <w:vAlign w:val="center"/>
          </w:tcPr>
          <w:p w14:paraId="46E1FFD5" w14:textId="77777777" w:rsidR="007E45BB" w:rsidRDefault="002F6345">
            <w:pPr>
              <w:jc w:val="center"/>
            </w:pPr>
            <w:r>
              <w:rPr>
                <w:sz w:val="21"/>
              </w:rPr>
              <w:t>id</w:t>
            </w:r>
          </w:p>
        </w:tc>
        <w:tc>
          <w:tcPr>
            <w:tcW w:w="2948" w:type="dxa"/>
            <w:vAlign w:val="center"/>
          </w:tcPr>
          <w:p w14:paraId="67206D9C" w14:textId="77777777" w:rsidR="007E45BB" w:rsidRDefault="002F6345">
            <w:pPr>
              <w:jc w:val="left"/>
            </w:pPr>
            <w:r>
              <w:rPr>
                <w:sz w:val="21"/>
              </w:rPr>
              <w:t>INT PK AUTO_INCREMENT</w:t>
            </w:r>
          </w:p>
        </w:tc>
        <w:tc>
          <w:tcPr>
            <w:tcW w:w="2551" w:type="dxa"/>
            <w:vAlign w:val="center"/>
          </w:tcPr>
          <w:p w14:paraId="6219F4B4" w14:textId="77777777" w:rsidR="007E45BB" w:rsidRDefault="002F6345">
            <w:pPr>
              <w:jc w:val="center"/>
            </w:pPr>
            <w:r>
              <w:rPr>
                <w:sz w:val="21"/>
              </w:rPr>
              <w:t>用户主键</w:t>
            </w:r>
          </w:p>
        </w:tc>
      </w:tr>
      <w:tr w:rsidR="007E45BB" w14:paraId="002AA478" w14:textId="77777777">
        <w:trPr>
          <w:jc w:val="center"/>
        </w:trPr>
        <w:tc>
          <w:tcPr>
            <w:tcW w:w="1417" w:type="dxa"/>
            <w:vAlign w:val="center"/>
          </w:tcPr>
          <w:p w14:paraId="1ED9934C" w14:textId="77777777" w:rsidR="007E45BB" w:rsidRDefault="002F6345">
            <w:pPr>
              <w:jc w:val="center"/>
            </w:pPr>
            <w:r>
              <w:rPr>
                <w:sz w:val="21"/>
              </w:rPr>
              <w:t>users</w:t>
            </w:r>
          </w:p>
        </w:tc>
        <w:tc>
          <w:tcPr>
            <w:tcW w:w="1701" w:type="dxa"/>
            <w:vAlign w:val="center"/>
          </w:tcPr>
          <w:p w14:paraId="1BF47EFD" w14:textId="77777777" w:rsidR="007E45BB" w:rsidRDefault="002F6345">
            <w:pPr>
              <w:jc w:val="center"/>
            </w:pPr>
            <w:r>
              <w:rPr>
                <w:sz w:val="21"/>
              </w:rPr>
              <w:t>username</w:t>
            </w:r>
          </w:p>
        </w:tc>
        <w:tc>
          <w:tcPr>
            <w:tcW w:w="2948" w:type="dxa"/>
            <w:vAlign w:val="center"/>
          </w:tcPr>
          <w:p w14:paraId="0DB8621E" w14:textId="77777777" w:rsidR="007E45BB" w:rsidRDefault="002F6345">
            <w:pPr>
              <w:jc w:val="left"/>
            </w:pPr>
            <w:r>
              <w:rPr>
                <w:sz w:val="21"/>
              </w:rPr>
              <w:t>VARCHAR(50) UNIQUE NOT NULL</w:t>
            </w:r>
          </w:p>
        </w:tc>
        <w:tc>
          <w:tcPr>
            <w:tcW w:w="2551" w:type="dxa"/>
            <w:vAlign w:val="center"/>
          </w:tcPr>
          <w:p w14:paraId="7598C0D5" w14:textId="77777777" w:rsidR="007E45BB" w:rsidRDefault="002F6345">
            <w:pPr>
              <w:jc w:val="center"/>
            </w:pPr>
            <w:r>
              <w:rPr>
                <w:sz w:val="21"/>
              </w:rPr>
              <w:t>登录用户名</w:t>
            </w:r>
          </w:p>
        </w:tc>
      </w:tr>
      <w:tr w:rsidR="007E45BB" w14:paraId="2603B0B7" w14:textId="77777777">
        <w:trPr>
          <w:jc w:val="center"/>
        </w:trPr>
        <w:tc>
          <w:tcPr>
            <w:tcW w:w="1417" w:type="dxa"/>
            <w:vAlign w:val="center"/>
          </w:tcPr>
          <w:p w14:paraId="7EF43115" w14:textId="77777777" w:rsidR="007E45BB" w:rsidRDefault="002F6345">
            <w:pPr>
              <w:jc w:val="center"/>
            </w:pPr>
            <w:r>
              <w:rPr>
                <w:sz w:val="21"/>
              </w:rPr>
              <w:t>users</w:t>
            </w:r>
          </w:p>
        </w:tc>
        <w:tc>
          <w:tcPr>
            <w:tcW w:w="1701" w:type="dxa"/>
            <w:vAlign w:val="center"/>
          </w:tcPr>
          <w:p w14:paraId="790BFA3F" w14:textId="77777777" w:rsidR="007E45BB" w:rsidRDefault="002F6345">
            <w:pPr>
              <w:jc w:val="center"/>
            </w:pPr>
            <w:r>
              <w:rPr>
                <w:sz w:val="21"/>
              </w:rPr>
              <w:t>password</w:t>
            </w:r>
          </w:p>
        </w:tc>
        <w:tc>
          <w:tcPr>
            <w:tcW w:w="2948" w:type="dxa"/>
            <w:vAlign w:val="center"/>
          </w:tcPr>
          <w:p w14:paraId="5B8C48A2" w14:textId="77777777" w:rsidR="007E45BB" w:rsidRDefault="002F6345">
            <w:pPr>
              <w:jc w:val="left"/>
            </w:pPr>
            <w:r>
              <w:rPr>
                <w:sz w:val="21"/>
              </w:rPr>
              <w:t>VARCHAR(255) NOT NULL</w:t>
            </w:r>
          </w:p>
        </w:tc>
        <w:tc>
          <w:tcPr>
            <w:tcW w:w="2551" w:type="dxa"/>
            <w:vAlign w:val="center"/>
          </w:tcPr>
          <w:p w14:paraId="2FCB5189" w14:textId="77777777" w:rsidR="007E45BB" w:rsidRDefault="002F6345">
            <w:pPr>
              <w:jc w:val="left"/>
            </w:pPr>
            <w:r>
              <w:rPr>
                <w:sz w:val="21"/>
              </w:rPr>
              <w:t xml:space="preserve">bcrypt </w:t>
            </w:r>
            <w:r>
              <w:rPr>
                <w:sz w:val="21"/>
              </w:rPr>
              <w:t>哈希后的密码</w:t>
            </w:r>
          </w:p>
        </w:tc>
      </w:tr>
      <w:tr w:rsidR="007E45BB" w14:paraId="69CF5789" w14:textId="77777777">
        <w:trPr>
          <w:jc w:val="center"/>
        </w:trPr>
        <w:tc>
          <w:tcPr>
            <w:tcW w:w="1417" w:type="dxa"/>
            <w:vAlign w:val="center"/>
          </w:tcPr>
          <w:p w14:paraId="769F1BF1" w14:textId="77777777" w:rsidR="007E45BB" w:rsidRDefault="002F6345">
            <w:pPr>
              <w:jc w:val="center"/>
            </w:pPr>
            <w:r>
              <w:rPr>
                <w:sz w:val="21"/>
              </w:rPr>
              <w:t>users</w:t>
            </w:r>
          </w:p>
        </w:tc>
        <w:tc>
          <w:tcPr>
            <w:tcW w:w="1701" w:type="dxa"/>
            <w:vAlign w:val="center"/>
          </w:tcPr>
          <w:p w14:paraId="50FFE6FC" w14:textId="77777777" w:rsidR="007E45BB" w:rsidRDefault="002F6345">
            <w:pPr>
              <w:jc w:val="center"/>
            </w:pPr>
            <w:r>
              <w:rPr>
                <w:sz w:val="21"/>
              </w:rPr>
              <w:t>role</w:t>
            </w:r>
          </w:p>
        </w:tc>
        <w:tc>
          <w:tcPr>
            <w:tcW w:w="2948" w:type="dxa"/>
            <w:vAlign w:val="center"/>
          </w:tcPr>
          <w:p w14:paraId="044D23E6" w14:textId="77777777" w:rsidR="007E45BB" w:rsidRDefault="002F6345">
            <w:pPr>
              <w:jc w:val="left"/>
            </w:pPr>
            <w:r>
              <w:rPr>
                <w:sz w:val="21"/>
              </w:rPr>
              <w:t>ENUM('user','admin')</w:t>
            </w:r>
          </w:p>
        </w:tc>
        <w:tc>
          <w:tcPr>
            <w:tcW w:w="2551" w:type="dxa"/>
            <w:vAlign w:val="center"/>
          </w:tcPr>
          <w:p w14:paraId="1E66D392" w14:textId="77777777" w:rsidR="007E45BB" w:rsidRDefault="002F6345">
            <w:pPr>
              <w:jc w:val="center"/>
            </w:pPr>
            <w:r>
              <w:rPr>
                <w:sz w:val="21"/>
              </w:rPr>
              <w:t>普通用户或管理员</w:t>
            </w:r>
          </w:p>
        </w:tc>
      </w:tr>
      <w:tr w:rsidR="007E45BB" w14:paraId="3F0E7CF5" w14:textId="77777777">
        <w:trPr>
          <w:jc w:val="center"/>
        </w:trPr>
        <w:tc>
          <w:tcPr>
            <w:tcW w:w="1417" w:type="dxa"/>
            <w:vAlign w:val="center"/>
          </w:tcPr>
          <w:p w14:paraId="525E1842" w14:textId="77777777" w:rsidR="007E45BB" w:rsidRDefault="002F6345">
            <w:pPr>
              <w:jc w:val="center"/>
            </w:pPr>
            <w:r>
              <w:rPr>
                <w:sz w:val="21"/>
              </w:rPr>
              <w:t>resources</w:t>
            </w:r>
          </w:p>
        </w:tc>
        <w:tc>
          <w:tcPr>
            <w:tcW w:w="1701" w:type="dxa"/>
            <w:vAlign w:val="center"/>
          </w:tcPr>
          <w:p w14:paraId="7ED56E9E" w14:textId="77777777" w:rsidR="007E45BB" w:rsidRDefault="002F6345">
            <w:pPr>
              <w:jc w:val="center"/>
            </w:pPr>
            <w:r>
              <w:rPr>
                <w:sz w:val="21"/>
              </w:rPr>
              <w:t>title</w:t>
            </w:r>
          </w:p>
        </w:tc>
        <w:tc>
          <w:tcPr>
            <w:tcW w:w="2948" w:type="dxa"/>
            <w:vAlign w:val="center"/>
          </w:tcPr>
          <w:p w14:paraId="5D01B103" w14:textId="77777777" w:rsidR="007E45BB" w:rsidRDefault="002F6345">
            <w:pPr>
              <w:jc w:val="left"/>
            </w:pPr>
            <w:r>
              <w:rPr>
                <w:sz w:val="21"/>
              </w:rPr>
              <w:t>VARCHAR(100) NOT NULL</w:t>
            </w:r>
          </w:p>
        </w:tc>
        <w:tc>
          <w:tcPr>
            <w:tcW w:w="2551" w:type="dxa"/>
            <w:vAlign w:val="center"/>
          </w:tcPr>
          <w:p w14:paraId="24F0A59F" w14:textId="77777777" w:rsidR="007E45BB" w:rsidRDefault="002F6345">
            <w:pPr>
              <w:jc w:val="center"/>
            </w:pPr>
            <w:r>
              <w:rPr>
                <w:sz w:val="21"/>
              </w:rPr>
              <w:t>资源标题</w:t>
            </w:r>
          </w:p>
        </w:tc>
      </w:tr>
      <w:tr w:rsidR="007E45BB" w14:paraId="65AE8895" w14:textId="77777777">
        <w:trPr>
          <w:jc w:val="center"/>
        </w:trPr>
        <w:tc>
          <w:tcPr>
            <w:tcW w:w="1417" w:type="dxa"/>
            <w:vAlign w:val="center"/>
          </w:tcPr>
          <w:p w14:paraId="29DCA5B0" w14:textId="77777777" w:rsidR="007E45BB" w:rsidRDefault="002F6345">
            <w:pPr>
              <w:jc w:val="center"/>
            </w:pPr>
            <w:r>
              <w:rPr>
                <w:sz w:val="21"/>
              </w:rPr>
              <w:t>resources</w:t>
            </w:r>
          </w:p>
        </w:tc>
        <w:tc>
          <w:tcPr>
            <w:tcW w:w="1701" w:type="dxa"/>
            <w:vAlign w:val="center"/>
          </w:tcPr>
          <w:p w14:paraId="10CD0CE2" w14:textId="77777777" w:rsidR="007E45BB" w:rsidRDefault="002F6345">
            <w:pPr>
              <w:jc w:val="center"/>
            </w:pPr>
            <w:r>
              <w:rPr>
                <w:sz w:val="21"/>
              </w:rPr>
              <w:t>category</w:t>
            </w:r>
          </w:p>
        </w:tc>
        <w:tc>
          <w:tcPr>
            <w:tcW w:w="2948" w:type="dxa"/>
            <w:vAlign w:val="center"/>
          </w:tcPr>
          <w:p w14:paraId="2573F991" w14:textId="77777777" w:rsidR="007E45BB" w:rsidRDefault="002F6345">
            <w:pPr>
              <w:jc w:val="left"/>
            </w:pPr>
            <w:r>
              <w:rPr>
                <w:sz w:val="21"/>
              </w:rPr>
              <w:t>VARCHAR(50)</w:t>
            </w:r>
          </w:p>
        </w:tc>
        <w:tc>
          <w:tcPr>
            <w:tcW w:w="2551" w:type="dxa"/>
            <w:vAlign w:val="center"/>
          </w:tcPr>
          <w:p w14:paraId="6D3A03BE" w14:textId="77777777" w:rsidR="007E45BB" w:rsidRDefault="002F6345">
            <w:pPr>
              <w:jc w:val="center"/>
            </w:pPr>
            <w:r>
              <w:rPr>
                <w:sz w:val="21"/>
              </w:rPr>
              <w:t>资源分类</w:t>
            </w:r>
          </w:p>
        </w:tc>
      </w:tr>
      <w:tr w:rsidR="007E45BB" w14:paraId="2130419D" w14:textId="77777777">
        <w:trPr>
          <w:jc w:val="center"/>
        </w:trPr>
        <w:tc>
          <w:tcPr>
            <w:tcW w:w="1417" w:type="dxa"/>
            <w:vAlign w:val="center"/>
          </w:tcPr>
          <w:p w14:paraId="73BAA001" w14:textId="77777777" w:rsidR="007E45BB" w:rsidRDefault="002F6345">
            <w:pPr>
              <w:jc w:val="center"/>
            </w:pPr>
            <w:r>
              <w:rPr>
                <w:sz w:val="21"/>
              </w:rPr>
              <w:t>resources</w:t>
            </w:r>
          </w:p>
        </w:tc>
        <w:tc>
          <w:tcPr>
            <w:tcW w:w="1701" w:type="dxa"/>
            <w:vAlign w:val="center"/>
          </w:tcPr>
          <w:p w14:paraId="59994B6F" w14:textId="77777777" w:rsidR="007E45BB" w:rsidRDefault="002F6345">
            <w:pPr>
              <w:jc w:val="left"/>
            </w:pPr>
            <w:r>
              <w:rPr>
                <w:sz w:val="21"/>
              </w:rPr>
              <w:t>download_url</w:t>
            </w:r>
          </w:p>
        </w:tc>
        <w:tc>
          <w:tcPr>
            <w:tcW w:w="2948" w:type="dxa"/>
            <w:vAlign w:val="center"/>
          </w:tcPr>
          <w:p w14:paraId="68EFD1F0" w14:textId="77777777" w:rsidR="007E45BB" w:rsidRDefault="002F6345">
            <w:pPr>
              <w:jc w:val="left"/>
            </w:pPr>
            <w:r>
              <w:rPr>
                <w:sz w:val="21"/>
              </w:rPr>
              <w:t>VARCHAR(255)</w:t>
            </w:r>
          </w:p>
        </w:tc>
        <w:tc>
          <w:tcPr>
            <w:tcW w:w="2551" w:type="dxa"/>
            <w:vAlign w:val="center"/>
          </w:tcPr>
          <w:p w14:paraId="5355E49D" w14:textId="77777777" w:rsidR="007E45BB" w:rsidRDefault="002F6345">
            <w:pPr>
              <w:jc w:val="center"/>
            </w:pPr>
            <w:r>
              <w:rPr>
                <w:sz w:val="21"/>
              </w:rPr>
              <w:t>外部下载链接</w:t>
            </w:r>
          </w:p>
        </w:tc>
      </w:tr>
      <w:tr w:rsidR="007E45BB" w14:paraId="61F9D679" w14:textId="77777777">
        <w:trPr>
          <w:jc w:val="center"/>
        </w:trPr>
        <w:tc>
          <w:tcPr>
            <w:tcW w:w="1417" w:type="dxa"/>
            <w:vAlign w:val="center"/>
          </w:tcPr>
          <w:p w14:paraId="5351F110" w14:textId="77777777" w:rsidR="007E45BB" w:rsidRDefault="002F6345">
            <w:pPr>
              <w:jc w:val="center"/>
            </w:pPr>
            <w:r>
              <w:rPr>
                <w:sz w:val="21"/>
              </w:rPr>
              <w:t>resources</w:t>
            </w:r>
          </w:p>
        </w:tc>
        <w:tc>
          <w:tcPr>
            <w:tcW w:w="1701" w:type="dxa"/>
            <w:vAlign w:val="center"/>
          </w:tcPr>
          <w:p w14:paraId="0999C22A" w14:textId="77777777" w:rsidR="007E45BB" w:rsidRDefault="002F6345">
            <w:pPr>
              <w:jc w:val="left"/>
            </w:pPr>
            <w:r>
              <w:rPr>
                <w:sz w:val="21"/>
              </w:rPr>
              <w:t>view_count</w:t>
            </w:r>
          </w:p>
        </w:tc>
        <w:tc>
          <w:tcPr>
            <w:tcW w:w="2948" w:type="dxa"/>
            <w:vAlign w:val="center"/>
          </w:tcPr>
          <w:p w14:paraId="6ABA8671" w14:textId="77777777" w:rsidR="007E45BB" w:rsidRDefault="002F6345">
            <w:pPr>
              <w:jc w:val="left"/>
            </w:pPr>
            <w:r>
              <w:rPr>
                <w:sz w:val="21"/>
              </w:rPr>
              <w:t>INT DEFAULT 0</w:t>
            </w:r>
          </w:p>
        </w:tc>
        <w:tc>
          <w:tcPr>
            <w:tcW w:w="2551" w:type="dxa"/>
            <w:vAlign w:val="center"/>
          </w:tcPr>
          <w:p w14:paraId="10C49E4E" w14:textId="77777777" w:rsidR="007E45BB" w:rsidRDefault="002F6345">
            <w:pPr>
              <w:jc w:val="center"/>
            </w:pPr>
            <w:r>
              <w:rPr>
                <w:sz w:val="21"/>
              </w:rPr>
              <w:t>访问次数</w:t>
            </w:r>
          </w:p>
        </w:tc>
      </w:tr>
      <w:tr w:rsidR="007E45BB" w14:paraId="48B2B5C1" w14:textId="77777777">
        <w:trPr>
          <w:jc w:val="center"/>
        </w:trPr>
        <w:tc>
          <w:tcPr>
            <w:tcW w:w="1417" w:type="dxa"/>
            <w:vAlign w:val="center"/>
          </w:tcPr>
          <w:p w14:paraId="48A5CC61" w14:textId="77777777" w:rsidR="007E45BB" w:rsidRDefault="002F6345">
            <w:pPr>
              <w:jc w:val="center"/>
            </w:pPr>
            <w:r>
              <w:rPr>
                <w:sz w:val="21"/>
              </w:rPr>
              <w:t>comments</w:t>
            </w:r>
          </w:p>
        </w:tc>
        <w:tc>
          <w:tcPr>
            <w:tcW w:w="1701" w:type="dxa"/>
            <w:vAlign w:val="center"/>
          </w:tcPr>
          <w:p w14:paraId="1B9E78B6" w14:textId="77777777" w:rsidR="007E45BB" w:rsidRDefault="002F6345">
            <w:pPr>
              <w:jc w:val="center"/>
            </w:pPr>
            <w:r>
              <w:rPr>
                <w:sz w:val="21"/>
              </w:rPr>
              <w:t>content</w:t>
            </w:r>
          </w:p>
        </w:tc>
        <w:tc>
          <w:tcPr>
            <w:tcW w:w="2948" w:type="dxa"/>
            <w:vAlign w:val="center"/>
          </w:tcPr>
          <w:p w14:paraId="29899EEF" w14:textId="77777777" w:rsidR="007E45BB" w:rsidRDefault="002F6345">
            <w:pPr>
              <w:jc w:val="left"/>
            </w:pPr>
            <w:r>
              <w:rPr>
                <w:sz w:val="21"/>
              </w:rPr>
              <w:t>TEXT NOT NULL</w:t>
            </w:r>
          </w:p>
        </w:tc>
        <w:tc>
          <w:tcPr>
            <w:tcW w:w="2551" w:type="dxa"/>
            <w:vAlign w:val="center"/>
          </w:tcPr>
          <w:p w14:paraId="1FA2EEDF" w14:textId="77777777" w:rsidR="007E45BB" w:rsidRDefault="002F6345">
            <w:pPr>
              <w:jc w:val="center"/>
            </w:pPr>
            <w:r>
              <w:rPr>
                <w:sz w:val="21"/>
              </w:rPr>
              <w:t>评论内容</w:t>
            </w:r>
          </w:p>
        </w:tc>
      </w:tr>
      <w:tr w:rsidR="007E45BB" w14:paraId="0B0D4331" w14:textId="77777777">
        <w:trPr>
          <w:jc w:val="center"/>
        </w:trPr>
        <w:tc>
          <w:tcPr>
            <w:tcW w:w="1417" w:type="dxa"/>
            <w:vAlign w:val="center"/>
          </w:tcPr>
          <w:p w14:paraId="0AF397AA" w14:textId="77777777" w:rsidR="007E45BB" w:rsidRDefault="002F6345">
            <w:pPr>
              <w:jc w:val="center"/>
            </w:pPr>
            <w:r>
              <w:rPr>
                <w:sz w:val="21"/>
              </w:rPr>
              <w:t>ratings</w:t>
            </w:r>
          </w:p>
        </w:tc>
        <w:tc>
          <w:tcPr>
            <w:tcW w:w="1701" w:type="dxa"/>
            <w:vAlign w:val="center"/>
          </w:tcPr>
          <w:p w14:paraId="3E0E1379" w14:textId="77777777" w:rsidR="007E45BB" w:rsidRDefault="002F6345">
            <w:pPr>
              <w:jc w:val="center"/>
            </w:pPr>
            <w:r>
              <w:rPr>
                <w:sz w:val="21"/>
              </w:rPr>
              <w:t>score</w:t>
            </w:r>
          </w:p>
        </w:tc>
        <w:tc>
          <w:tcPr>
            <w:tcW w:w="2948" w:type="dxa"/>
            <w:vAlign w:val="center"/>
          </w:tcPr>
          <w:p w14:paraId="3D0DE412" w14:textId="77777777" w:rsidR="007E45BB" w:rsidRDefault="002F6345">
            <w:pPr>
              <w:jc w:val="left"/>
            </w:pPr>
            <w:r>
              <w:rPr>
                <w:sz w:val="21"/>
              </w:rPr>
              <w:t>INT CHECK 1-5</w:t>
            </w:r>
          </w:p>
        </w:tc>
        <w:tc>
          <w:tcPr>
            <w:tcW w:w="2551" w:type="dxa"/>
            <w:vAlign w:val="center"/>
          </w:tcPr>
          <w:p w14:paraId="58F35B95" w14:textId="77777777" w:rsidR="007E45BB" w:rsidRDefault="002F6345">
            <w:pPr>
              <w:jc w:val="center"/>
            </w:pPr>
            <w:r>
              <w:rPr>
                <w:sz w:val="21"/>
              </w:rPr>
              <w:t>评分值</w:t>
            </w:r>
          </w:p>
        </w:tc>
      </w:tr>
    </w:tbl>
    <w:p w14:paraId="16D75D09" w14:textId="77777777" w:rsidR="007E45BB" w:rsidRDefault="007E45BB"/>
    <w:p w14:paraId="5F18D884" w14:textId="77777777" w:rsidR="007E45BB" w:rsidRDefault="002F6345">
      <w:pPr>
        <w:pStyle w:val="2"/>
        <w:spacing w:before="200" w:after="120"/>
        <w:jc w:val="left"/>
      </w:pPr>
      <w:bookmarkStart w:id="23" w:name="_Toc232541745"/>
      <w:r>
        <w:t xml:space="preserve">4.5 </w:t>
      </w:r>
      <w:r>
        <w:t>接口设计</w:t>
      </w:r>
      <w:bookmarkEnd w:id="23"/>
    </w:p>
    <w:p w14:paraId="57372D46" w14:textId="77777777" w:rsidR="007E45BB" w:rsidRDefault="002F6345">
      <w:pPr>
        <w:spacing w:after="120" w:line="360" w:lineRule="auto"/>
        <w:ind w:firstLine="420"/>
      </w:pPr>
      <w:r>
        <w:t>系统主要接口来自</w:t>
      </w:r>
      <w:r>
        <w:t xml:space="preserve"> </w:t>
      </w:r>
      <w:r>
        <w:t>`routes/auth.js`</w:t>
      </w:r>
      <w:r>
        <w:t>、</w:t>
      </w:r>
      <w:r>
        <w:t>`routes/resources.js`</w:t>
      </w:r>
      <w:r>
        <w:t>、</w:t>
      </w:r>
      <w:r>
        <w:t>`routes/comments.js`</w:t>
      </w:r>
      <w:r>
        <w:t>、</w:t>
      </w:r>
      <w:r>
        <w:t>`routes/ratings.js`</w:t>
      </w:r>
      <w:r>
        <w:t>、</w:t>
      </w:r>
      <w:r>
        <w:t xml:space="preserve">`routes/admin.js` </w:t>
      </w:r>
      <w:r>
        <w:t>和</w:t>
      </w:r>
      <w:r>
        <w:t xml:space="preserve"> `routes/uploads.js`</w:t>
      </w:r>
      <w:r>
        <w:t>。表</w:t>
      </w:r>
      <w:r>
        <w:t>4-3</w:t>
      </w:r>
      <w:r>
        <w:t>列出报告中重点验证和使用的接口。</w:t>
      </w:r>
    </w:p>
    <w:p w14:paraId="7AD0B0CA" w14:textId="77777777" w:rsidR="007E45BB" w:rsidRDefault="002F6345">
      <w:pPr>
        <w:spacing w:before="160" w:after="80"/>
        <w:jc w:val="center"/>
      </w:pPr>
      <w:r>
        <w:rPr>
          <w:b/>
          <w:sz w:val="21"/>
        </w:rPr>
        <w:t>表</w:t>
      </w:r>
      <w:r>
        <w:rPr>
          <w:b/>
          <w:sz w:val="21"/>
        </w:rPr>
        <w:t xml:space="preserve">4-3  </w:t>
      </w:r>
      <w:r>
        <w:rPr>
          <w:b/>
          <w:sz w:val="21"/>
        </w:rPr>
        <w:t>主要接口设计表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850"/>
        <w:gridCol w:w="2268"/>
        <w:gridCol w:w="2381"/>
        <w:gridCol w:w="2154"/>
        <w:gridCol w:w="1020"/>
      </w:tblGrid>
      <w:tr w:rsidR="007E45BB" w14:paraId="2D77676F" w14:textId="77777777">
        <w:trPr>
          <w:jc w:val="center"/>
        </w:trPr>
        <w:tc>
          <w:tcPr>
            <w:tcW w:w="850" w:type="dxa"/>
            <w:shd w:val="clear" w:color="auto" w:fill="EAF6F6"/>
            <w:vAlign w:val="center"/>
          </w:tcPr>
          <w:p w14:paraId="331B37D6" w14:textId="77777777" w:rsidR="007E45BB" w:rsidRDefault="002F6345">
            <w:pPr>
              <w:jc w:val="center"/>
            </w:pPr>
            <w:r>
              <w:rPr>
                <w:b/>
                <w:sz w:val="21"/>
              </w:rPr>
              <w:t>方法</w:t>
            </w:r>
          </w:p>
        </w:tc>
        <w:tc>
          <w:tcPr>
            <w:tcW w:w="2268" w:type="dxa"/>
            <w:shd w:val="clear" w:color="auto" w:fill="EAF6F6"/>
            <w:vAlign w:val="center"/>
          </w:tcPr>
          <w:p w14:paraId="3639C95C" w14:textId="77777777" w:rsidR="007E45BB" w:rsidRDefault="002F6345">
            <w:pPr>
              <w:jc w:val="center"/>
            </w:pPr>
            <w:r>
              <w:rPr>
                <w:b/>
                <w:sz w:val="21"/>
              </w:rPr>
              <w:t>路径</w:t>
            </w:r>
          </w:p>
        </w:tc>
        <w:tc>
          <w:tcPr>
            <w:tcW w:w="2381" w:type="dxa"/>
            <w:shd w:val="clear" w:color="auto" w:fill="EAF6F6"/>
            <w:vAlign w:val="center"/>
          </w:tcPr>
          <w:p w14:paraId="61EEA63C" w14:textId="77777777" w:rsidR="007E45BB" w:rsidRDefault="002F6345">
            <w:pPr>
              <w:jc w:val="center"/>
            </w:pPr>
            <w:r>
              <w:rPr>
                <w:b/>
                <w:sz w:val="21"/>
              </w:rPr>
              <w:t>功能</w:t>
            </w:r>
          </w:p>
        </w:tc>
        <w:tc>
          <w:tcPr>
            <w:tcW w:w="2154" w:type="dxa"/>
            <w:shd w:val="clear" w:color="auto" w:fill="EAF6F6"/>
            <w:vAlign w:val="center"/>
          </w:tcPr>
          <w:p w14:paraId="1B6C4782" w14:textId="77777777" w:rsidR="007E45BB" w:rsidRDefault="002F6345">
            <w:pPr>
              <w:jc w:val="center"/>
            </w:pPr>
            <w:r>
              <w:rPr>
                <w:b/>
                <w:sz w:val="21"/>
              </w:rPr>
              <w:t>主要参数</w:t>
            </w:r>
          </w:p>
        </w:tc>
        <w:tc>
          <w:tcPr>
            <w:tcW w:w="1020" w:type="dxa"/>
            <w:shd w:val="clear" w:color="auto" w:fill="EAF6F6"/>
            <w:vAlign w:val="center"/>
          </w:tcPr>
          <w:p w14:paraId="23FFF56F" w14:textId="77777777" w:rsidR="007E45BB" w:rsidRDefault="002F6345">
            <w:pPr>
              <w:jc w:val="center"/>
            </w:pPr>
            <w:r>
              <w:rPr>
                <w:b/>
                <w:sz w:val="21"/>
              </w:rPr>
              <w:t>权限</w:t>
            </w:r>
          </w:p>
        </w:tc>
      </w:tr>
      <w:tr w:rsidR="007E45BB" w14:paraId="43839480" w14:textId="77777777">
        <w:trPr>
          <w:jc w:val="center"/>
        </w:trPr>
        <w:tc>
          <w:tcPr>
            <w:tcW w:w="850" w:type="dxa"/>
            <w:vAlign w:val="center"/>
          </w:tcPr>
          <w:p w14:paraId="58C7EB6F" w14:textId="77777777" w:rsidR="007E45BB" w:rsidRDefault="002F6345">
            <w:pPr>
              <w:jc w:val="center"/>
            </w:pPr>
            <w:r>
              <w:rPr>
                <w:sz w:val="21"/>
              </w:rPr>
              <w:t>GET</w:t>
            </w:r>
          </w:p>
        </w:tc>
        <w:tc>
          <w:tcPr>
            <w:tcW w:w="2268" w:type="dxa"/>
            <w:vAlign w:val="center"/>
          </w:tcPr>
          <w:p w14:paraId="089FE090" w14:textId="77777777" w:rsidR="007E45BB" w:rsidRDefault="002F6345">
            <w:pPr>
              <w:jc w:val="left"/>
            </w:pPr>
            <w:r>
              <w:rPr>
                <w:sz w:val="21"/>
              </w:rPr>
              <w:t>/api/health</w:t>
            </w:r>
          </w:p>
        </w:tc>
        <w:tc>
          <w:tcPr>
            <w:tcW w:w="2381" w:type="dxa"/>
            <w:vAlign w:val="center"/>
          </w:tcPr>
          <w:p w14:paraId="7876A29D" w14:textId="77777777" w:rsidR="007E45BB" w:rsidRDefault="002F6345">
            <w:pPr>
              <w:jc w:val="left"/>
            </w:pPr>
            <w:r>
              <w:rPr>
                <w:sz w:val="21"/>
              </w:rPr>
              <w:t>检查服务状态和数据模式</w:t>
            </w:r>
          </w:p>
        </w:tc>
        <w:tc>
          <w:tcPr>
            <w:tcW w:w="2154" w:type="dxa"/>
            <w:vAlign w:val="center"/>
          </w:tcPr>
          <w:p w14:paraId="7A496AFA" w14:textId="77777777" w:rsidR="007E45BB" w:rsidRDefault="002F6345">
            <w:pPr>
              <w:jc w:val="center"/>
            </w:pPr>
            <w:r>
              <w:rPr>
                <w:sz w:val="21"/>
              </w:rPr>
              <w:t>无</w:t>
            </w:r>
          </w:p>
        </w:tc>
        <w:tc>
          <w:tcPr>
            <w:tcW w:w="1020" w:type="dxa"/>
            <w:vAlign w:val="center"/>
          </w:tcPr>
          <w:p w14:paraId="6D99E218" w14:textId="77777777" w:rsidR="007E45BB" w:rsidRDefault="002F6345">
            <w:pPr>
              <w:jc w:val="center"/>
            </w:pPr>
            <w:r>
              <w:rPr>
                <w:sz w:val="21"/>
              </w:rPr>
              <w:t>公开</w:t>
            </w:r>
          </w:p>
        </w:tc>
      </w:tr>
      <w:tr w:rsidR="007E45BB" w14:paraId="5F28C57D" w14:textId="77777777">
        <w:trPr>
          <w:jc w:val="center"/>
        </w:trPr>
        <w:tc>
          <w:tcPr>
            <w:tcW w:w="850" w:type="dxa"/>
            <w:vAlign w:val="center"/>
          </w:tcPr>
          <w:p w14:paraId="29E4CDFD" w14:textId="77777777" w:rsidR="007E45BB" w:rsidRDefault="002F6345">
            <w:pPr>
              <w:jc w:val="center"/>
            </w:pPr>
            <w:r>
              <w:rPr>
                <w:sz w:val="21"/>
              </w:rPr>
              <w:t>POST</w:t>
            </w:r>
          </w:p>
        </w:tc>
        <w:tc>
          <w:tcPr>
            <w:tcW w:w="2268" w:type="dxa"/>
            <w:vAlign w:val="center"/>
          </w:tcPr>
          <w:p w14:paraId="49BF346F" w14:textId="77777777" w:rsidR="007E45BB" w:rsidRDefault="002F6345">
            <w:pPr>
              <w:jc w:val="left"/>
            </w:pPr>
            <w:r>
              <w:rPr>
                <w:sz w:val="21"/>
              </w:rPr>
              <w:t>/api/auth/register</w:t>
            </w:r>
          </w:p>
        </w:tc>
        <w:tc>
          <w:tcPr>
            <w:tcW w:w="2381" w:type="dxa"/>
            <w:vAlign w:val="center"/>
          </w:tcPr>
          <w:p w14:paraId="474B51C7" w14:textId="77777777" w:rsidR="007E45BB" w:rsidRDefault="002F6345">
            <w:pPr>
              <w:jc w:val="left"/>
            </w:pPr>
            <w:r>
              <w:rPr>
                <w:sz w:val="21"/>
              </w:rPr>
              <w:t>用户注册并返回</w:t>
            </w:r>
            <w:r>
              <w:rPr>
                <w:sz w:val="21"/>
              </w:rPr>
              <w:t xml:space="preserve"> Token</w:t>
            </w:r>
          </w:p>
        </w:tc>
        <w:tc>
          <w:tcPr>
            <w:tcW w:w="2154" w:type="dxa"/>
            <w:vAlign w:val="center"/>
          </w:tcPr>
          <w:p w14:paraId="2F8D15C3" w14:textId="77777777" w:rsidR="007E45BB" w:rsidRDefault="002F6345">
            <w:pPr>
              <w:jc w:val="left"/>
            </w:pPr>
            <w:r>
              <w:rPr>
                <w:sz w:val="21"/>
              </w:rPr>
              <w:t>username</w:t>
            </w:r>
            <w:r>
              <w:rPr>
                <w:sz w:val="21"/>
              </w:rPr>
              <w:t>、</w:t>
            </w:r>
            <w:r>
              <w:rPr>
                <w:sz w:val="21"/>
              </w:rPr>
              <w:t>password</w:t>
            </w:r>
          </w:p>
        </w:tc>
        <w:tc>
          <w:tcPr>
            <w:tcW w:w="1020" w:type="dxa"/>
            <w:vAlign w:val="center"/>
          </w:tcPr>
          <w:p w14:paraId="5288A4D8" w14:textId="77777777" w:rsidR="007E45BB" w:rsidRDefault="002F6345">
            <w:pPr>
              <w:jc w:val="center"/>
            </w:pPr>
            <w:r>
              <w:rPr>
                <w:sz w:val="21"/>
              </w:rPr>
              <w:t>公开</w:t>
            </w:r>
          </w:p>
        </w:tc>
      </w:tr>
      <w:tr w:rsidR="007E45BB" w14:paraId="63C327BD" w14:textId="77777777">
        <w:trPr>
          <w:jc w:val="center"/>
        </w:trPr>
        <w:tc>
          <w:tcPr>
            <w:tcW w:w="850" w:type="dxa"/>
            <w:vAlign w:val="center"/>
          </w:tcPr>
          <w:p w14:paraId="3A2D3024" w14:textId="77777777" w:rsidR="007E45BB" w:rsidRDefault="002F6345">
            <w:pPr>
              <w:jc w:val="center"/>
            </w:pPr>
            <w:r>
              <w:rPr>
                <w:sz w:val="21"/>
              </w:rPr>
              <w:t>POST</w:t>
            </w:r>
          </w:p>
        </w:tc>
        <w:tc>
          <w:tcPr>
            <w:tcW w:w="2268" w:type="dxa"/>
            <w:vAlign w:val="center"/>
          </w:tcPr>
          <w:p w14:paraId="729CA5D9" w14:textId="77777777" w:rsidR="007E45BB" w:rsidRDefault="002F6345">
            <w:pPr>
              <w:jc w:val="left"/>
            </w:pPr>
            <w:r>
              <w:rPr>
                <w:sz w:val="21"/>
              </w:rPr>
              <w:t>/api/auth/login</w:t>
            </w:r>
          </w:p>
        </w:tc>
        <w:tc>
          <w:tcPr>
            <w:tcW w:w="2381" w:type="dxa"/>
            <w:vAlign w:val="center"/>
          </w:tcPr>
          <w:p w14:paraId="7E936EB0" w14:textId="77777777" w:rsidR="007E45BB" w:rsidRDefault="002F6345">
            <w:pPr>
              <w:jc w:val="left"/>
            </w:pPr>
            <w:r>
              <w:rPr>
                <w:sz w:val="21"/>
              </w:rPr>
              <w:t>用户登录并返回</w:t>
            </w:r>
            <w:r>
              <w:rPr>
                <w:sz w:val="21"/>
              </w:rPr>
              <w:t xml:space="preserve"> Token</w:t>
            </w:r>
          </w:p>
        </w:tc>
        <w:tc>
          <w:tcPr>
            <w:tcW w:w="2154" w:type="dxa"/>
            <w:vAlign w:val="center"/>
          </w:tcPr>
          <w:p w14:paraId="790A55B0" w14:textId="77777777" w:rsidR="007E45BB" w:rsidRDefault="002F6345">
            <w:pPr>
              <w:jc w:val="left"/>
            </w:pPr>
            <w:r>
              <w:rPr>
                <w:sz w:val="21"/>
              </w:rPr>
              <w:t>username</w:t>
            </w:r>
            <w:r>
              <w:rPr>
                <w:sz w:val="21"/>
              </w:rPr>
              <w:t>、</w:t>
            </w:r>
            <w:r>
              <w:rPr>
                <w:sz w:val="21"/>
              </w:rPr>
              <w:t>password</w:t>
            </w:r>
          </w:p>
        </w:tc>
        <w:tc>
          <w:tcPr>
            <w:tcW w:w="1020" w:type="dxa"/>
            <w:vAlign w:val="center"/>
          </w:tcPr>
          <w:p w14:paraId="1C86359A" w14:textId="77777777" w:rsidR="007E45BB" w:rsidRDefault="002F6345">
            <w:pPr>
              <w:jc w:val="center"/>
            </w:pPr>
            <w:r>
              <w:rPr>
                <w:sz w:val="21"/>
              </w:rPr>
              <w:t>公开</w:t>
            </w:r>
          </w:p>
        </w:tc>
      </w:tr>
      <w:tr w:rsidR="007E45BB" w14:paraId="48B45B5B" w14:textId="77777777">
        <w:trPr>
          <w:jc w:val="center"/>
        </w:trPr>
        <w:tc>
          <w:tcPr>
            <w:tcW w:w="850" w:type="dxa"/>
            <w:vAlign w:val="center"/>
          </w:tcPr>
          <w:p w14:paraId="50D872D9" w14:textId="77777777" w:rsidR="007E45BB" w:rsidRDefault="002F6345">
            <w:pPr>
              <w:jc w:val="center"/>
            </w:pPr>
            <w:r>
              <w:rPr>
                <w:sz w:val="21"/>
              </w:rPr>
              <w:t>GET</w:t>
            </w:r>
          </w:p>
        </w:tc>
        <w:tc>
          <w:tcPr>
            <w:tcW w:w="2268" w:type="dxa"/>
            <w:vAlign w:val="center"/>
          </w:tcPr>
          <w:p w14:paraId="1ABACBF8" w14:textId="77777777" w:rsidR="007E45BB" w:rsidRDefault="002F6345">
            <w:pPr>
              <w:jc w:val="left"/>
            </w:pPr>
            <w:r>
              <w:rPr>
                <w:sz w:val="21"/>
              </w:rPr>
              <w:t>/api/auth/profile</w:t>
            </w:r>
          </w:p>
        </w:tc>
        <w:tc>
          <w:tcPr>
            <w:tcW w:w="2381" w:type="dxa"/>
            <w:vAlign w:val="center"/>
          </w:tcPr>
          <w:p w14:paraId="0B2FBA78" w14:textId="77777777" w:rsidR="007E45BB" w:rsidRDefault="002F6345">
            <w:pPr>
              <w:jc w:val="center"/>
            </w:pPr>
            <w:r>
              <w:rPr>
                <w:sz w:val="21"/>
              </w:rPr>
              <w:t>获取当前用户信息</w:t>
            </w:r>
          </w:p>
        </w:tc>
        <w:tc>
          <w:tcPr>
            <w:tcW w:w="2154" w:type="dxa"/>
            <w:vAlign w:val="center"/>
          </w:tcPr>
          <w:p w14:paraId="41114B1C" w14:textId="77777777" w:rsidR="007E45BB" w:rsidRDefault="002F6345">
            <w:pPr>
              <w:jc w:val="left"/>
            </w:pPr>
            <w:r>
              <w:rPr>
                <w:sz w:val="21"/>
              </w:rPr>
              <w:t>Bearer Token</w:t>
            </w:r>
          </w:p>
        </w:tc>
        <w:tc>
          <w:tcPr>
            <w:tcW w:w="1020" w:type="dxa"/>
            <w:vAlign w:val="center"/>
          </w:tcPr>
          <w:p w14:paraId="4F7B4FE1" w14:textId="77777777" w:rsidR="007E45BB" w:rsidRDefault="002F6345">
            <w:pPr>
              <w:jc w:val="center"/>
            </w:pPr>
            <w:r>
              <w:rPr>
                <w:sz w:val="21"/>
              </w:rPr>
              <w:t>登录用户</w:t>
            </w:r>
          </w:p>
        </w:tc>
      </w:tr>
      <w:tr w:rsidR="007E45BB" w14:paraId="76B10985" w14:textId="77777777">
        <w:trPr>
          <w:jc w:val="center"/>
        </w:trPr>
        <w:tc>
          <w:tcPr>
            <w:tcW w:w="850" w:type="dxa"/>
            <w:vAlign w:val="center"/>
          </w:tcPr>
          <w:p w14:paraId="4A218C1F" w14:textId="77777777" w:rsidR="007E45BB" w:rsidRDefault="002F6345">
            <w:pPr>
              <w:jc w:val="center"/>
            </w:pPr>
            <w:r>
              <w:rPr>
                <w:sz w:val="21"/>
              </w:rPr>
              <w:t>GET</w:t>
            </w:r>
          </w:p>
        </w:tc>
        <w:tc>
          <w:tcPr>
            <w:tcW w:w="2268" w:type="dxa"/>
            <w:vAlign w:val="center"/>
          </w:tcPr>
          <w:p w14:paraId="040967D8" w14:textId="77777777" w:rsidR="007E45BB" w:rsidRDefault="002F6345">
            <w:pPr>
              <w:jc w:val="left"/>
            </w:pPr>
            <w:r>
              <w:rPr>
                <w:sz w:val="21"/>
              </w:rPr>
              <w:t>/api/resources</w:t>
            </w:r>
          </w:p>
        </w:tc>
        <w:tc>
          <w:tcPr>
            <w:tcW w:w="2381" w:type="dxa"/>
            <w:vAlign w:val="center"/>
          </w:tcPr>
          <w:p w14:paraId="77E17021" w14:textId="77777777" w:rsidR="007E45BB" w:rsidRDefault="002F6345">
            <w:pPr>
              <w:jc w:val="left"/>
            </w:pPr>
            <w:r>
              <w:rPr>
                <w:sz w:val="21"/>
              </w:rPr>
              <w:t>资源列表、搜索、分类、排序、分页</w:t>
            </w:r>
          </w:p>
        </w:tc>
        <w:tc>
          <w:tcPr>
            <w:tcW w:w="2154" w:type="dxa"/>
            <w:vAlign w:val="center"/>
          </w:tcPr>
          <w:p w14:paraId="1E9797B4" w14:textId="77777777" w:rsidR="007E45BB" w:rsidRDefault="002F6345">
            <w:pPr>
              <w:jc w:val="left"/>
            </w:pPr>
            <w:r>
              <w:rPr>
                <w:sz w:val="21"/>
              </w:rPr>
              <w:t>keyword</w:t>
            </w:r>
            <w:r>
              <w:rPr>
                <w:sz w:val="21"/>
              </w:rPr>
              <w:t>、</w:t>
            </w:r>
            <w:r>
              <w:rPr>
                <w:sz w:val="21"/>
              </w:rPr>
              <w:t>category</w:t>
            </w:r>
            <w:r>
              <w:rPr>
                <w:sz w:val="21"/>
              </w:rPr>
              <w:t>、</w:t>
            </w:r>
            <w:r>
              <w:rPr>
                <w:sz w:val="21"/>
              </w:rPr>
              <w:t>page</w:t>
            </w:r>
            <w:r>
              <w:rPr>
                <w:sz w:val="21"/>
              </w:rPr>
              <w:t>、</w:t>
            </w:r>
            <w:r>
              <w:rPr>
                <w:sz w:val="21"/>
              </w:rPr>
              <w:t>sortBy</w:t>
            </w:r>
          </w:p>
        </w:tc>
        <w:tc>
          <w:tcPr>
            <w:tcW w:w="1020" w:type="dxa"/>
            <w:vAlign w:val="center"/>
          </w:tcPr>
          <w:p w14:paraId="38A395A7" w14:textId="77777777" w:rsidR="007E45BB" w:rsidRDefault="002F6345">
            <w:pPr>
              <w:jc w:val="center"/>
            </w:pPr>
            <w:r>
              <w:rPr>
                <w:sz w:val="21"/>
              </w:rPr>
              <w:t>公开</w:t>
            </w:r>
          </w:p>
        </w:tc>
      </w:tr>
      <w:tr w:rsidR="007E45BB" w14:paraId="4388A900" w14:textId="77777777">
        <w:trPr>
          <w:jc w:val="center"/>
        </w:trPr>
        <w:tc>
          <w:tcPr>
            <w:tcW w:w="850" w:type="dxa"/>
            <w:vAlign w:val="center"/>
          </w:tcPr>
          <w:p w14:paraId="00C73C11" w14:textId="77777777" w:rsidR="007E45BB" w:rsidRDefault="002F6345">
            <w:pPr>
              <w:jc w:val="center"/>
            </w:pPr>
            <w:r>
              <w:rPr>
                <w:sz w:val="21"/>
              </w:rPr>
              <w:t>GET</w:t>
            </w:r>
          </w:p>
        </w:tc>
        <w:tc>
          <w:tcPr>
            <w:tcW w:w="2268" w:type="dxa"/>
            <w:vAlign w:val="center"/>
          </w:tcPr>
          <w:p w14:paraId="7657F851" w14:textId="77777777" w:rsidR="007E45BB" w:rsidRDefault="002F6345">
            <w:pPr>
              <w:jc w:val="left"/>
            </w:pPr>
            <w:r>
              <w:rPr>
                <w:sz w:val="21"/>
              </w:rPr>
              <w:t>/api/resources/:id</w:t>
            </w:r>
          </w:p>
        </w:tc>
        <w:tc>
          <w:tcPr>
            <w:tcW w:w="2381" w:type="dxa"/>
            <w:vAlign w:val="center"/>
          </w:tcPr>
          <w:p w14:paraId="27DE38B5" w14:textId="77777777" w:rsidR="007E45BB" w:rsidRDefault="002F6345">
            <w:pPr>
              <w:jc w:val="left"/>
            </w:pPr>
            <w:r>
              <w:rPr>
                <w:sz w:val="21"/>
              </w:rPr>
              <w:t>资源详情并增加访问量</w:t>
            </w:r>
          </w:p>
        </w:tc>
        <w:tc>
          <w:tcPr>
            <w:tcW w:w="2154" w:type="dxa"/>
            <w:vAlign w:val="center"/>
          </w:tcPr>
          <w:p w14:paraId="133251BF" w14:textId="77777777" w:rsidR="007E45BB" w:rsidRDefault="002F6345">
            <w:pPr>
              <w:jc w:val="center"/>
            </w:pPr>
            <w:r>
              <w:rPr>
                <w:sz w:val="21"/>
              </w:rPr>
              <w:t>id</w:t>
            </w:r>
          </w:p>
        </w:tc>
        <w:tc>
          <w:tcPr>
            <w:tcW w:w="1020" w:type="dxa"/>
            <w:vAlign w:val="center"/>
          </w:tcPr>
          <w:p w14:paraId="0C76C5A3" w14:textId="77777777" w:rsidR="007E45BB" w:rsidRDefault="002F6345">
            <w:pPr>
              <w:jc w:val="center"/>
            </w:pPr>
            <w:r>
              <w:rPr>
                <w:sz w:val="21"/>
              </w:rPr>
              <w:t>公开</w:t>
            </w:r>
          </w:p>
        </w:tc>
      </w:tr>
      <w:tr w:rsidR="007E45BB" w14:paraId="6F6670D0" w14:textId="77777777">
        <w:trPr>
          <w:jc w:val="center"/>
        </w:trPr>
        <w:tc>
          <w:tcPr>
            <w:tcW w:w="850" w:type="dxa"/>
            <w:vAlign w:val="center"/>
          </w:tcPr>
          <w:p w14:paraId="6CC833F9" w14:textId="77777777" w:rsidR="007E45BB" w:rsidRDefault="002F6345">
            <w:pPr>
              <w:jc w:val="center"/>
            </w:pPr>
            <w:r>
              <w:rPr>
                <w:sz w:val="21"/>
              </w:rPr>
              <w:t>POST</w:t>
            </w:r>
          </w:p>
        </w:tc>
        <w:tc>
          <w:tcPr>
            <w:tcW w:w="2268" w:type="dxa"/>
            <w:vAlign w:val="center"/>
          </w:tcPr>
          <w:p w14:paraId="577EC287" w14:textId="77777777" w:rsidR="007E45BB" w:rsidRDefault="002F6345">
            <w:pPr>
              <w:jc w:val="left"/>
            </w:pPr>
            <w:r>
              <w:rPr>
                <w:sz w:val="21"/>
              </w:rPr>
              <w:t>/api/resources</w:t>
            </w:r>
          </w:p>
        </w:tc>
        <w:tc>
          <w:tcPr>
            <w:tcW w:w="2381" w:type="dxa"/>
            <w:vAlign w:val="center"/>
          </w:tcPr>
          <w:p w14:paraId="34F9A49D" w14:textId="77777777" w:rsidR="007E45BB" w:rsidRDefault="002F6345">
            <w:pPr>
              <w:jc w:val="center"/>
            </w:pPr>
            <w:r>
              <w:rPr>
                <w:sz w:val="21"/>
              </w:rPr>
              <w:t>新增资源</w:t>
            </w:r>
          </w:p>
        </w:tc>
        <w:tc>
          <w:tcPr>
            <w:tcW w:w="2154" w:type="dxa"/>
            <w:vAlign w:val="center"/>
          </w:tcPr>
          <w:p w14:paraId="682CE044" w14:textId="77777777" w:rsidR="007E45BB" w:rsidRDefault="002F6345">
            <w:pPr>
              <w:jc w:val="left"/>
            </w:pPr>
            <w:r>
              <w:rPr>
                <w:sz w:val="21"/>
              </w:rPr>
              <w:t>title</w:t>
            </w:r>
            <w:r>
              <w:rPr>
                <w:sz w:val="21"/>
              </w:rPr>
              <w:t>、</w:t>
            </w:r>
            <w:r>
              <w:rPr>
                <w:sz w:val="21"/>
              </w:rPr>
              <w:t>category</w:t>
            </w:r>
            <w:r>
              <w:rPr>
                <w:sz w:val="21"/>
              </w:rPr>
              <w:t>、</w:t>
            </w:r>
            <w:r>
              <w:rPr>
                <w:sz w:val="21"/>
              </w:rPr>
              <w:t>description</w:t>
            </w:r>
            <w:r>
              <w:rPr>
                <w:sz w:val="21"/>
              </w:rPr>
              <w:t>、</w:t>
            </w:r>
            <w:r>
              <w:rPr>
                <w:sz w:val="21"/>
              </w:rPr>
              <w:t>download_url</w:t>
            </w:r>
          </w:p>
        </w:tc>
        <w:tc>
          <w:tcPr>
            <w:tcW w:w="1020" w:type="dxa"/>
            <w:vAlign w:val="center"/>
          </w:tcPr>
          <w:p w14:paraId="1CA48A9D" w14:textId="77777777" w:rsidR="007E45BB" w:rsidRDefault="002F6345">
            <w:pPr>
              <w:jc w:val="center"/>
            </w:pPr>
            <w:r>
              <w:rPr>
                <w:sz w:val="21"/>
              </w:rPr>
              <w:t>管理员</w:t>
            </w:r>
          </w:p>
        </w:tc>
      </w:tr>
      <w:tr w:rsidR="007E45BB" w14:paraId="7DA3C243" w14:textId="77777777">
        <w:trPr>
          <w:jc w:val="center"/>
        </w:trPr>
        <w:tc>
          <w:tcPr>
            <w:tcW w:w="850" w:type="dxa"/>
            <w:vAlign w:val="center"/>
          </w:tcPr>
          <w:p w14:paraId="4802DC37" w14:textId="77777777" w:rsidR="007E45BB" w:rsidRDefault="002F6345">
            <w:pPr>
              <w:jc w:val="center"/>
            </w:pPr>
            <w:r>
              <w:rPr>
                <w:sz w:val="21"/>
              </w:rPr>
              <w:t>PUT</w:t>
            </w:r>
          </w:p>
        </w:tc>
        <w:tc>
          <w:tcPr>
            <w:tcW w:w="2268" w:type="dxa"/>
            <w:vAlign w:val="center"/>
          </w:tcPr>
          <w:p w14:paraId="30C6FF2D" w14:textId="77777777" w:rsidR="007E45BB" w:rsidRDefault="002F6345">
            <w:pPr>
              <w:jc w:val="left"/>
            </w:pPr>
            <w:r>
              <w:rPr>
                <w:sz w:val="21"/>
              </w:rPr>
              <w:t>/api/resources/:id</w:t>
            </w:r>
          </w:p>
        </w:tc>
        <w:tc>
          <w:tcPr>
            <w:tcW w:w="2381" w:type="dxa"/>
            <w:vAlign w:val="center"/>
          </w:tcPr>
          <w:p w14:paraId="5D3828FA" w14:textId="77777777" w:rsidR="007E45BB" w:rsidRDefault="002F6345">
            <w:pPr>
              <w:jc w:val="center"/>
            </w:pPr>
            <w:r>
              <w:rPr>
                <w:sz w:val="21"/>
              </w:rPr>
              <w:t>修改资源</w:t>
            </w:r>
          </w:p>
        </w:tc>
        <w:tc>
          <w:tcPr>
            <w:tcW w:w="2154" w:type="dxa"/>
            <w:vAlign w:val="center"/>
          </w:tcPr>
          <w:p w14:paraId="4E88F189" w14:textId="77777777" w:rsidR="007E45BB" w:rsidRDefault="002F6345">
            <w:pPr>
              <w:jc w:val="center"/>
            </w:pPr>
            <w:r>
              <w:rPr>
                <w:sz w:val="21"/>
              </w:rPr>
              <w:t xml:space="preserve">id </w:t>
            </w:r>
            <w:r>
              <w:rPr>
                <w:sz w:val="21"/>
              </w:rPr>
              <w:t>和资源表单</w:t>
            </w:r>
          </w:p>
        </w:tc>
        <w:tc>
          <w:tcPr>
            <w:tcW w:w="1020" w:type="dxa"/>
            <w:vAlign w:val="center"/>
          </w:tcPr>
          <w:p w14:paraId="76A6F221" w14:textId="77777777" w:rsidR="007E45BB" w:rsidRDefault="002F6345">
            <w:pPr>
              <w:jc w:val="center"/>
            </w:pPr>
            <w:r>
              <w:rPr>
                <w:sz w:val="21"/>
              </w:rPr>
              <w:t>管理员</w:t>
            </w:r>
          </w:p>
        </w:tc>
      </w:tr>
      <w:tr w:rsidR="007E45BB" w14:paraId="7A2BBDDC" w14:textId="77777777">
        <w:trPr>
          <w:jc w:val="center"/>
        </w:trPr>
        <w:tc>
          <w:tcPr>
            <w:tcW w:w="850" w:type="dxa"/>
            <w:vAlign w:val="center"/>
          </w:tcPr>
          <w:p w14:paraId="0E60824C" w14:textId="77777777" w:rsidR="007E45BB" w:rsidRDefault="002F6345">
            <w:pPr>
              <w:jc w:val="center"/>
            </w:pPr>
            <w:r>
              <w:rPr>
                <w:sz w:val="21"/>
              </w:rPr>
              <w:t>DELETE</w:t>
            </w:r>
          </w:p>
        </w:tc>
        <w:tc>
          <w:tcPr>
            <w:tcW w:w="2268" w:type="dxa"/>
            <w:vAlign w:val="center"/>
          </w:tcPr>
          <w:p w14:paraId="27735E20" w14:textId="77777777" w:rsidR="007E45BB" w:rsidRDefault="002F6345">
            <w:pPr>
              <w:jc w:val="left"/>
            </w:pPr>
            <w:r>
              <w:rPr>
                <w:sz w:val="21"/>
              </w:rPr>
              <w:t>/api/resources/:id</w:t>
            </w:r>
          </w:p>
        </w:tc>
        <w:tc>
          <w:tcPr>
            <w:tcW w:w="2381" w:type="dxa"/>
            <w:vAlign w:val="center"/>
          </w:tcPr>
          <w:p w14:paraId="0FEEB42A" w14:textId="77777777" w:rsidR="007E45BB" w:rsidRDefault="002F6345">
            <w:pPr>
              <w:jc w:val="center"/>
            </w:pPr>
            <w:r>
              <w:rPr>
                <w:sz w:val="21"/>
              </w:rPr>
              <w:t>删除资源</w:t>
            </w:r>
          </w:p>
        </w:tc>
        <w:tc>
          <w:tcPr>
            <w:tcW w:w="2154" w:type="dxa"/>
            <w:vAlign w:val="center"/>
          </w:tcPr>
          <w:p w14:paraId="53826E1F" w14:textId="77777777" w:rsidR="007E45BB" w:rsidRDefault="002F6345">
            <w:pPr>
              <w:jc w:val="center"/>
            </w:pPr>
            <w:r>
              <w:rPr>
                <w:sz w:val="21"/>
              </w:rPr>
              <w:t>id</w:t>
            </w:r>
          </w:p>
        </w:tc>
        <w:tc>
          <w:tcPr>
            <w:tcW w:w="1020" w:type="dxa"/>
            <w:vAlign w:val="center"/>
          </w:tcPr>
          <w:p w14:paraId="4DC78450" w14:textId="77777777" w:rsidR="007E45BB" w:rsidRDefault="002F6345">
            <w:pPr>
              <w:jc w:val="center"/>
            </w:pPr>
            <w:r>
              <w:rPr>
                <w:sz w:val="21"/>
              </w:rPr>
              <w:t>管理员</w:t>
            </w:r>
          </w:p>
        </w:tc>
      </w:tr>
      <w:tr w:rsidR="007E45BB" w14:paraId="082A3E36" w14:textId="77777777">
        <w:trPr>
          <w:jc w:val="center"/>
        </w:trPr>
        <w:tc>
          <w:tcPr>
            <w:tcW w:w="850" w:type="dxa"/>
            <w:vAlign w:val="center"/>
          </w:tcPr>
          <w:p w14:paraId="7B1FA817" w14:textId="77777777" w:rsidR="007E45BB" w:rsidRDefault="002F6345">
            <w:pPr>
              <w:jc w:val="center"/>
            </w:pPr>
            <w:r>
              <w:rPr>
                <w:sz w:val="21"/>
              </w:rPr>
              <w:t>POST</w:t>
            </w:r>
          </w:p>
        </w:tc>
        <w:tc>
          <w:tcPr>
            <w:tcW w:w="2268" w:type="dxa"/>
            <w:vAlign w:val="center"/>
          </w:tcPr>
          <w:p w14:paraId="08806E46" w14:textId="77777777" w:rsidR="007E45BB" w:rsidRDefault="002F6345">
            <w:pPr>
              <w:jc w:val="left"/>
            </w:pPr>
            <w:r>
              <w:rPr>
                <w:sz w:val="21"/>
              </w:rPr>
              <w:t>/api/resources/:id/comments</w:t>
            </w:r>
          </w:p>
        </w:tc>
        <w:tc>
          <w:tcPr>
            <w:tcW w:w="2381" w:type="dxa"/>
            <w:vAlign w:val="center"/>
          </w:tcPr>
          <w:p w14:paraId="421326E8" w14:textId="77777777" w:rsidR="007E45BB" w:rsidRDefault="002F6345">
            <w:pPr>
              <w:jc w:val="center"/>
            </w:pPr>
            <w:r>
              <w:rPr>
                <w:sz w:val="21"/>
              </w:rPr>
              <w:t>发表评论</w:t>
            </w:r>
          </w:p>
        </w:tc>
        <w:tc>
          <w:tcPr>
            <w:tcW w:w="2154" w:type="dxa"/>
            <w:vAlign w:val="center"/>
          </w:tcPr>
          <w:p w14:paraId="73C863F3" w14:textId="77777777" w:rsidR="007E45BB" w:rsidRDefault="002F6345">
            <w:pPr>
              <w:jc w:val="center"/>
            </w:pPr>
            <w:r>
              <w:rPr>
                <w:sz w:val="21"/>
              </w:rPr>
              <w:t>content</w:t>
            </w:r>
          </w:p>
        </w:tc>
        <w:tc>
          <w:tcPr>
            <w:tcW w:w="1020" w:type="dxa"/>
            <w:vAlign w:val="center"/>
          </w:tcPr>
          <w:p w14:paraId="69AF6107" w14:textId="77777777" w:rsidR="007E45BB" w:rsidRDefault="002F6345">
            <w:pPr>
              <w:jc w:val="center"/>
            </w:pPr>
            <w:r>
              <w:rPr>
                <w:sz w:val="21"/>
              </w:rPr>
              <w:t>登录用户</w:t>
            </w:r>
          </w:p>
        </w:tc>
      </w:tr>
      <w:tr w:rsidR="007E45BB" w14:paraId="4D9ED41C" w14:textId="77777777">
        <w:trPr>
          <w:jc w:val="center"/>
        </w:trPr>
        <w:tc>
          <w:tcPr>
            <w:tcW w:w="850" w:type="dxa"/>
            <w:vAlign w:val="center"/>
          </w:tcPr>
          <w:p w14:paraId="57A149F9" w14:textId="77777777" w:rsidR="007E45BB" w:rsidRDefault="002F6345">
            <w:pPr>
              <w:jc w:val="center"/>
            </w:pPr>
            <w:r>
              <w:rPr>
                <w:sz w:val="21"/>
              </w:rPr>
              <w:t>DELETE</w:t>
            </w:r>
          </w:p>
        </w:tc>
        <w:tc>
          <w:tcPr>
            <w:tcW w:w="2268" w:type="dxa"/>
            <w:vAlign w:val="center"/>
          </w:tcPr>
          <w:p w14:paraId="619FC3AD" w14:textId="77777777" w:rsidR="007E45BB" w:rsidRDefault="002F6345">
            <w:pPr>
              <w:jc w:val="left"/>
            </w:pPr>
            <w:r>
              <w:rPr>
                <w:sz w:val="21"/>
              </w:rPr>
              <w:t>/api/comments/:id</w:t>
            </w:r>
          </w:p>
        </w:tc>
        <w:tc>
          <w:tcPr>
            <w:tcW w:w="2381" w:type="dxa"/>
            <w:vAlign w:val="center"/>
          </w:tcPr>
          <w:p w14:paraId="4922A51B" w14:textId="77777777" w:rsidR="007E45BB" w:rsidRDefault="002F6345">
            <w:pPr>
              <w:jc w:val="center"/>
            </w:pPr>
            <w:r>
              <w:rPr>
                <w:sz w:val="21"/>
              </w:rPr>
              <w:t>删除评论</w:t>
            </w:r>
          </w:p>
        </w:tc>
        <w:tc>
          <w:tcPr>
            <w:tcW w:w="2154" w:type="dxa"/>
            <w:vAlign w:val="center"/>
          </w:tcPr>
          <w:p w14:paraId="5124CDCE" w14:textId="77777777" w:rsidR="007E45BB" w:rsidRDefault="002F6345">
            <w:pPr>
              <w:jc w:val="left"/>
            </w:pPr>
            <w:r>
              <w:rPr>
                <w:sz w:val="21"/>
              </w:rPr>
              <w:t>comment id</w:t>
            </w:r>
          </w:p>
        </w:tc>
        <w:tc>
          <w:tcPr>
            <w:tcW w:w="1020" w:type="dxa"/>
            <w:vAlign w:val="center"/>
          </w:tcPr>
          <w:p w14:paraId="0BF83F3E" w14:textId="77777777" w:rsidR="007E45BB" w:rsidRDefault="002F6345">
            <w:pPr>
              <w:jc w:val="center"/>
            </w:pPr>
            <w:r>
              <w:rPr>
                <w:sz w:val="21"/>
              </w:rPr>
              <w:t>本人或管理员</w:t>
            </w:r>
          </w:p>
        </w:tc>
      </w:tr>
      <w:tr w:rsidR="007E45BB" w14:paraId="0A35E6AF" w14:textId="77777777">
        <w:trPr>
          <w:jc w:val="center"/>
        </w:trPr>
        <w:tc>
          <w:tcPr>
            <w:tcW w:w="850" w:type="dxa"/>
            <w:vAlign w:val="center"/>
          </w:tcPr>
          <w:p w14:paraId="613C24EA" w14:textId="77777777" w:rsidR="007E45BB" w:rsidRDefault="002F6345">
            <w:pPr>
              <w:jc w:val="center"/>
            </w:pPr>
            <w:r>
              <w:rPr>
                <w:sz w:val="21"/>
              </w:rPr>
              <w:t>POST</w:t>
            </w:r>
          </w:p>
        </w:tc>
        <w:tc>
          <w:tcPr>
            <w:tcW w:w="2268" w:type="dxa"/>
            <w:vAlign w:val="center"/>
          </w:tcPr>
          <w:p w14:paraId="5B6110AE" w14:textId="77777777" w:rsidR="007E45BB" w:rsidRDefault="002F6345">
            <w:pPr>
              <w:jc w:val="left"/>
            </w:pPr>
            <w:r>
              <w:rPr>
                <w:sz w:val="21"/>
              </w:rPr>
              <w:t>/api/resources/:id/rating</w:t>
            </w:r>
          </w:p>
        </w:tc>
        <w:tc>
          <w:tcPr>
            <w:tcW w:w="2381" w:type="dxa"/>
            <w:vAlign w:val="center"/>
          </w:tcPr>
          <w:p w14:paraId="35C9BDBA" w14:textId="77777777" w:rsidR="007E45BB" w:rsidRDefault="002F6345">
            <w:pPr>
              <w:jc w:val="center"/>
            </w:pPr>
            <w:r>
              <w:rPr>
                <w:sz w:val="21"/>
              </w:rPr>
              <w:t>提交或更新评分</w:t>
            </w:r>
          </w:p>
        </w:tc>
        <w:tc>
          <w:tcPr>
            <w:tcW w:w="2154" w:type="dxa"/>
            <w:vAlign w:val="center"/>
          </w:tcPr>
          <w:p w14:paraId="17804C3C" w14:textId="77777777" w:rsidR="007E45BB" w:rsidRDefault="002F6345">
            <w:pPr>
              <w:jc w:val="center"/>
            </w:pPr>
            <w:r>
              <w:rPr>
                <w:sz w:val="21"/>
              </w:rPr>
              <w:t>score</w:t>
            </w:r>
          </w:p>
        </w:tc>
        <w:tc>
          <w:tcPr>
            <w:tcW w:w="1020" w:type="dxa"/>
            <w:vAlign w:val="center"/>
          </w:tcPr>
          <w:p w14:paraId="2FF94E19" w14:textId="77777777" w:rsidR="007E45BB" w:rsidRDefault="002F6345">
            <w:pPr>
              <w:jc w:val="center"/>
            </w:pPr>
            <w:r>
              <w:rPr>
                <w:sz w:val="21"/>
              </w:rPr>
              <w:t>登录用户</w:t>
            </w:r>
          </w:p>
        </w:tc>
      </w:tr>
      <w:tr w:rsidR="007E45BB" w14:paraId="4AE88C4D" w14:textId="77777777">
        <w:trPr>
          <w:jc w:val="center"/>
        </w:trPr>
        <w:tc>
          <w:tcPr>
            <w:tcW w:w="850" w:type="dxa"/>
            <w:vAlign w:val="center"/>
          </w:tcPr>
          <w:p w14:paraId="50DF73A2" w14:textId="77777777" w:rsidR="007E45BB" w:rsidRDefault="002F6345">
            <w:pPr>
              <w:jc w:val="center"/>
            </w:pPr>
            <w:r>
              <w:rPr>
                <w:sz w:val="21"/>
              </w:rPr>
              <w:t>POST</w:t>
            </w:r>
          </w:p>
        </w:tc>
        <w:tc>
          <w:tcPr>
            <w:tcW w:w="2268" w:type="dxa"/>
            <w:vAlign w:val="center"/>
          </w:tcPr>
          <w:p w14:paraId="2763E033" w14:textId="77777777" w:rsidR="007E45BB" w:rsidRDefault="002F6345">
            <w:pPr>
              <w:jc w:val="left"/>
            </w:pPr>
            <w:r>
              <w:rPr>
                <w:sz w:val="21"/>
              </w:rPr>
              <w:t>/api/uploads/cover</w:t>
            </w:r>
          </w:p>
        </w:tc>
        <w:tc>
          <w:tcPr>
            <w:tcW w:w="2381" w:type="dxa"/>
            <w:vAlign w:val="center"/>
          </w:tcPr>
          <w:p w14:paraId="3D9CCFE8" w14:textId="77777777" w:rsidR="007E45BB" w:rsidRDefault="002F6345">
            <w:pPr>
              <w:jc w:val="center"/>
            </w:pPr>
            <w:r>
              <w:rPr>
                <w:sz w:val="21"/>
              </w:rPr>
              <w:t>上传封面图片</w:t>
            </w:r>
          </w:p>
        </w:tc>
        <w:tc>
          <w:tcPr>
            <w:tcW w:w="2154" w:type="dxa"/>
            <w:vAlign w:val="center"/>
          </w:tcPr>
          <w:p w14:paraId="43E0C6C8" w14:textId="77777777" w:rsidR="007E45BB" w:rsidRDefault="002F6345">
            <w:pPr>
              <w:jc w:val="center"/>
            </w:pPr>
            <w:r>
              <w:rPr>
                <w:sz w:val="21"/>
              </w:rPr>
              <w:t xml:space="preserve">cover </w:t>
            </w:r>
            <w:r>
              <w:rPr>
                <w:sz w:val="21"/>
              </w:rPr>
              <w:t>文件</w:t>
            </w:r>
          </w:p>
        </w:tc>
        <w:tc>
          <w:tcPr>
            <w:tcW w:w="1020" w:type="dxa"/>
            <w:vAlign w:val="center"/>
          </w:tcPr>
          <w:p w14:paraId="2136B5C8" w14:textId="77777777" w:rsidR="007E45BB" w:rsidRDefault="002F6345">
            <w:pPr>
              <w:jc w:val="center"/>
            </w:pPr>
            <w:r>
              <w:rPr>
                <w:sz w:val="21"/>
              </w:rPr>
              <w:t>管理员</w:t>
            </w:r>
          </w:p>
        </w:tc>
      </w:tr>
      <w:tr w:rsidR="007E45BB" w14:paraId="219390F9" w14:textId="77777777">
        <w:trPr>
          <w:jc w:val="center"/>
        </w:trPr>
        <w:tc>
          <w:tcPr>
            <w:tcW w:w="850" w:type="dxa"/>
            <w:vAlign w:val="center"/>
          </w:tcPr>
          <w:p w14:paraId="565B4D39" w14:textId="77777777" w:rsidR="007E45BB" w:rsidRDefault="002F6345">
            <w:pPr>
              <w:jc w:val="center"/>
            </w:pPr>
            <w:r>
              <w:rPr>
                <w:sz w:val="21"/>
              </w:rPr>
              <w:t>GET</w:t>
            </w:r>
          </w:p>
        </w:tc>
        <w:tc>
          <w:tcPr>
            <w:tcW w:w="2268" w:type="dxa"/>
            <w:vAlign w:val="center"/>
          </w:tcPr>
          <w:p w14:paraId="07AE6917" w14:textId="77777777" w:rsidR="007E45BB" w:rsidRDefault="002F6345">
            <w:pPr>
              <w:jc w:val="left"/>
            </w:pPr>
            <w:r>
              <w:rPr>
                <w:sz w:val="21"/>
              </w:rPr>
              <w:t>/api/admin/stats</w:t>
            </w:r>
          </w:p>
        </w:tc>
        <w:tc>
          <w:tcPr>
            <w:tcW w:w="2381" w:type="dxa"/>
            <w:vAlign w:val="center"/>
          </w:tcPr>
          <w:p w14:paraId="4902419D" w14:textId="77777777" w:rsidR="007E45BB" w:rsidRDefault="002F6345">
            <w:pPr>
              <w:jc w:val="center"/>
            </w:pPr>
            <w:r>
              <w:rPr>
                <w:sz w:val="21"/>
              </w:rPr>
              <w:t>后台统计</w:t>
            </w:r>
          </w:p>
        </w:tc>
        <w:tc>
          <w:tcPr>
            <w:tcW w:w="2154" w:type="dxa"/>
            <w:vAlign w:val="center"/>
          </w:tcPr>
          <w:p w14:paraId="769C0EF4" w14:textId="77777777" w:rsidR="007E45BB" w:rsidRDefault="002F6345">
            <w:pPr>
              <w:jc w:val="center"/>
            </w:pPr>
            <w:r>
              <w:rPr>
                <w:sz w:val="21"/>
              </w:rPr>
              <w:t>无</w:t>
            </w:r>
          </w:p>
        </w:tc>
        <w:tc>
          <w:tcPr>
            <w:tcW w:w="1020" w:type="dxa"/>
            <w:vAlign w:val="center"/>
          </w:tcPr>
          <w:p w14:paraId="5BF6AE8F" w14:textId="77777777" w:rsidR="007E45BB" w:rsidRDefault="002F6345">
            <w:pPr>
              <w:jc w:val="center"/>
            </w:pPr>
            <w:r>
              <w:rPr>
                <w:sz w:val="21"/>
              </w:rPr>
              <w:t>管理员</w:t>
            </w:r>
          </w:p>
        </w:tc>
      </w:tr>
    </w:tbl>
    <w:p w14:paraId="352D5EF3" w14:textId="77777777" w:rsidR="007E45BB" w:rsidRDefault="007E45BB"/>
    <w:p w14:paraId="28A0567D" w14:textId="77777777" w:rsidR="007E45BB" w:rsidRDefault="002F6345">
      <w:pPr>
        <w:pStyle w:val="2"/>
        <w:spacing w:before="200" w:after="120"/>
        <w:jc w:val="left"/>
      </w:pPr>
      <w:bookmarkStart w:id="24" w:name="_Toc232541746"/>
      <w:r>
        <w:t xml:space="preserve">4.6 </w:t>
      </w:r>
      <w:r>
        <w:t>权限和安全设计</w:t>
      </w:r>
      <w:bookmarkEnd w:id="24"/>
    </w:p>
    <w:p w14:paraId="2A22B475" w14:textId="77777777" w:rsidR="007E45BB" w:rsidRDefault="002F6345">
      <w:pPr>
        <w:spacing w:after="120" w:line="360" w:lineRule="auto"/>
        <w:ind w:firstLine="420"/>
      </w:pPr>
      <w:r>
        <w:t>安全设计主要包括五点。第一，密码不明文保存，注册时使用</w:t>
      </w:r>
      <w:r>
        <w:t xml:space="preserve"> bcryptjs </w:t>
      </w:r>
      <w:r>
        <w:t>哈希，登录时通过</w:t>
      </w:r>
      <w:r>
        <w:t xml:space="preserve"> bcrypt.compare </w:t>
      </w:r>
      <w:r>
        <w:t>校验。第二，登录成功后使用</w:t>
      </w:r>
      <w:r>
        <w:t xml:space="preserve"> JWT </w:t>
      </w:r>
      <w:r>
        <w:t>保存用户</w:t>
      </w:r>
      <w:r>
        <w:t xml:space="preserve"> id</w:t>
      </w:r>
      <w:r>
        <w:t>、</w:t>
      </w:r>
      <w:r>
        <w:t xml:space="preserve">username </w:t>
      </w:r>
      <w:r>
        <w:t>和</w:t>
      </w:r>
      <w:r>
        <w:t xml:space="preserve"> role</w:t>
      </w:r>
      <w:r>
        <w:t>，并设置</w:t>
      </w:r>
      <w:r>
        <w:t xml:space="preserve"> 7 </w:t>
      </w:r>
      <w:r>
        <w:t>天有效期。第三，需要登录的接口使用</w:t>
      </w:r>
      <w:r>
        <w:t xml:space="preserve"> `requireAuth` </w:t>
      </w:r>
      <w:r>
        <w:t>中间件，需</w:t>
      </w:r>
      <w:r>
        <w:lastRenderedPageBreak/>
        <w:t>要管理员的接口再叠加</w:t>
      </w:r>
      <w:r>
        <w:t xml:space="preserve"> `requireAdmin`</w:t>
      </w:r>
      <w:r>
        <w:t>。第四，资源表单、评论和评分都进行输入校验，资源链接必须是</w:t>
      </w:r>
      <w:r>
        <w:t xml:space="preserve"> http </w:t>
      </w:r>
      <w:r>
        <w:t>或</w:t>
      </w:r>
      <w:r>
        <w:t xml:space="preserve"> https</w:t>
      </w:r>
      <w:r>
        <w:t>，评分必须是</w:t>
      </w:r>
      <w:r>
        <w:t xml:space="preserve"> 1 </w:t>
      </w:r>
      <w:r>
        <w:t>到</w:t>
      </w:r>
      <w:r>
        <w:t xml:space="preserve"> 5 </w:t>
      </w:r>
      <w:r>
        <w:t>的整数，评论不能为空且长度不超过</w:t>
      </w:r>
      <w:r>
        <w:t xml:space="preserve"> 500 </w:t>
      </w:r>
      <w:r>
        <w:t>字。第五，上传封面时限制为图片类型和</w:t>
      </w:r>
      <w:r>
        <w:t xml:space="preserve"> 2MB </w:t>
      </w:r>
      <w:r>
        <w:t>文件大小，避免任意文件上传。</w:t>
      </w:r>
    </w:p>
    <w:p w14:paraId="1071A514" w14:textId="77777777" w:rsidR="007E45BB" w:rsidRDefault="002F6345">
      <w:pPr>
        <w:pStyle w:val="1"/>
        <w:spacing w:before="360" w:after="200"/>
      </w:pPr>
      <w:bookmarkStart w:id="25" w:name="_Toc232541747"/>
      <w:r>
        <w:t>第五章</w:t>
      </w:r>
      <w:r>
        <w:t xml:space="preserve">  </w:t>
      </w:r>
      <w:r>
        <w:t>系统实现</w:t>
      </w:r>
      <w:bookmarkEnd w:id="25"/>
    </w:p>
    <w:p w14:paraId="72D6A90F" w14:textId="77777777" w:rsidR="007E45BB" w:rsidRDefault="002F6345">
      <w:pPr>
        <w:pStyle w:val="2"/>
        <w:spacing w:before="200" w:after="120"/>
        <w:jc w:val="left"/>
      </w:pPr>
      <w:bookmarkStart w:id="26" w:name="_Toc232541748"/>
      <w:r>
        <w:t xml:space="preserve">5.1 </w:t>
      </w:r>
      <w:r>
        <w:t>首页资源浏览与筛选</w:t>
      </w:r>
      <w:bookmarkEnd w:id="26"/>
    </w:p>
    <w:p w14:paraId="30209884" w14:textId="77777777" w:rsidR="007E45BB" w:rsidRDefault="002F6345">
      <w:pPr>
        <w:spacing w:after="120" w:line="360" w:lineRule="auto"/>
        <w:ind w:firstLine="420"/>
      </w:pPr>
      <w:r>
        <w:t>首页由</w:t>
      </w:r>
      <w:r>
        <w:t xml:space="preserve"> `src/views/Home.vue` </w:t>
      </w:r>
      <w:r>
        <w:t>实现。页面挂载时调用</w:t>
      </w:r>
      <w:r>
        <w:t xml:space="preserve"> </w:t>
      </w:r>
      <w:r>
        <w:t>`getResources`</w:t>
      </w:r>
      <w:r>
        <w:t>，把关键词、分类、排序字段、排序方向、页码和</w:t>
      </w:r>
      <w:r>
        <w:t xml:space="preserve"> pageSize </w:t>
      </w:r>
      <w:r>
        <w:t>传给后端；后端在</w:t>
      </w:r>
      <w:r>
        <w:t xml:space="preserve"> `routes/resources.js` </w:t>
      </w:r>
      <w:r>
        <w:t>中解析分页和排序参数，并由</w:t>
      </w:r>
      <w:r>
        <w:t xml:space="preserve"> `repository.listResources` </w:t>
      </w:r>
      <w:r>
        <w:t>执行筛选、聚合评分和评论数量。首页还设置</w:t>
      </w:r>
      <w:r>
        <w:t xml:space="preserve"> 8 </w:t>
      </w:r>
      <w:r>
        <w:t>秒自动刷新，用于展示实时同步状态。实际运行界面如图</w:t>
      </w:r>
      <w:r>
        <w:t>5-1</w:t>
      </w:r>
      <w:r>
        <w:t>所示。</w:t>
      </w:r>
    </w:p>
    <w:p w14:paraId="6D87C15D" w14:textId="77777777" w:rsidR="007E45BB" w:rsidRDefault="002F6345">
      <w:pPr>
        <w:jc w:val="center"/>
      </w:pPr>
      <w:r>
        <w:rPr>
          <w:noProof/>
        </w:rPr>
        <w:lastRenderedPageBreak/>
        <w:drawing>
          <wp:inline distT="0" distB="0" distL="0" distR="0" wp14:anchorId="251CB559" wp14:editId="5965EC39">
            <wp:extent cx="5394960" cy="5394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home-resource-list.png"/>
                    <pic:cNvPicPr/>
                  </pic:nvPicPr>
                  <pic:blipFill>
                    <a:blip r:embed="rId19"/>
                    <a:stretch>
                      <a:fillRect/>
                    </a:stretch>
                  </pic:blipFill>
                  <pic:spPr>
                    <a:xfrm>
                      <a:off x="0" y="0"/>
                      <a:ext cx="5394960" cy="5394960"/>
                    </a:xfrm>
                    <a:prstGeom prst="rect">
                      <a:avLst/>
                    </a:prstGeom>
                  </pic:spPr>
                </pic:pic>
              </a:graphicData>
            </a:graphic>
          </wp:inline>
        </w:drawing>
      </w:r>
    </w:p>
    <w:p w14:paraId="0C11FC95" w14:textId="77777777" w:rsidR="007E45BB" w:rsidRDefault="002F6345">
      <w:pPr>
        <w:spacing w:before="60" w:after="160"/>
        <w:jc w:val="center"/>
      </w:pPr>
      <w:r>
        <w:rPr>
          <w:b/>
          <w:sz w:val="21"/>
        </w:rPr>
        <w:t>图</w:t>
      </w:r>
      <w:r>
        <w:rPr>
          <w:b/>
          <w:sz w:val="21"/>
        </w:rPr>
        <w:t xml:space="preserve">5-1  </w:t>
      </w:r>
      <w:r>
        <w:rPr>
          <w:b/>
          <w:sz w:val="21"/>
        </w:rPr>
        <w:t>首页资源列表、统计和筛选界面</w:t>
      </w:r>
    </w:p>
    <w:p w14:paraId="291393E8" w14:textId="77777777" w:rsidR="007E45BB" w:rsidRDefault="002F6345">
      <w:pPr>
        <w:pStyle w:val="2"/>
        <w:spacing w:before="200" w:after="120"/>
        <w:jc w:val="left"/>
      </w:pPr>
      <w:bookmarkStart w:id="27" w:name="_Toc232541749"/>
      <w:r>
        <w:t xml:space="preserve">5.2 </w:t>
      </w:r>
      <w:r>
        <w:t>资源详情、评论与评分</w:t>
      </w:r>
      <w:bookmarkEnd w:id="27"/>
    </w:p>
    <w:p w14:paraId="6F1DF276" w14:textId="77777777" w:rsidR="007E45BB" w:rsidRDefault="002F6345">
      <w:pPr>
        <w:spacing w:after="120" w:line="360" w:lineRule="auto"/>
        <w:ind w:firstLine="420"/>
      </w:pPr>
      <w:r>
        <w:t>详情页由</w:t>
      </w:r>
      <w:r>
        <w:t xml:space="preserve"> `src/views/Detail.vue` </w:t>
      </w:r>
      <w:r>
        <w:t>实现，进入页面时并发请求资源详情、评论列表和评分摘要。后端详情接口会在读取资源时增加访问量；评论发布接口要求登录并校验内容非空；评分接口要求登录并校验评分为</w:t>
      </w:r>
      <w:r>
        <w:t xml:space="preserve"> 1 </w:t>
      </w:r>
      <w:r>
        <w:t>到</w:t>
      </w:r>
      <w:r>
        <w:t xml:space="preserve"> 5 </w:t>
      </w:r>
      <w:r>
        <w:t>的整数。评分写入时使用唯一键逻辑更新同一用户对同一资源的评分，避免重复记录。资源详情运行界面如图</w:t>
      </w:r>
      <w:r>
        <w:t>5-2</w:t>
      </w:r>
      <w:r>
        <w:t>所示。</w:t>
      </w:r>
    </w:p>
    <w:p w14:paraId="6AEB8822" w14:textId="77777777" w:rsidR="007E45BB" w:rsidRDefault="002F6345">
      <w:pPr>
        <w:jc w:val="center"/>
      </w:pPr>
      <w:r>
        <w:rPr>
          <w:noProof/>
        </w:rPr>
        <w:lastRenderedPageBreak/>
        <w:drawing>
          <wp:inline distT="0" distB="0" distL="0" distR="0" wp14:anchorId="36243F31" wp14:editId="279917A4">
            <wp:extent cx="5394960" cy="36124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resource-detail-comments-rating.png"/>
                    <pic:cNvPicPr/>
                  </pic:nvPicPr>
                  <pic:blipFill>
                    <a:blip r:embed="rId20"/>
                    <a:stretch>
                      <a:fillRect/>
                    </a:stretch>
                  </pic:blipFill>
                  <pic:spPr>
                    <a:xfrm>
                      <a:off x="0" y="0"/>
                      <a:ext cx="5394960" cy="3612449"/>
                    </a:xfrm>
                    <a:prstGeom prst="rect">
                      <a:avLst/>
                    </a:prstGeom>
                  </pic:spPr>
                </pic:pic>
              </a:graphicData>
            </a:graphic>
          </wp:inline>
        </w:drawing>
      </w:r>
    </w:p>
    <w:p w14:paraId="68D27683" w14:textId="77777777" w:rsidR="007E45BB" w:rsidRDefault="002F6345">
      <w:pPr>
        <w:spacing w:before="60" w:after="160"/>
        <w:jc w:val="center"/>
      </w:pPr>
      <w:r>
        <w:rPr>
          <w:b/>
          <w:sz w:val="21"/>
        </w:rPr>
        <w:t>图</w:t>
      </w:r>
      <w:r>
        <w:rPr>
          <w:b/>
          <w:sz w:val="21"/>
        </w:rPr>
        <w:t xml:space="preserve">5-2  </w:t>
      </w:r>
      <w:r>
        <w:rPr>
          <w:b/>
          <w:sz w:val="21"/>
        </w:rPr>
        <w:t>资源详情、评论和评分界面</w:t>
      </w:r>
    </w:p>
    <w:p w14:paraId="6D196AA9" w14:textId="77777777" w:rsidR="007E45BB" w:rsidRDefault="002F6345">
      <w:pPr>
        <w:pStyle w:val="2"/>
        <w:spacing w:before="200" w:after="120"/>
        <w:jc w:val="left"/>
      </w:pPr>
      <w:bookmarkStart w:id="28" w:name="_Toc232541750"/>
      <w:r>
        <w:t xml:space="preserve">5.3 </w:t>
      </w:r>
      <w:r>
        <w:t>登录注册与会话保持</w:t>
      </w:r>
      <w:bookmarkEnd w:id="28"/>
    </w:p>
    <w:p w14:paraId="031DC4E4" w14:textId="77777777" w:rsidR="007E45BB" w:rsidRDefault="002F6345">
      <w:pPr>
        <w:spacing w:after="120" w:line="360" w:lineRule="auto"/>
        <w:ind w:firstLine="420"/>
      </w:pPr>
      <w:r>
        <w:t>登录页和注册页分别由</w:t>
      </w:r>
      <w:r>
        <w:t xml:space="preserve"> `Login.vue` </w:t>
      </w:r>
      <w:r>
        <w:t>和</w:t>
      </w:r>
      <w:r>
        <w:t xml:space="preserve"> `Register.vue` </w:t>
      </w:r>
      <w:r>
        <w:t>实现。登录表单默认填入测试管理员账号，提交后调用</w:t>
      </w:r>
      <w:r>
        <w:t xml:space="preserve"> `/api/auth/login`</w:t>
      </w:r>
      <w:r>
        <w:t>，成功后通过</w:t>
      </w:r>
      <w:r>
        <w:t xml:space="preserve"> `setSession` </w:t>
      </w:r>
      <w:r>
        <w:t>保存</w:t>
      </w:r>
      <w:r>
        <w:t xml:space="preserve"> Token </w:t>
      </w:r>
      <w:r>
        <w:t>和用户对象。</w:t>
      </w:r>
      <w:r>
        <w:t xml:space="preserve">`stores/auth.js` </w:t>
      </w:r>
      <w:r>
        <w:t>在页面刷新后调用</w:t>
      </w:r>
      <w:r>
        <w:t xml:space="preserve"> `loadProfile` </w:t>
      </w:r>
      <w:r>
        <w:t>恢复登录态，路由守卫根据用户角色控制后台访问。登录界面如图</w:t>
      </w:r>
      <w:r>
        <w:t>5-3</w:t>
      </w:r>
      <w:r>
        <w:t>所示，密码框以浏览器原生方式遮挡。</w:t>
      </w:r>
    </w:p>
    <w:p w14:paraId="28171D18" w14:textId="77777777" w:rsidR="007E45BB" w:rsidRDefault="002F6345">
      <w:pPr>
        <w:jc w:val="center"/>
      </w:pPr>
      <w:r>
        <w:rPr>
          <w:noProof/>
        </w:rPr>
        <w:lastRenderedPageBreak/>
        <w:drawing>
          <wp:inline distT="0" distB="0" distL="0" distR="0" wp14:anchorId="372CA414" wp14:editId="469F6144">
            <wp:extent cx="5303520" cy="34968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login-page.png"/>
                    <pic:cNvPicPr/>
                  </pic:nvPicPr>
                  <pic:blipFill>
                    <a:blip r:embed="rId21"/>
                    <a:stretch>
                      <a:fillRect/>
                    </a:stretch>
                  </pic:blipFill>
                  <pic:spPr>
                    <a:xfrm>
                      <a:off x="0" y="0"/>
                      <a:ext cx="5303520" cy="3496826"/>
                    </a:xfrm>
                    <a:prstGeom prst="rect">
                      <a:avLst/>
                    </a:prstGeom>
                  </pic:spPr>
                </pic:pic>
              </a:graphicData>
            </a:graphic>
          </wp:inline>
        </w:drawing>
      </w:r>
    </w:p>
    <w:p w14:paraId="19C3F964" w14:textId="77777777" w:rsidR="007E45BB" w:rsidRDefault="002F6345">
      <w:pPr>
        <w:spacing w:before="60" w:after="160"/>
        <w:jc w:val="center"/>
      </w:pPr>
      <w:r>
        <w:rPr>
          <w:b/>
          <w:sz w:val="21"/>
        </w:rPr>
        <w:t>图</w:t>
      </w:r>
      <w:r>
        <w:rPr>
          <w:b/>
          <w:sz w:val="21"/>
        </w:rPr>
        <w:t xml:space="preserve">5-3  </w:t>
      </w:r>
      <w:r>
        <w:rPr>
          <w:b/>
          <w:sz w:val="21"/>
        </w:rPr>
        <w:t>登录页面</w:t>
      </w:r>
    </w:p>
    <w:p w14:paraId="0E432961" w14:textId="77777777" w:rsidR="007E45BB" w:rsidRDefault="002F6345">
      <w:pPr>
        <w:pStyle w:val="2"/>
        <w:spacing w:before="200" w:after="120"/>
        <w:jc w:val="left"/>
      </w:pPr>
      <w:bookmarkStart w:id="29" w:name="_Toc232541751"/>
      <w:r>
        <w:t xml:space="preserve">5.4 </w:t>
      </w:r>
      <w:r>
        <w:t>后台资源管理</w:t>
      </w:r>
      <w:bookmarkEnd w:id="29"/>
    </w:p>
    <w:p w14:paraId="41971C9E" w14:textId="77777777" w:rsidR="007E45BB" w:rsidRDefault="002F6345">
      <w:pPr>
        <w:spacing w:after="120" w:line="360" w:lineRule="auto"/>
        <w:ind w:firstLine="420"/>
      </w:pPr>
      <w:r>
        <w:t>后台管理页由</w:t>
      </w:r>
      <w:r>
        <w:t xml:space="preserve"> `Admin.vue` </w:t>
      </w:r>
      <w:r>
        <w:t>实现，只有管理员角色可以访问。资源管理标签页展示标题、分类、评分、访问量和操作按钮，支持编辑、删除和排序。新增或编辑资源时，页面调用</w:t>
      </w:r>
      <w:r>
        <w:t xml:space="preserve"> `AdminResourceForm.vue`</w:t>
      </w:r>
      <w:r>
        <w:t>，该组件对标题、分类、下载链接、封面链接和描述进行前端校验，后端也在</w:t>
      </w:r>
      <w:r>
        <w:t xml:space="preserve"> `validateResourcePayload` </w:t>
      </w:r>
      <w:r>
        <w:t>中执行对应校验。后台资源管理界面如图</w:t>
      </w:r>
      <w:r>
        <w:t>5-4</w:t>
      </w:r>
      <w:r>
        <w:t>所示。</w:t>
      </w:r>
    </w:p>
    <w:p w14:paraId="5D31C3F2" w14:textId="77777777" w:rsidR="007E45BB" w:rsidRDefault="002F6345">
      <w:pPr>
        <w:jc w:val="center"/>
      </w:pPr>
      <w:r>
        <w:rPr>
          <w:noProof/>
        </w:rPr>
        <w:lastRenderedPageBreak/>
        <w:drawing>
          <wp:inline distT="0" distB="0" distL="0" distR="0" wp14:anchorId="6B634AE9" wp14:editId="5B3DCB59">
            <wp:extent cx="5394960" cy="35650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admin-resource-management.png"/>
                    <pic:cNvPicPr/>
                  </pic:nvPicPr>
                  <pic:blipFill>
                    <a:blip r:embed="rId22"/>
                    <a:stretch>
                      <a:fillRect/>
                    </a:stretch>
                  </pic:blipFill>
                  <pic:spPr>
                    <a:xfrm>
                      <a:off x="0" y="0"/>
                      <a:ext cx="5394960" cy="3565021"/>
                    </a:xfrm>
                    <a:prstGeom prst="rect">
                      <a:avLst/>
                    </a:prstGeom>
                  </pic:spPr>
                </pic:pic>
              </a:graphicData>
            </a:graphic>
          </wp:inline>
        </w:drawing>
      </w:r>
    </w:p>
    <w:p w14:paraId="5936FFFE" w14:textId="77777777" w:rsidR="007E45BB" w:rsidRDefault="002F6345">
      <w:pPr>
        <w:spacing w:before="60" w:after="160"/>
        <w:jc w:val="center"/>
      </w:pPr>
      <w:r>
        <w:rPr>
          <w:b/>
          <w:sz w:val="21"/>
        </w:rPr>
        <w:t>图</w:t>
      </w:r>
      <w:r>
        <w:rPr>
          <w:b/>
          <w:sz w:val="21"/>
        </w:rPr>
        <w:t xml:space="preserve">5-4  </w:t>
      </w:r>
      <w:r>
        <w:rPr>
          <w:b/>
          <w:sz w:val="21"/>
        </w:rPr>
        <w:t>后台资源管理界面</w:t>
      </w:r>
    </w:p>
    <w:p w14:paraId="2E078E63" w14:textId="77777777" w:rsidR="007E45BB" w:rsidRDefault="002F6345">
      <w:pPr>
        <w:pStyle w:val="2"/>
        <w:spacing w:before="200" w:after="120"/>
        <w:jc w:val="left"/>
      </w:pPr>
      <w:bookmarkStart w:id="30" w:name="_Toc232541752"/>
      <w:r>
        <w:t xml:space="preserve">5.5 </w:t>
      </w:r>
      <w:r>
        <w:t>数据统计与后台概览</w:t>
      </w:r>
      <w:bookmarkEnd w:id="30"/>
    </w:p>
    <w:p w14:paraId="72EE4101" w14:textId="77777777" w:rsidR="007E45BB" w:rsidRDefault="002F6345">
      <w:pPr>
        <w:spacing w:after="120" w:line="360" w:lineRule="auto"/>
        <w:ind w:firstLine="420"/>
      </w:pPr>
      <w:r>
        <w:t>后台统计来自</w:t>
      </w:r>
      <w:r>
        <w:t xml:space="preserve"> `/api/admin/stats`</w:t>
      </w:r>
      <w:r>
        <w:t>，由仓储层</w:t>
      </w:r>
      <w:r>
        <w:t xml:space="preserve"> `getStats` </w:t>
      </w:r>
      <w:r>
        <w:t>统计用户数、资源数、评论数、评分数、总访问量、分类分布和访问排行。</w:t>
      </w:r>
      <w:r>
        <w:t xml:space="preserve">MySQL </w:t>
      </w:r>
      <w:r>
        <w:t>模式下通过多条聚合查询实现，</w:t>
      </w:r>
      <w:r>
        <w:t xml:space="preserve">mock </w:t>
      </w:r>
      <w:r>
        <w:t>模式下通过内存数组</w:t>
      </w:r>
      <w:r>
        <w:t xml:space="preserve"> reduce </w:t>
      </w:r>
      <w:r>
        <w:t>和排序实现。统计结果在后台数据统计标签页展示，如图</w:t>
      </w:r>
      <w:r>
        <w:t>5-5</w:t>
      </w:r>
      <w:r>
        <w:t>所示。</w:t>
      </w:r>
    </w:p>
    <w:p w14:paraId="3940C9C9" w14:textId="77777777" w:rsidR="007E45BB" w:rsidRDefault="002F6345">
      <w:pPr>
        <w:jc w:val="center"/>
      </w:pPr>
      <w:r>
        <w:rPr>
          <w:noProof/>
        </w:rPr>
        <w:lastRenderedPageBreak/>
        <w:drawing>
          <wp:inline distT="0" distB="0" distL="0" distR="0" wp14:anchorId="6CAEF52A" wp14:editId="0F003250">
            <wp:extent cx="5394960" cy="35571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admin-statistics.png"/>
                    <pic:cNvPicPr/>
                  </pic:nvPicPr>
                  <pic:blipFill>
                    <a:blip r:embed="rId23"/>
                    <a:stretch>
                      <a:fillRect/>
                    </a:stretch>
                  </pic:blipFill>
                  <pic:spPr>
                    <a:xfrm>
                      <a:off x="0" y="0"/>
                      <a:ext cx="5394960" cy="3557116"/>
                    </a:xfrm>
                    <a:prstGeom prst="rect">
                      <a:avLst/>
                    </a:prstGeom>
                  </pic:spPr>
                </pic:pic>
              </a:graphicData>
            </a:graphic>
          </wp:inline>
        </w:drawing>
      </w:r>
    </w:p>
    <w:p w14:paraId="0589F8C4" w14:textId="77777777" w:rsidR="007E45BB" w:rsidRDefault="002F6345">
      <w:pPr>
        <w:spacing w:before="60" w:after="160"/>
        <w:jc w:val="center"/>
      </w:pPr>
      <w:r>
        <w:rPr>
          <w:b/>
          <w:sz w:val="21"/>
        </w:rPr>
        <w:t>图</w:t>
      </w:r>
      <w:r>
        <w:rPr>
          <w:b/>
          <w:sz w:val="21"/>
        </w:rPr>
        <w:t xml:space="preserve">5-5  </w:t>
      </w:r>
      <w:r>
        <w:rPr>
          <w:b/>
          <w:sz w:val="21"/>
        </w:rPr>
        <w:t>后台统计界面</w:t>
      </w:r>
    </w:p>
    <w:p w14:paraId="19193B64" w14:textId="77777777" w:rsidR="007E45BB" w:rsidRDefault="002F6345">
      <w:pPr>
        <w:pStyle w:val="2"/>
        <w:spacing w:before="200" w:after="120"/>
        <w:jc w:val="left"/>
      </w:pPr>
      <w:bookmarkStart w:id="31" w:name="_Toc232541753"/>
      <w:r>
        <w:t xml:space="preserve">5.6 </w:t>
      </w:r>
      <w:r>
        <w:t>资源新增与封面上传</w:t>
      </w:r>
      <w:bookmarkEnd w:id="31"/>
    </w:p>
    <w:p w14:paraId="78082A0A" w14:textId="77777777" w:rsidR="007E45BB" w:rsidRDefault="002F6345">
      <w:pPr>
        <w:spacing w:after="120" w:line="360" w:lineRule="auto"/>
        <w:ind w:firstLine="420"/>
      </w:pPr>
      <w:r>
        <w:t>管理员点击新增资源后，表单要求填写标题、分类、封面、标签、下载链接和描述。封面可以填外部图片链接，也可以上传本地图片。上传接口位于</w:t>
      </w:r>
      <w:r>
        <w:t xml:space="preserve"> `routes/uploads.js`</w:t>
      </w:r>
      <w:r>
        <w:t>，使用</w:t>
      </w:r>
      <w:r>
        <w:t xml:space="preserve"> multer </w:t>
      </w:r>
      <w:r>
        <w:t>将文件保存到</w:t>
      </w:r>
      <w:r>
        <w:t xml:space="preserve"> uploads </w:t>
      </w:r>
      <w:r>
        <w:t>目录，并通过</w:t>
      </w:r>
      <w:r>
        <w:t xml:space="preserve"> `/uploads` </w:t>
      </w:r>
      <w:r>
        <w:t>静态服务访问。为了降低风险，代码限制上传文件必须为图片，大小不超过</w:t>
      </w:r>
      <w:r>
        <w:t xml:space="preserve"> 2MB</w:t>
      </w:r>
      <w:r>
        <w:t>，扩展名只允许常见图片格式。新增资源表单如图</w:t>
      </w:r>
      <w:r>
        <w:t>5-6</w:t>
      </w:r>
      <w:r>
        <w:t>所示。</w:t>
      </w:r>
    </w:p>
    <w:p w14:paraId="6C41C31B" w14:textId="77777777" w:rsidR="007E45BB" w:rsidRDefault="002F6345">
      <w:pPr>
        <w:jc w:val="center"/>
      </w:pPr>
      <w:r>
        <w:rPr>
          <w:noProof/>
        </w:rPr>
        <w:lastRenderedPageBreak/>
        <w:drawing>
          <wp:inline distT="0" distB="0" distL="0" distR="0" wp14:anchorId="1596E9D4" wp14:editId="5995176C">
            <wp:extent cx="5394960" cy="65648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6-admin-resource-form.png"/>
                    <pic:cNvPicPr/>
                  </pic:nvPicPr>
                  <pic:blipFill>
                    <a:blip r:embed="rId24"/>
                    <a:stretch>
                      <a:fillRect/>
                    </a:stretch>
                  </pic:blipFill>
                  <pic:spPr>
                    <a:xfrm>
                      <a:off x="0" y="0"/>
                      <a:ext cx="5394960" cy="6564856"/>
                    </a:xfrm>
                    <a:prstGeom prst="rect">
                      <a:avLst/>
                    </a:prstGeom>
                  </pic:spPr>
                </pic:pic>
              </a:graphicData>
            </a:graphic>
          </wp:inline>
        </w:drawing>
      </w:r>
    </w:p>
    <w:p w14:paraId="31E6DE37" w14:textId="77777777" w:rsidR="007E45BB" w:rsidRDefault="002F6345">
      <w:pPr>
        <w:spacing w:before="60" w:after="160"/>
        <w:jc w:val="center"/>
      </w:pPr>
      <w:r>
        <w:rPr>
          <w:b/>
          <w:sz w:val="21"/>
        </w:rPr>
        <w:t>图</w:t>
      </w:r>
      <w:r>
        <w:rPr>
          <w:b/>
          <w:sz w:val="21"/>
        </w:rPr>
        <w:t xml:space="preserve">5-6  </w:t>
      </w:r>
      <w:r>
        <w:rPr>
          <w:b/>
          <w:sz w:val="21"/>
        </w:rPr>
        <w:t>后台新增资源表单</w:t>
      </w:r>
    </w:p>
    <w:p w14:paraId="00E7C41E" w14:textId="77777777" w:rsidR="007E45BB" w:rsidRDefault="002F6345">
      <w:pPr>
        <w:pStyle w:val="2"/>
        <w:spacing w:before="200" w:after="120"/>
        <w:jc w:val="left"/>
      </w:pPr>
      <w:bookmarkStart w:id="32" w:name="_Toc232541754"/>
      <w:r>
        <w:t xml:space="preserve">5.7 </w:t>
      </w:r>
      <w:r>
        <w:t>关键问题及解决方法</w:t>
      </w:r>
      <w:bookmarkEnd w:id="32"/>
    </w:p>
    <w:p w14:paraId="565B6819" w14:textId="77777777" w:rsidR="007E45BB" w:rsidRDefault="002F6345">
      <w:pPr>
        <w:spacing w:after="120" w:line="360" w:lineRule="auto"/>
        <w:ind w:firstLine="420"/>
      </w:pPr>
      <w:r>
        <w:t>开发和报告生成过程中遇到的主要问题包括：一是</w:t>
      </w:r>
      <w:r>
        <w:t xml:space="preserve"> Vite </w:t>
      </w:r>
      <w:r>
        <w:t>在受限沙箱内启动时尝试读取上级目录，导致配置解析被拒绝，解决方法是使用本机权限启动前端服务；二是旧版</w:t>
      </w:r>
      <w:r>
        <w:t xml:space="preserve"> `.doc` </w:t>
      </w:r>
      <w:r>
        <w:t>模板不能直接由</w:t>
      </w:r>
      <w:r>
        <w:t xml:space="preserve"> python-docx </w:t>
      </w:r>
      <w:r>
        <w:t>编辑，解决方法是先用本机</w:t>
      </w:r>
      <w:r>
        <w:t xml:space="preserve"> Word </w:t>
      </w:r>
      <w:r>
        <w:t>兼容接口转换为</w:t>
      </w:r>
      <w:r>
        <w:t xml:space="preserve"> `.docx` </w:t>
      </w:r>
      <w:r>
        <w:t>副本并保留原模板；三是浏览器截图工具在当前</w:t>
      </w:r>
      <w:r>
        <w:t xml:space="preserve"> Windows </w:t>
      </w:r>
      <w:r>
        <w:t>沙箱</w:t>
      </w:r>
      <w:r>
        <w:lastRenderedPageBreak/>
        <w:t>中无法启动，解决方法是使用捆绑</w:t>
      </w:r>
      <w:r>
        <w:t xml:space="preserve"> Playwright </w:t>
      </w:r>
      <w:r>
        <w:t>包和无头</w:t>
      </w:r>
      <w:r>
        <w:t xml:space="preserve"> Microsoft Edge </w:t>
      </w:r>
      <w:r>
        <w:t>截取真实本地页面。上述问题均记录在测试和调试章节中。</w:t>
      </w:r>
    </w:p>
    <w:p w14:paraId="0BB55F94" w14:textId="77777777" w:rsidR="007E45BB" w:rsidRDefault="002F6345">
      <w:pPr>
        <w:pStyle w:val="1"/>
        <w:spacing w:before="360" w:after="200"/>
      </w:pPr>
      <w:bookmarkStart w:id="33" w:name="_Toc232541755"/>
      <w:r>
        <w:t>第六章</w:t>
      </w:r>
      <w:r>
        <w:t xml:space="preserve">  </w:t>
      </w:r>
      <w:r>
        <w:t>系统测试与结果分析</w:t>
      </w:r>
      <w:bookmarkEnd w:id="33"/>
    </w:p>
    <w:p w14:paraId="48205D33" w14:textId="77777777" w:rsidR="007E45BB" w:rsidRDefault="002F6345">
      <w:pPr>
        <w:pStyle w:val="2"/>
        <w:spacing w:before="200" w:after="120"/>
        <w:jc w:val="left"/>
      </w:pPr>
      <w:bookmarkStart w:id="34" w:name="_Toc232541756"/>
      <w:r>
        <w:t xml:space="preserve">6.1 </w:t>
      </w:r>
      <w:r>
        <w:t>测试环境</w:t>
      </w:r>
      <w:bookmarkEnd w:id="34"/>
    </w:p>
    <w:p w14:paraId="1CA43C5B" w14:textId="77777777" w:rsidR="007E45BB" w:rsidRDefault="002F6345">
      <w:pPr>
        <w:spacing w:after="120" w:line="360" w:lineRule="auto"/>
        <w:ind w:firstLine="420"/>
      </w:pPr>
      <w:r>
        <w:t>测试在本地</w:t>
      </w:r>
      <w:r>
        <w:t xml:space="preserve"> Windows </w:t>
      </w:r>
      <w:r>
        <w:t>环境完成。后端通过</w:t>
      </w:r>
      <w:r>
        <w:t xml:space="preserve"> `node app.js` </w:t>
      </w:r>
      <w:r>
        <w:t>启动，端口为</w:t>
      </w:r>
      <w:r>
        <w:t xml:space="preserve"> 3000</w:t>
      </w:r>
      <w:r>
        <w:t>；前端通过</w:t>
      </w:r>
      <w:r>
        <w:t xml:space="preserve"> Vite </w:t>
      </w:r>
      <w:r>
        <w:t>启动，端口为</w:t>
      </w:r>
      <w:r>
        <w:t xml:space="preserve"> 5173</w:t>
      </w:r>
      <w:r>
        <w:t>；后端健康检查返回</w:t>
      </w:r>
      <w:r>
        <w:t xml:space="preserve"> mode=mysql</w:t>
      </w:r>
      <w:r>
        <w:t>，说明当前测试连接</w:t>
      </w:r>
      <w:r>
        <w:t xml:space="preserve"> MySQL </w:t>
      </w:r>
      <w:r>
        <w:t>模式。前端执行</w:t>
      </w:r>
      <w:r>
        <w:t xml:space="preserve"> `npm run build`</w:t>
      </w:r>
      <w:r>
        <w:t>，</w:t>
      </w:r>
      <w:r>
        <w:t xml:space="preserve">Vite </w:t>
      </w:r>
      <w:r>
        <w:t>输出</w:t>
      </w:r>
      <w:r>
        <w:t xml:space="preserve"> 1644 </w:t>
      </w:r>
      <w:r>
        <w:t>个模块转换成功，生成</w:t>
      </w:r>
      <w:r>
        <w:t xml:space="preserve"> `dist/index.html`</w:t>
      </w:r>
      <w:r>
        <w:t>、</w:t>
      </w:r>
      <w:r>
        <w:t xml:space="preserve">CSS </w:t>
      </w:r>
      <w:r>
        <w:t>和</w:t>
      </w:r>
      <w:r>
        <w:t xml:space="preserve"> JS </w:t>
      </w:r>
      <w:r>
        <w:t>产物，构建通过。</w:t>
      </w:r>
    </w:p>
    <w:p w14:paraId="63AC25D4" w14:textId="77777777" w:rsidR="007E45BB" w:rsidRDefault="002F6345">
      <w:pPr>
        <w:pStyle w:val="2"/>
        <w:spacing w:before="200" w:after="120"/>
        <w:jc w:val="left"/>
      </w:pPr>
      <w:bookmarkStart w:id="35" w:name="_Toc232541757"/>
      <w:r>
        <w:t xml:space="preserve">6.2 </w:t>
      </w:r>
      <w:r>
        <w:t>功能与接口测试</w:t>
      </w:r>
      <w:bookmarkEnd w:id="35"/>
    </w:p>
    <w:p w14:paraId="5E342DC0" w14:textId="77777777" w:rsidR="007E45BB" w:rsidRDefault="002F6345">
      <w:pPr>
        <w:spacing w:after="120" w:line="360" w:lineRule="auto"/>
        <w:ind w:firstLine="420"/>
      </w:pPr>
      <w:r>
        <w:t>测试采用</w:t>
      </w:r>
      <w:r>
        <w:t xml:space="preserve"> PowerShell </w:t>
      </w:r>
      <w:r>
        <w:t>的</w:t>
      </w:r>
      <w:r>
        <w:t xml:space="preserve"> `Invoke-RestMethod` </w:t>
      </w:r>
      <w:r>
        <w:t>和</w:t>
      </w:r>
      <w:r>
        <w:t xml:space="preserve"> `Invoke-WebRequest` </w:t>
      </w:r>
      <w:r>
        <w:t>对实际运行服务进行请求，没有把未执行的测试写成通过。测试用例覆盖健康检查、资源列表、搜索排序、详情、异常资源、管理员登录、普通用户登录、登录态、后台统计、越权访问、评论输入校验、评分输入校验、资源表单校验和后台评论。测试结果见表</w:t>
      </w:r>
      <w:r>
        <w:t>6-1</w:t>
      </w:r>
      <w:r>
        <w:t>。</w:t>
      </w:r>
    </w:p>
    <w:p w14:paraId="12CC02A2" w14:textId="77777777" w:rsidR="007E45BB" w:rsidRDefault="002F6345">
      <w:pPr>
        <w:spacing w:before="160" w:after="80"/>
        <w:jc w:val="center"/>
      </w:pPr>
      <w:r>
        <w:rPr>
          <w:b/>
          <w:sz w:val="21"/>
        </w:rPr>
        <w:t>表</w:t>
      </w:r>
      <w:r>
        <w:rPr>
          <w:b/>
          <w:sz w:val="21"/>
        </w:rPr>
        <w:t xml:space="preserve">6-1  </w:t>
      </w:r>
      <w:r>
        <w:rPr>
          <w:b/>
          <w:sz w:val="21"/>
        </w:rPr>
        <w:t>系统测试用例表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794"/>
        <w:gridCol w:w="1134"/>
        <w:gridCol w:w="1417"/>
        <w:gridCol w:w="2268"/>
        <w:gridCol w:w="1701"/>
        <w:gridCol w:w="1361"/>
        <w:gridCol w:w="737"/>
      </w:tblGrid>
      <w:tr w:rsidR="007E45BB" w14:paraId="5030CC4C" w14:textId="77777777">
        <w:trPr>
          <w:jc w:val="center"/>
        </w:trPr>
        <w:tc>
          <w:tcPr>
            <w:tcW w:w="794" w:type="dxa"/>
            <w:shd w:val="clear" w:color="auto" w:fill="EAF6F6"/>
            <w:vAlign w:val="center"/>
          </w:tcPr>
          <w:p w14:paraId="378DB933" w14:textId="77777777" w:rsidR="007E45BB" w:rsidRDefault="002F6345">
            <w:pPr>
              <w:jc w:val="center"/>
            </w:pPr>
            <w:r>
              <w:rPr>
                <w:b/>
                <w:sz w:val="21"/>
              </w:rPr>
              <w:t>编号</w:t>
            </w:r>
          </w:p>
        </w:tc>
        <w:tc>
          <w:tcPr>
            <w:tcW w:w="1134" w:type="dxa"/>
            <w:shd w:val="clear" w:color="auto" w:fill="EAF6F6"/>
            <w:vAlign w:val="center"/>
          </w:tcPr>
          <w:p w14:paraId="5306A3C8" w14:textId="77777777" w:rsidR="007E45BB" w:rsidRDefault="002F6345">
            <w:pPr>
              <w:jc w:val="center"/>
            </w:pPr>
            <w:r>
              <w:rPr>
                <w:b/>
                <w:sz w:val="21"/>
              </w:rPr>
              <w:t>模块</w:t>
            </w:r>
          </w:p>
        </w:tc>
        <w:tc>
          <w:tcPr>
            <w:tcW w:w="1417" w:type="dxa"/>
            <w:shd w:val="clear" w:color="auto" w:fill="EAF6F6"/>
            <w:vAlign w:val="center"/>
          </w:tcPr>
          <w:p w14:paraId="40C609B8" w14:textId="77777777" w:rsidR="007E45BB" w:rsidRDefault="002F6345">
            <w:pPr>
              <w:jc w:val="center"/>
            </w:pPr>
            <w:r>
              <w:rPr>
                <w:b/>
                <w:sz w:val="21"/>
              </w:rPr>
              <w:t>前置条件</w:t>
            </w:r>
          </w:p>
        </w:tc>
        <w:tc>
          <w:tcPr>
            <w:tcW w:w="2268" w:type="dxa"/>
            <w:shd w:val="clear" w:color="auto" w:fill="EAF6F6"/>
            <w:vAlign w:val="center"/>
          </w:tcPr>
          <w:p w14:paraId="086FBE6D" w14:textId="77777777" w:rsidR="007E45BB" w:rsidRDefault="002F6345">
            <w:pPr>
              <w:jc w:val="center"/>
            </w:pPr>
            <w:r>
              <w:rPr>
                <w:b/>
                <w:sz w:val="21"/>
              </w:rPr>
              <w:t>操作步骤</w:t>
            </w:r>
          </w:p>
        </w:tc>
        <w:tc>
          <w:tcPr>
            <w:tcW w:w="1701" w:type="dxa"/>
            <w:shd w:val="clear" w:color="auto" w:fill="EAF6F6"/>
            <w:vAlign w:val="center"/>
          </w:tcPr>
          <w:p w14:paraId="41E90243" w14:textId="77777777" w:rsidR="007E45BB" w:rsidRDefault="002F6345">
            <w:pPr>
              <w:jc w:val="center"/>
            </w:pPr>
            <w:r>
              <w:rPr>
                <w:b/>
                <w:sz w:val="21"/>
              </w:rPr>
              <w:t>预期结果</w:t>
            </w:r>
          </w:p>
        </w:tc>
        <w:tc>
          <w:tcPr>
            <w:tcW w:w="1361" w:type="dxa"/>
            <w:shd w:val="clear" w:color="auto" w:fill="EAF6F6"/>
            <w:vAlign w:val="center"/>
          </w:tcPr>
          <w:p w14:paraId="230893B1" w14:textId="77777777" w:rsidR="007E45BB" w:rsidRDefault="002F6345">
            <w:pPr>
              <w:jc w:val="center"/>
            </w:pPr>
            <w:r>
              <w:rPr>
                <w:b/>
                <w:sz w:val="21"/>
              </w:rPr>
              <w:t>实际结果</w:t>
            </w:r>
          </w:p>
        </w:tc>
        <w:tc>
          <w:tcPr>
            <w:tcW w:w="737" w:type="dxa"/>
            <w:shd w:val="clear" w:color="auto" w:fill="EAF6F6"/>
            <w:vAlign w:val="center"/>
          </w:tcPr>
          <w:p w14:paraId="1B16AE7E" w14:textId="77777777" w:rsidR="007E45BB" w:rsidRDefault="002F6345">
            <w:pPr>
              <w:jc w:val="center"/>
            </w:pPr>
            <w:r>
              <w:rPr>
                <w:b/>
                <w:sz w:val="21"/>
              </w:rPr>
              <w:t>结论</w:t>
            </w:r>
          </w:p>
        </w:tc>
      </w:tr>
      <w:tr w:rsidR="007E45BB" w14:paraId="0EF36BD4" w14:textId="77777777">
        <w:trPr>
          <w:jc w:val="center"/>
        </w:trPr>
        <w:tc>
          <w:tcPr>
            <w:tcW w:w="794" w:type="dxa"/>
            <w:vAlign w:val="center"/>
          </w:tcPr>
          <w:p w14:paraId="7B1A661C" w14:textId="77777777" w:rsidR="007E45BB" w:rsidRDefault="002F6345">
            <w:pPr>
              <w:jc w:val="center"/>
            </w:pPr>
            <w:r>
              <w:rPr>
                <w:sz w:val="21"/>
              </w:rPr>
              <w:t>TC01</w:t>
            </w:r>
          </w:p>
        </w:tc>
        <w:tc>
          <w:tcPr>
            <w:tcW w:w="1134" w:type="dxa"/>
            <w:vAlign w:val="center"/>
          </w:tcPr>
          <w:p w14:paraId="3ECC2C98" w14:textId="77777777" w:rsidR="007E45BB" w:rsidRDefault="002F6345">
            <w:pPr>
              <w:jc w:val="center"/>
            </w:pPr>
            <w:r>
              <w:rPr>
                <w:sz w:val="21"/>
              </w:rPr>
              <w:t>运行状态</w:t>
            </w:r>
          </w:p>
        </w:tc>
        <w:tc>
          <w:tcPr>
            <w:tcW w:w="1417" w:type="dxa"/>
            <w:vAlign w:val="center"/>
          </w:tcPr>
          <w:p w14:paraId="39D796C4" w14:textId="77777777" w:rsidR="007E45BB" w:rsidRDefault="002F6345">
            <w:pPr>
              <w:jc w:val="center"/>
            </w:pPr>
            <w:r>
              <w:rPr>
                <w:sz w:val="21"/>
              </w:rPr>
              <w:t>后端启动</w:t>
            </w:r>
          </w:p>
        </w:tc>
        <w:tc>
          <w:tcPr>
            <w:tcW w:w="2268" w:type="dxa"/>
            <w:vAlign w:val="center"/>
          </w:tcPr>
          <w:p w14:paraId="1EBFA4FD" w14:textId="77777777" w:rsidR="007E45BB" w:rsidRDefault="002F6345">
            <w:pPr>
              <w:jc w:val="left"/>
            </w:pPr>
            <w:r>
              <w:rPr>
                <w:sz w:val="21"/>
              </w:rPr>
              <w:t>GET /api/health</w:t>
            </w:r>
          </w:p>
        </w:tc>
        <w:tc>
          <w:tcPr>
            <w:tcW w:w="1701" w:type="dxa"/>
            <w:vAlign w:val="center"/>
          </w:tcPr>
          <w:p w14:paraId="392931D6" w14:textId="77777777" w:rsidR="007E45BB" w:rsidRDefault="002F6345">
            <w:pPr>
              <w:jc w:val="left"/>
            </w:pPr>
            <w:r>
              <w:rPr>
                <w:sz w:val="21"/>
              </w:rPr>
              <w:t>返回</w:t>
            </w:r>
            <w:r>
              <w:rPr>
                <w:sz w:val="21"/>
              </w:rPr>
              <w:t>200</w:t>
            </w:r>
            <w:r>
              <w:rPr>
                <w:sz w:val="21"/>
              </w:rPr>
              <w:t>和</w:t>
            </w:r>
            <w:r>
              <w:rPr>
                <w:sz w:val="21"/>
              </w:rPr>
              <w:t>status=ok</w:t>
            </w:r>
          </w:p>
        </w:tc>
        <w:tc>
          <w:tcPr>
            <w:tcW w:w="1361" w:type="dxa"/>
            <w:vAlign w:val="center"/>
          </w:tcPr>
          <w:p w14:paraId="7C69B3DB" w14:textId="77777777" w:rsidR="007E45BB" w:rsidRDefault="002F6345">
            <w:pPr>
              <w:jc w:val="left"/>
            </w:pPr>
            <w:r>
              <w:rPr>
                <w:sz w:val="21"/>
              </w:rPr>
              <w:t>200</w:t>
            </w:r>
            <w:r>
              <w:rPr>
                <w:sz w:val="21"/>
              </w:rPr>
              <w:t>，</w:t>
            </w:r>
            <w:r>
              <w:rPr>
                <w:sz w:val="21"/>
              </w:rPr>
              <w:t>mode=mysql</w:t>
            </w:r>
          </w:p>
        </w:tc>
        <w:tc>
          <w:tcPr>
            <w:tcW w:w="737" w:type="dxa"/>
            <w:vAlign w:val="center"/>
          </w:tcPr>
          <w:p w14:paraId="7E25E5F2" w14:textId="77777777" w:rsidR="007E45BB" w:rsidRDefault="002F6345">
            <w:pPr>
              <w:jc w:val="center"/>
            </w:pPr>
            <w:r>
              <w:rPr>
                <w:sz w:val="21"/>
              </w:rPr>
              <w:t>通过</w:t>
            </w:r>
          </w:p>
        </w:tc>
      </w:tr>
      <w:tr w:rsidR="007E45BB" w14:paraId="17771A49" w14:textId="77777777">
        <w:trPr>
          <w:jc w:val="center"/>
        </w:trPr>
        <w:tc>
          <w:tcPr>
            <w:tcW w:w="794" w:type="dxa"/>
            <w:vAlign w:val="center"/>
          </w:tcPr>
          <w:p w14:paraId="2B7C61AF" w14:textId="77777777" w:rsidR="007E45BB" w:rsidRDefault="002F6345">
            <w:pPr>
              <w:jc w:val="center"/>
            </w:pPr>
            <w:r>
              <w:rPr>
                <w:sz w:val="21"/>
              </w:rPr>
              <w:t>TC02</w:t>
            </w:r>
          </w:p>
        </w:tc>
        <w:tc>
          <w:tcPr>
            <w:tcW w:w="1134" w:type="dxa"/>
            <w:vAlign w:val="center"/>
          </w:tcPr>
          <w:p w14:paraId="5DBC3CDB" w14:textId="77777777" w:rsidR="007E45BB" w:rsidRDefault="002F6345">
            <w:pPr>
              <w:jc w:val="center"/>
            </w:pPr>
            <w:r>
              <w:rPr>
                <w:sz w:val="21"/>
              </w:rPr>
              <w:t>资源列表</w:t>
            </w:r>
          </w:p>
        </w:tc>
        <w:tc>
          <w:tcPr>
            <w:tcW w:w="1417" w:type="dxa"/>
            <w:vAlign w:val="center"/>
          </w:tcPr>
          <w:p w14:paraId="197785F0" w14:textId="77777777" w:rsidR="007E45BB" w:rsidRDefault="002F6345">
            <w:pPr>
              <w:jc w:val="center"/>
            </w:pPr>
            <w:r>
              <w:rPr>
                <w:sz w:val="21"/>
              </w:rPr>
              <w:t>后端和数据库可用</w:t>
            </w:r>
          </w:p>
        </w:tc>
        <w:tc>
          <w:tcPr>
            <w:tcW w:w="2268" w:type="dxa"/>
            <w:vAlign w:val="center"/>
          </w:tcPr>
          <w:p w14:paraId="1959FCA4" w14:textId="77777777" w:rsidR="007E45BB" w:rsidRDefault="002F6345">
            <w:pPr>
              <w:jc w:val="left"/>
            </w:pPr>
            <w:r>
              <w:rPr>
                <w:sz w:val="21"/>
              </w:rPr>
              <w:t>GET /api/resources?page=1&amp;pageSize=4</w:t>
            </w:r>
          </w:p>
        </w:tc>
        <w:tc>
          <w:tcPr>
            <w:tcW w:w="1701" w:type="dxa"/>
            <w:vAlign w:val="center"/>
          </w:tcPr>
          <w:p w14:paraId="2C3DD8C0" w14:textId="77777777" w:rsidR="007E45BB" w:rsidRDefault="002F6345">
            <w:pPr>
              <w:jc w:val="center"/>
            </w:pPr>
            <w:r>
              <w:rPr>
                <w:sz w:val="21"/>
              </w:rPr>
              <w:t>返回分页资源</w:t>
            </w:r>
          </w:p>
        </w:tc>
        <w:tc>
          <w:tcPr>
            <w:tcW w:w="1361" w:type="dxa"/>
            <w:vAlign w:val="center"/>
          </w:tcPr>
          <w:p w14:paraId="5BB107ED" w14:textId="77777777" w:rsidR="007E45BB" w:rsidRDefault="002F6345">
            <w:pPr>
              <w:jc w:val="left"/>
            </w:pPr>
            <w:r>
              <w:rPr>
                <w:sz w:val="21"/>
              </w:rPr>
              <w:t>返回</w:t>
            </w:r>
            <w:r>
              <w:rPr>
                <w:sz w:val="21"/>
              </w:rPr>
              <w:t>4</w:t>
            </w:r>
            <w:r>
              <w:rPr>
                <w:sz w:val="21"/>
              </w:rPr>
              <w:t>条，本库共</w:t>
            </w:r>
            <w:r>
              <w:rPr>
                <w:sz w:val="21"/>
              </w:rPr>
              <w:t>8</w:t>
            </w:r>
            <w:r>
              <w:rPr>
                <w:sz w:val="21"/>
              </w:rPr>
              <w:t>条</w:t>
            </w:r>
          </w:p>
        </w:tc>
        <w:tc>
          <w:tcPr>
            <w:tcW w:w="737" w:type="dxa"/>
            <w:vAlign w:val="center"/>
          </w:tcPr>
          <w:p w14:paraId="318A088F" w14:textId="77777777" w:rsidR="007E45BB" w:rsidRDefault="002F6345">
            <w:pPr>
              <w:jc w:val="center"/>
            </w:pPr>
            <w:r>
              <w:rPr>
                <w:sz w:val="21"/>
              </w:rPr>
              <w:t>通过</w:t>
            </w:r>
          </w:p>
        </w:tc>
      </w:tr>
      <w:tr w:rsidR="007E45BB" w14:paraId="0366A27E" w14:textId="77777777">
        <w:trPr>
          <w:jc w:val="center"/>
        </w:trPr>
        <w:tc>
          <w:tcPr>
            <w:tcW w:w="794" w:type="dxa"/>
            <w:vAlign w:val="center"/>
          </w:tcPr>
          <w:p w14:paraId="4F382F2C" w14:textId="77777777" w:rsidR="007E45BB" w:rsidRDefault="002F6345">
            <w:pPr>
              <w:jc w:val="center"/>
            </w:pPr>
            <w:r>
              <w:rPr>
                <w:sz w:val="21"/>
              </w:rPr>
              <w:t>TC03</w:t>
            </w:r>
          </w:p>
        </w:tc>
        <w:tc>
          <w:tcPr>
            <w:tcW w:w="1134" w:type="dxa"/>
            <w:vAlign w:val="center"/>
          </w:tcPr>
          <w:p w14:paraId="39767DDB" w14:textId="77777777" w:rsidR="007E45BB" w:rsidRDefault="002F6345">
            <w:pPr>
              <w:jc w:val="center"/>
            </w:pPr>
            <w:r>
              <w:rPr>
                <w:sz w:val="21"/>
              </w:rPr>
              <w:t>搜索排序</w:t>
            </w:r>
          </w:p>
        </w:tc>
        <w:tc>
          <w:tcPr>
            <w:tcW w:w="1417" w:type="dxa"/>
            <w:vAlign w:val="center"/>
          </w:tcPr>
          <w:p w14:paraId="11C7105B" w14:textId="77777777" w:rsidR="007E45BB" w:rsidRDefault="002F6345">
            <w:pPr>
              <w:jc w:val="left"/>
            </w:pPr>
            <w:r>
              <w:rPr>
                <w:sz w:val="21"/>
              </w:rPr>
              <w:t>存在</w:t>
            </w:r>
            <w:r>
              <w:rPr>
                <w:sz w:val="21"/>
              </w:rPr>
              <w:t>Ren</w:t>
            </w:r>
            <w:r>
              <w:rPr>
                <w:sz w:val="21"/>
              </w:rPr>
              <w:t>相关资源</w:t>
            </w:r>
          </w:p>
        </w:tc>
        <w:tc>
          <w:tcPr>
            <w:tcW w:w="2268" w:type="dxa"/>
            <w:vAlign w:val="center"/>
          </w:tcPr>
          <w:p w14:paraId="1CCB25B6" w14:textId="77777777" w:rsidR="007E45BB" w:rsidRDefault="002F6345">
            <w:pPr>
              <w:jc w:val="left"/>
            </w:pPr>
            <w:r>
              <w:rPr>
                <w:sz w:val="21"/>
              </w:rPr>
              <w:t>GET /api/resources?keyword=Ren&amp;sortBy=view_count&amp;order=desc</w:t>
            </w:r>
          </w:p>
        </w:tc>
        <w:tc>
          <w:tcPr>
            <w:tcW w:w="1701" w:type="dxa"/>
            <w:vAlign w:val="center"/>
          </w:tcPr>
          <w:p w14:paraId="387288DD" w14:textId="77777777" w:rsidR="007E45BB" w:rsidRDefault="002F6345">
            <w:pPr>
              <w:jc w:val="center"/>
            </w:pPr>
            <w:r>
              <w:rPr>
                <w:sz w:val="21"/>
              </w:rPr>
              <w:t>返回匹配资源</w:t>
            </w:r>
          </w:p>
        </w:tc>
        <w:tc>
          <w:tcPr>
            <w:tcW w:w="1361" w:type="dxa"/>
            <w:vAlign w:val="center"/>
          </w:tcPr>
          <w:p w14:paraId="1CF966A5" w14:textId="77777777" w:rsidR="007E45BB" w:rsidRDefault="002F6345">
            <w:pPr>
              <w:jc w:val="center"/>
            </w:pPr>
            <w:r>
              <w:rPr>
                <w:sz w:val="21"/>
              </w:rPr>
              <w:t>返回</w:t>
            </w:r>
            <w:r>
              <w:rPr>
                <w:sz w:val="21"/>
              </w:rPr>
              <w:t>2</w:t>
            </w:r>
            <w:r>
              <w:rPr>
                <w:sz w:val="21"/>
              </w:rPr>
              <w:t>条</w:t>
            </w:r>
          </w:p>
        </w:tc>
        <w:tc>
          <w:tcPr>
            <w:tcW w:w="737" w:type="dxa"/>
            <w:vAlign w:val="center"/>
          </w:tcPr>
          <w:p w14:paraId="26E3920C" w14:textId="77777777" w:rsidR="007E45BB" w:rsidRDefault="002F6345">
            <w:pPr>
              <w:jc w:val="center"/>
            </w:pPr>
            <w:r>
              <w:rPr>
                <w:sz w:val="21"/>
              </w:rPr>
              <w:t>通过</w:t>
            </w:r>
          </w:p>
        </w:tc>
      </w:tr>
      <w:tr w:rsidR="007E45BB" w14:paraId="413E2EDD" w14:textId="77777777">
        <w:trPr>
          <w:jc w:val="center"/>
        </w:trPr>
        <w:tc>
          <w:tcPr>
            <w:tcW w:w="794" w:type="dxa"/>
            <w:vAlign w:val="center"/>
          </w:tcPr>
          <w:p w14:paraId="13745DDE" w14:textId="77777777" w:rsidR="007E45BB" w:rsidRDefault="002F6345">
            <w:pPr>
              <w:jc w:val="center"/>
            </w:pPr>
            <w:r>
              <w:rPr>
                <w:sz w:val="21"/>
              </w:rPr>
              <w:t>TC04</w:t>
            </w:r>
          </w:p>
        </w:tc>
        <w:tc>
          <w:tcPr>
            <w:tcW w:w="1134" w:type="dxa"/>
            <w:vAlign w:val="center"/>
          </w:tcPr>
          <w:p w14:paraId="7241D9EC" w14:textId="77777777" w:rsidR="007E45BB" w:rsidRDefault="002F6345">
            <w:pPr>
              <w:jc w:val="center"/>
            </w:pPr>
            <w:r>
              <w:rPr>
                <w:sz w:val="21"/>
              </w:rPr>
              <w:t>资源详情</w:t>
            </w:r>
          </w:p>
        </w:tc>
        <w:tc>
          <w:tcPr>
            <w:tcW w:w="1417" w:type="dxa"/>
            <w:vAlign w:val="center"/>
          </w:tcPr>
          <w:p w14:paraId="63522F7D" w14:textId="77777777" w:rsidR="007E45BB" w:rsidRDefault="002F6345">
            <w:pPr>
              <w:jc w:val="center"/>
            </w:pPr>
            <w:r>
              <w:rPr>
                <w:sz w:val="21"/>
              </w:rPr>
              <w:t>资源</w:t>
            </w:r>
            <w:r>
              <w:rPr>
                <w:sz w:val="21"/>
              </w:rPr>
              <w:t>id=1</w:t>
            </w:r>
            <w:r>
              <w:rPr>
                <w:sz w:val="21"/>
              </w:rPr>
              <w:t>存在</w:t>
            </w:r>
          </w:p>
        </w:tc>
        <w:tc>
          <w:tcPr>
            <w:tcW w:w="2268" w:type="dxa"/>
            <w:vAlign w:val="center"/>
          </w:tcPr>
          <w:p w14:paraId="62F4B8E2" w14:textId="77777777" w:rsidR="007E45BB" w:rsidRDefault="002F6345">
            <w:pPr>
              <w:jc w:val="left"/>
            </w:pPr>
            <w:r>
              <w:rPr>
                <w:sz w:val="21"/>
              </w:rPr>
              <w:t>GET /api/resources/1</w:t>
            </w:r>
          </w:p>
        </w:tc>
        <w:tc>
          <w:tcPr>
            <w:tcW w:w="1701" w:type="dxa"/>
            <w:vAlign w:val="center"/>
          </w:tcPr>
          <w:p w14:paraId="61659436" w14:textId="77777777" w:rsidR="007E45BB" w:rsidRDefault="002F6345">
            <w:pPr>
              <w:jc w:val="center"/>
            </w:pPr>
            <w:r>
              <w:rPr>
                <w:sz w:val="21"/>
              </w:rPr>
              <w:t>返回详情</w:t>
            </w:r>
          </w:p>
        </w:tc>
        <w:tc>
          <w:tcPr>
            <w:tcW w:w="1361" w:type="dxa"/>
            <w:vAlign w:val="center"/>
          </w:tcPr>
          <w:p w14:paraId="10F3BADB" w14:textId="77777777" w:rsidR="007E45BB" w:rsidRDefault="002F6345">
            <w:pPr>
              <w:jc w:val="left"/>
            </w:pPr>
            <w:r>
              <w:rPr>
                <w:sz w:val="21"/>
              </w:rPr>
              <w:t>返回</w:t>
            </w:r>
            <w:r>
              <w:rPr>
                <w:sz w:val="21"/>
              </w:rPr>
              <w:t>Ren'Py</w:t>
            </w:r>
            <w:r>
              <w:rPr>
                <w:sz w:val="21"/>
              </w:rPr>
              <w:t>官方镜像</w:t>
            </w:r>
            <w:r>
              <w:rPr>
                <w:sz w:val="21"/>
              </w:rPr>
              <w:t>SDK</w:t>
            </w:r>
          </w:p>
        </w:tc>
        <w:tc>
          <w:tcPr>
            <w:tcW w:w="737" w:type="dxa"/>
            <w:vAlign w:val="center"/>
          </w:tcPr>
          <w:p w14:paraId="715411DD" w14:textId="77777777" w:rsidR="007E45BB" w:rsidRDefault="002F6345">
            <w:pPr>
              <w:jc w:val="center"/>
            </w:pPr>
            <w:r>
              <w:rPr>
                <w:sz w:val="21"/>
              </w:rPr>
              <w:t>通过</w:t>
            </w:r>
          </w:p>
        </w:tc>
      </w:tr>
      <w:tr w:rsidR="007E45BB" w14:paraId="4615E615" w14:textId="77777777">
        <w:trPr>
          <w:jc w:val="center"/>
        </w:trPr>
        <w:tc>
          <w:tcPr>
            <w:tcW w:w="794" w:type="dxa"/>
            <w:vAlign w:val="center"/>
          </w:tcPr>
          <w:p w14:paraId="0998BD90" w14:textId="77777777" w:rsidR="007E45BB" w:rsidRDefault="002F6345">
            <w:pPr>
              <w:jc w:val="center"/>
            </w:pPr>
            <w:r>
              <w:rPr>
                <w:sz w:val="21"/>
              </w:rPr>
              <w:t>TC05</w:t>
            </w:r>
          </w:p>
        </w:tc>
        <w:tc>
          <w:tcPr>
            <w:tcW w:w="1134" w:type="dxa"/>
            <w:vAlign w:val="center"/>
          </w:tcPr>
          <w:p w14:paraId="43ACF8A8" w14:textId="77777777" w:rsidR="007E45BB" w:rsidRDefault="002F6345">
            <w:pPr>
              <w:jc w:val="center"/>
            </w:pPr>
            <w:r>
              <w:rPr>
                <w:sz w:val="21"/>
              </w:rPr>
              <w:t>异常资源</w:t>
            </w:r>
          </w:p>
        </w:tc>
        <w:tc>
          <w:tcPr>
            <w:tcW w:w="1417" w:type="dxa"/>
            <w:vAlign w:val="center"/>
          </w:tcPr>
          <w:p w14:paraId="5DCC1979" w14:textId="77777777" w:rsidR="007E45BB" w:rsidRDefault="002F6345">
            <w:pPr>
              <w:jc w:val="center"/>
            </w:pPr>
            <w:r>
              <w:rPr>
                <w:sz w:val="21"/>
              </w:rPr>
              <w:t>无该资源</w:t>
            </w:r>
          </w:p>
        </w:tc>
        <w:tc>
          <w:tcPr>
            <w:tcW w:w="2268" w:type="dxa"/>
            <w:vAlign w:val="center"/>
          </w:tcPr>
          <w:p w14:paraId="79FA2BFE" w14:textId="77777777" w:rsidR="007E45BB" w:rsidRDefault="002F6345">
            <w:pPr>
              <w:jc w:val="left"/>
            </w:pPr>
            <w:r>
              <w:rPr>
                <w:sz w:val="21"/>
              </w:rPr>
              <w:t>GET /api/resources/999999</w:t>
            </w:r>
          </w:p>
        </w:tc>
        <w:tc>
          <w:tcPr>
            <w:tcW w:w="1701" w:type="dxa"/>
            <w:vAlign w:val="center"/>
          </w:tcPr>
          <w:p w14:paraId="0D76A4D7" w14:textId="77777777" w:rsidR="007E45BB" w:rsidRDefault="002F6345">
            <w:pPr>
              <w:jc w:val="center"/>
            </w:pPr>
            <w:r>
              <w:rPr>
                <w:sz w:val="21"/>
              </w:rPr>
              <w:t>返回</w:t>
            </w:r>
            <w:r>
              <w:rPr>
                <w:sz w:val="21"/>
              </w:rPr>
              <w:t>404</w:t>
            </w:r>
          </w:p>
        </w:tc>
        <w:tc>
          <w:tcPr>
            <w:tcW w:w="1361" w:type="dxa"/>
            <w:vAlign w:val="center"/>
          </w:tcPr>
          <w:p w14:paraId="1B9E7F6F" w14:textId="77777777" w:rsidR="007E45BB" w:rsidRDefault="002F6345">
            <w:pPr>
              <w:jc w:val="center"/>
            </w:pPr>
            <w:r>
              <w:rPr>
                <w:sz w:val="21"/>
              </w:rPr>
              <w:t>返回</w:t>
            </w:r>
            <w:r>
              <w:rPr>
                <w:sz w:val="21"/>
              </w:rPr>
              <w:t>404</w:t>
            </w:r>
          </w:p>
        </w:tc>
        <w:tc>
          <w:tcPr>
            <w:tcW w:w="737" w:type="dxa"/>
            <w:vAlign w:val="center"/>
          </w:tcPr>
          <w:p w14:paraId="2A8B8910" w14:textId="77777777" w:rsidR="007E45BB" w:rsidRDefault="002F6345">
            <w:pPr>
              <w:jc w:val="center"/>
            </w:pPr>
            <w:r>
              <w:rPr>
                <w:sz w:val="21"/>
              </w:rPr>
              <w:t>通过</w:t>
            </w:r>
          </w:p>
        </w:tc>
      </w:tr>
      <w:tr w:rsidR="007E45BB" w14:paraId="18D15BF1" w14:textId="77777777">
        <w:trPr>
          <w:jc w:val="center"/>
        </w:trPr>
        <w:tc>
          <w:tcPr>
            <w:tcW w:w="794" w:type="dxa"/>
            <w:vAlign w:val="center"/>
          </w:tcPr>
          <w:p w14:paraId="5128811B" w14:textId="77777777" w:rsidR="007E45BB" w:rsidRDefault="002F6345">
            <w:pPr>
              <w:jc w:val="center"/>
            </w:pPr>
            <w:r>
              <w:rPr>
                <w:sz w:val="21"/>
              </w:rPr>
              <w:t>TC06</w:t>
            </w:r>
          </w:p>
        </w:tc>
        <w:tc>
          <w:tcPr>
            <w:tcW w:w="1134" w:type="dxa"/>
            <w:vAlign w:val="center"/>
          </w:tcPr>
          <w:p w14:paraId="19EDBB9B" w14:textId="77777777" w:rsidR="007E45BB" w:rsidRDefault="002F6345">
            <w:pPr>
              <w:jc w:val="center"/>
            </w:pPr>
            <w:r>
              <w:rPr>
                <w:sz w:val="21"/>
              </w:rPr>
              <w:t>管理员登</w:t>
            </w:r>
            <w:r>
              <w:rPr>
                <w:sz w:val="21"/>
              </w:rPr>
              <w:lastRenderedPageBreak/>
              <w:t>录</w:t>
            </w:r>
          </w:p>
        </w:tc>
        <w:tc>
          <w:tcPr>
            <w:tcW w:w="1417" w:type="dxa"/>
            <w:vAlign w:val="center"/>
          </w:tcPr>
          <w:p w14:paraId="5042F822" w14:textId="77777777" w:rsidR="007E45BB" w:rsidRDefault="002F6345">
            <w:pPr>
              <w:jc w:val="left"/>
            </w:pPr>
            <w:r>
              <w:rPr>
                <w:sz w:val="21"/>
              </w:rPr>
              <w:lastRenderedPageBreak/>
              <w:t>admin</w:t>
            </w:r>
            <w:r>
              <w:rPr>
                <w:sz w:val="21"/>
              </w:rPr>
              <w:t>账号存</w:t>
            </w:r>
            <w:r>
              <w:rPr>
                <w:sz w:val="21"/>
              </w:rPr>
              <w:lastRenderedPageBreak/>
              <w:t>在</w:t>
            </w:r>
          </w:p>
        </w:tc>
        <w:tc>
          <w:tcPr>
            <w:tcW w:w="2268" w:type="dxa"/>
            <w:vAlign w:val="center"/>
          </w:tcPr>
          <w:p w14:paraId="34360D7D" w14:textId="77777777" w:rsidR="007E45BB" w:rsidRDefault="002F6345">
            <w:pPr>
              <w:jc w:val="left"/>
            </w:pPr>
            <w:r>
              <w:rPr>
                <w:sz w:val="21"/>
              </w:rPr>
              <w:lastRenderedPageBreak/>
              <w:t>POST /api/auth/login</w:t>
            </w:r>
          </w:p>
        </w:tc>
        <w:tc>
          <w:tcPr>
            <w:tcW w:w="1701" w:type="dxa"/>
            <w:vAlign w:val="center"/>
          </w:tcPr>
          <w:p w14:paraId="18B045C9" w14:textId="77777777" w:rsidR="007E45BB" w:rsidRDefault="002F6345">
            <w:pPr>
              <w:jc w:val="left"/>
            </w:pPr>
            <w:r>
              <w:rPr>
                <w:sz w:val="21"/>
              </w:rPr>
              <w:t>返回</w:t>
            </w:r>
            <w:r>
              <w:rPr>
                <w:sz w:val="21"/>
              </w:rPr>
              <w:t>Token</w:t>
            </w:r>
            <w:r>
              <w:rPr>
                <w:sz w:val="21"/>
              </w:rPr>
              <w:t>和</w:t>
            </w:r>
            <w:r>
              <w:rPr>
                <w:sz w:val="21"/>
              </w:rPr>
              <w:lastRenderedPageBreak/>
              <w:t>admin</w:t>
            </w:r>
            <w:r>
              <w:rPr>
                <w:sz w:val="21"/>
              </w:rPr>
              <w:t>角色</w:t>
            </w:r>
          </w:p>
        </w:tc>
        <w:tc>
          <w:tcPr>
            <w:tcW w:w="1361" w:type="dxa"/>
            <w:vAlign w:val="center"/>
          </w:tcPr>
          <w:p w14:paraId="3D71ED89" w14:textId="77777777" w:rsidR="007E45BB" w:rsidRDefault="002F6345">
            <w:pPr>
              <w:jc w:val="left"/>
            </w:pPr>
            <w:r>
              <w:rPr>
                <w:sz w:val="21"/>
              </w:rPr>
              <w:lastRenderedPageBreak/>
              <w:t>返回</w:t>
            </w:r>
            <w:r>
              <w:rPr>
                <w:sz w:val="21"/>
              </w:rPr>
              <w:lastRenderedPageBreak/>
              <w:t>role=admin</w:t>
            </w:r>
          </w:p>
        </w:tc>
        <w:tc>
          <w:tcPr>
            <w:tcW w:w="737" w:type="dxa"/>
            <w:vAlign w:val="center"/>
          </w:tcPr>
          <w:p w14:paraId="56B27F7A" w14:textId="77777777" w:rsidR="007E45BB" w:rsidRDefault="002F6345">
            <w:pPr>
              <w:jc w:val="center"/>
            </w:pPr>
            <w:r>
              <w:rPr>
                <w:sz w:val="21"/>
              </w:rPr>
              <w:lastRenderedPageBreak/>
              <w:t>通过</w:t>
            </w:r>
          </w:p>
        </w:tc>
      </w:tr>
      <w:tr w:rsidR="007E45BB" w14:paraId="0C93BDC1" w14:textId="77777777">
        <w:trPr>
          <w:jc w:val="center"/>
        </w:trPr>
        <w:tc>
          <w:tcPr>
            <w:tcW w:w="794" w:type="dxa"/>
            <w:vAlign w:val="center"/>
          </w:tcPr>
          <w:p w14:paraId="32C0E041" w14:textId="77777777" w:rsidR="007E45BB" w:rsidRDefault="002F6345">
            <w:pPr>
              <w:jc w:val="center"/>
            </w:pPr>
            <w:r>
              <w:rPr>
                <w:sz w:val="21"/>
              </w:rPr>
              <w:t>TC07</w:t>
            </w:r>
          </w:p>
        </w:tc>
        <w:tc>
          <w:tcPr>
            <w:tcW w:w="1134" w:type="dxa"/>
            <w:vAlign w:val="center"/>
          </w:tcPr>
          <w:p w14:paraId="2C67DDD4" w14:textId="77777777" w:rsidR="007E45BB" w:rsidRDefault="002F6345">
            <w:pPr>
              <w:jc w:val="center"/>
            </w:pPr>
            <w:r>
              <w:rPr>
                <w:sz w:val="21"/>
              </w:rPr>
              <w:t>普通用户登录</w:t>
            </w:r>
          </w:p>
        </w:tc>
        <w:tc>
          <w:tcPr>
            <w:tcW w:w="1417" w:type="dxa"/>
            <w:vAlign w:val="center"/>
          </w:tcPr>
          <w:p w14:paraId="27B5DB0B" w14:textId="77777777" w:rsidR="007E45BB" w:rsidRDefault="002F6345">
            <w:pPr>
              <w:jc w:val="center"/>
            </w:pPr>
            <w:r>
              <w:rPr>
                <w:sz w:val="21"/>
              </w:rPr>
              <w:t>demo</w:t>
            </w:r>
            <w:r>
              <w:rPr>
                <w:sz w:val="21"/>
              </w:rPr>
              <w:t>账号存在</w:t>
            </w:r>
          </w:p>
        </w:tc>
        <w:tc>
          <w:tcPr>
            <w:tcW w:w="2268" w:type="dxa"/>
            <w:vAlign w:val="center"/>
          </w:tcPr>
          <w:p w14:paraId="06A10459" w14:textId="77777777" w:rsidR="007E45BB" w:rsidRDefault="002F6345">
            <w:pPr>
              <w:jc w:val="left"/>
            </w:pPr>
            <w:r>
              <w:rPr>
                <w:sz w:val="21"/>
              </w:rPr>
              <w:t>POST /api/auth/login</w:t>
            </w:r>
          </w:p>
        </w:tc>
        <w:tc>
          <w:tcPr>
            <w:tcW w:w="1701" w:type="dxa"/>
            <w:vAlign w:val="center"/>
          </w:tcPr>
          <w:p w14:paraId="6A308B84" w14:textId="77777777" w:rsidR="007E45BB" w:rsidRDefault="002F6345">
            <w:pPr>
              <w:jc w:val="left"/>
            </w:pPr>
            <w:r>
              <w:rPr>
                <w:sz w:val="21"/>
              </w:rPr>
              <w:t>返回</w:t>
            </w:r>
            <w:r>
              <w:rPr>
                <w:sz w:val="21"/>
              </w:rPr>
              <w:t>Token</w:t>
            </w:r>
            <w:r>
              <w:rPr>
                <w:sz w:val="21"/>
              </w:rPr>
              <w:t>和</w:t>
            </w:r>
            <w:r>
              <w:rPr>
                <w:sz w:val="21"/>
              </w:rPr>
              <w:t>user</w:t>
            </w:r>
            <w:r>
              <w:rPr>
                <w:sz w:val="21"/>
              </w:rPr>
              <w:t>角色</w:t>
            </w:r>
          </w:p>
        </w:tc>
        <w:tc>
          <w:tcPr>
            <w:tcW w:w="1361" w:type="dxa"/>
            <w:vAlign w:val="center"/>
          </w:tcPr>
          <w:p w14:paraId="63654834" w14:textId="77777777" w:rsidR="007E45BB" w:rsidRDefault="002F6345">
            <w:pPr>
              <w:jc w:val="left"/>
            </w:pPr>
            <w:r>
              <w:rPr>
                <w:sz w:val="21"/>
              </w:rPr>
              <w:t>返回</w:t>
            </w:r>
            <w:r>
              <w:rPr>
                <w:sz w:val="21"/>
              </w:rPr>
              <w:t>role=user</w:t>
            </w:r>
          </w:p>
        </w:tc>
        <w:tc>
          <w:tcPr>
            <w:tcW w:w="737" w:type="dxa"/>
            <w:vAlign w:val="center"/>
          </w:tcPr>
          <w:p w14:paraId="3F8FD965" w14:textId="77777777" w:rsidR="007E45BB" w:rsidRDefault="002F6345">
            <w:pPr>
              <w:jc w:val="center"/>
            </w:pPr>
            <w:r>
              <w:rPr>
                <w:sz w:val="21"/>
              </w:rPr>
              <w:t>通过</w:t>
            </w:r>
          </w:p>
        </w:tc>
      </w:tr>
      <w:tr w:rsidR="007E45BB" w14:paraId="40475054" w14:textId="77777777">
        <w:trPr>
          <w:jc w:val="center"/>
        </w:trPr>
        <w:tc>
          <w:tcPr>
            <w:tcW w:w="794" w:type="dxa"/>
            <w:vAlign w:val="center"/>
          </w:tcPr>
          <w:p w14:paraId="1AE34239" w14:textId="77777777" w:rsidR="007E45BB" w:rsidRDefault="002F6345">
            <w:pPr>
              <w:jc w:val="center"/>
            </w:pPr>
            <w:r>
              <w:rPr>
                <w:sz w:val="21"/>
              </w:rPr>
              <w:t>TC08</w:t>
            </w:r>
          </w:p>
        </w:tc>
        <w:tc>
          <w:tcPr>
            <w:tcW w:w="1134" w:type="dxa"/>
            <w:vAlign w:val="center"/>
          </w:tcPr>
          <w:p w14:paraId="1B704586" w14:textId="77777777" w:rsidR="007E45BB" w:rsidRDefault="002F6345">
            <w:pPr>
              <w:jc w:val="center"/>
            </w:pPr>
            <w:r>
              <w:rPr>
                <w:sz w:val="21"/>
              </w:rPr>
              <w:t>登录态校验</w:t>
            </w:r>
          </w:p>
        </w:tc>
        <w:tc>
          <w:tcPr>
            <w:tcW w:w="1417" w:type="dxa"/>
            <w:vAlign w:val="center"/>
          </w:tcPr>
          <w:p w14:paraId="3D27DDBA" w14:textId="77777777" w:rsidR="007E45BB" w:rsidRDefault="002F6345">
            <w:pPr>
              <w:jc w:val="left"/>
            </w:pPr>
            <w:r>
              <w:rPr>
                <w:sz w:val="21"/>
              </w:rPr>
              <w:t>携带</w:t>
            </w:r>
            <w:r>
              <w:rPr>
                <w:sz w:val="21"/>
              </w:rPr>
              <w:t>admin Token</w:t>
            </w:r>
          </w:p>
        </w:tc>
        <w:tc>
          <w:tcPr>
            <w:tcW w:w="2268" w:type="dxa"/>
            <w:vAlign w:val="center"/>
          </w:tcPr>
          <w:p w14:paraId="3D71FD51" w14:textId="77777777" w:rsidR="007E45BB" w:rsidRDefault="002F6345">
            <w:pPr>
              <w:jc w:val="left"/>
            </w:pPr>
            <w:r>
              <w:rPr>
                <w:sz w:val="21"/>
              </w:rPr>
              <w:t xml:space="preserve">GET </w:t>
            </w:r>
            <w:r>
              <w:rPr>
                <w:sz w:val="21"/>
              </w:rPr>
              <w:t>/api/auth/profile</w:t>
            </w:r>
          </w:p>
        </w:tc>
        <w:tc>
          <w:tcPr>
            <w:tcW w:w="1701" w:type="dxa"/>
            <w:vAlign w:val="center"/>
          </w:tcPr>
          <w:p w14:paraId="590FD09C" w14:textId="77777777" w:rsidR="007E45BB" w:rsidRDefault="002F6345">
            <w:pPr>
              <w:jc w:val="center"/>
            </w:pPr>
            <w:r>
              <w:rPr>
                <w:sz w:val="21"/>
              </w:rPr>
              <w:t>返回当前用户</w:t>
            </w:r>
          </w:p>
        </w:tc>
        <w:tc>
          <w:tcPr>
            <w:tcW w:w="1361" w:type="dxa"/>
            <w:vAlign w:val="center"/>
          </w:tcPr>
          <w:p w14:paraId="4EC2D5C0" w14:textId="77777777" w:rsidR="007E45BB" w:rsidRDefault="002F6345">
            <w:pPr>
              <w:jc w:val="left"/>
            </w:pPr>
            <w:r>
              <w:rPr>
                <w:sz w:val="21"/>
              </w:rPr>
              <w:t>返回</w:t>
            </w:r>
            <w:r>
              <w:rPr>
                <w:sz w:val="21"/>
              </w:rPr>
              <w:t>username=admin</w:t>
            </w:r>
          </w:p>
        </w:tc>
        <w:tc>
          <w:tcPr>
            <w:tcW w:w="737" w:type="dxa"/>
            <w:vAlign w:val="center"/>
          </w:tcPr>
          <w:p w14:paraId="238F01DD" w14:textId="77777777" w:rsidR="007E45BB" w:rsidRDefault="002F6345">
            <w:pPr>
              <w:jc w:val="center"/>
            </w:pPr>
            <w:r>
              <w:rPr>
                <w:sz w:val="21"/>
              </w:rPr>
              <w:t>通过</w:t>
            </w:r>
          </w:p>
        </w:tc>
      </w:tr>
      <w:tr w:rsidR="007E45BB" w14:paraId="6BA0DA7C" w14:textId="77777777">
        <w:trPr>
          <w:jc w:val="center"/>
        </w:trPr>
        <w:tc>
          <w:tcPr>
            <w:tcW w:w="794" w:type="dxa"/>
            <w:vAlign w:val="center"/>
          </w:tcPr>
          <w:p w14:paraId="0AE18694" w14:textId="77777777" w:rsidR="007E45BB" w:rsidRDefault="002F6345">
            <w:pPr>
              <w:jc w:val="center"/>
            </w:pPr>
            <w:r>
              <w:rPr>
                <w:sz w:val="21"/>
              </w:rPr>
              <w:t>TC09</w:t>
            </w:r>
          </w:p>
        </w:tc>
        <w:tc>
          <w:tcPr>
            <w:tcW w:w="1134" w:type="dxa"/>
            <w:vAlign w:val="center"/>
          </w:tcPr>
          <w:p w14:paraId="08F48A00" w14:textId="77777777" w:rsidR="007E45BB" w:rsidRDefault="002F6345">
            <w:pPr>
              <w:jc w:val="center"/>
            </w:pPr>
            <w:r>
              <w:rPr>
                <w:sz w:val="21"/>
              </w:rPr>
              <w:t>后台统计</w:t>
            </w:r>
          </w:p>
        </w:tc>
        <w:tc>
          <w:tcPr>
            <w:tcW w:w="1417" w:type="dxa"/>
            <w:vAlign w:val="center"/>
          </w:tcPr>
          <w:p w14:paraId="285ED840" w14:textId="77777777" w:rsidR="007E45BB" w:rsidRDefault="002F6345">
            <w:pPr>
              <w:jc w:val="left"/>
            </w:pPr>
            <w:r>
              <w:rPr>
                <w:sz w:val="21"/>
              </w:rPr>
              <w:t>携带</w:t>
            </w:r>
            <w:r>
              <w:rPr>
                <w:sz w:val="21"/>
              </w:rPr>
              <w:t>admin Token</w:t>
            </w:r>
          </w:p>
        </w:tc>
        <w:tc>
          <w:tcPr>
            <w:tcW w:w="2268" w:type="dxa"/>
            <w:vAlign w:val="center"/>
          </w:tcPr>
          <w:p w14:paraId="599AD635" w14:textId="77777777" w:rsidR="007E45BB" w:rsidRDefault="002F6345">
            <w:pPr>
              <w:jc w:val="left"/>
            </w:pPr>
            <w:r>
              <w:rPr>
                <w:sz w:val="21"/>
              </w:rPr>
              <w:t>GET /api/admin/stats</w:t>
            </w:r>
          </w:p>
        </w:tc>
        <w:tc>
          <w:tcPr>
            <w:tcW w:w="1701" w:type="dxa"/>
            <w:vAlign w:val="center"/>
          </w:tcPr>
          <w:p w14:paraId="2418899F" w14:textId="77777777" w:rsidR="007E45BB" w:rsidRDefault="002F6345">
            <w:pPr>
              <w:jc w:val="center"/>
            </w:pPr>
            <w:r>
              <w:rPr>
                <w:sz w:val="21"/>
              </w:rPr>
              <w:t>返回统计数据</w:t>
            </w:r>
          </w:p>
        </w:tc>
        <w:tc>
          <w:tcPr>
            <w:tcW w:w="1361" w:type="dxa"/>
            <w:vAlign w:val="center"/>
          </w:tcPr>
          <w:p w14:paraId="5C644E7C" w14:textId="77777777" w:rsidR="007E45BB" w:rsidRDefault="002F6345">
            <w:pPr>
              <w:jc w:val="center"/>
            </w:pPr>
            <w:r>
              <w:rPr>
                <w:sz w:val="21"/>
              </w:rPr>
              <w:t>资源</w:t>
            </w:r>
            <w:r>
              <w:rPr>
                <w:sz w:val="21"/>
              </w:rPr>
              <w:t>8</w:t>
            </w:r>
            <w:r>
              <w:rPr>
                <w:sz w:val="21"/>
              </w:rPr>
              <w:t>、用户</w:t>
            </w:r>
            <w:r>
              <w:rPr>
                <w:sz w:val="21"/>
              </w:rPr>
              <w:t>3</w:t>
            </w:r>
          </w:p>
        </w:tc>
        <w:tc>
          <w:tcPr>
            <w:tcW w:w="737" w:type="dxa"/>
            <w:vAlign w:val="center"/>
          </w:tcPr>
          <w:p w14:paraId="0F23CDF5" w14:textId="77777777" w:rsidR="007E45BB" w:rsidRDefault="002F6345">
            <w:pPr>
              <w:jc w:val="center"/>
            </w:pPr>
            <w:r>
              <w:rPr>
                <w:sz w:val="21"/>
              </w:rPr>
              <w:t>通过</w:t>
            </w:r>
          </w:p>
        </w:tc>
      </w:tr>
      <w:tr w:rsidR="007E45BB" w14:paraId="638A657F" w14:textId="77777777">
        <w:trPr>
          <w:jc w:val="center"/>
        </w:trPr>
        <w:tc>
          <w:tcPr>
            <w:tcW w:w="794" w:type="dxa"/>
            <w:vAlign w:val="center"/>
          </w:tcPr>
          <w:p w14:paraId="14EAC6E1" w14:textId="77777777" w:rsidR="007E45BB" w:rsidRDefault="002F6345">
            <w:pPr>
              <w:jc w:val="center"/>
            </w:pPr>
            <w:r>
              <w:rPr>
                <w:sz w:val="21"/>
              </w:rPr>
              <w:t>TC10</w:t>
            </w:r>
          </w:p>
        </w:tc>
        <w:tc>
          <w:tcPr>
            <w:tcW w:w="1134" w:type="dxa"/>
            <w:vAlign w:val="center"/>
          </w:tcPr>
          <w:p w14:paraId="0DDC54B9" w14:textId="77777777" w:rsidR="007E45BB" w:rsidRDefault="002F6345">
            <w:pPr>
              <w:jc w:val="center"/>
            </w:pPr>
            <w:r>
              <w:rPr>
                <w:sz w:val="21"/>
              </w:rPr>
              <w:t>权限控制</w:t>
            </w:r>
          </w:p>
        </w:tc>
        <w:tc>
          <w:tcPr>
            <w:tcW w:w="1417" w:type="dxa"/>
            <w:vAlign w:val="center"/>
          </w:tcPr>
          <w:p w14:paraId="58AAEC69" w14:textId="77777777" w:rsidR="007E45BB" w:rsidRDefault="002F6345">
            <w:pPr>
              <w:jc w:val="left"/>
            </w:pPr>
            <w:r>
              <w:rPr>
                <w:sz w:val="21"/>
              </w:rPr>
              <w:t>携带</w:t>
            </w:r>
            <w:r>
              <w:rPr>
                <w:sz w:val="21"/>
              </w:rPr>
              <w:t>demo Token</w:t>
            </w:r>
          </w:p>
        </w:tc>
        <w:tc>
          <w:tcPr>
            <w:tcW w:w="2268" w:type="dxa"/>
            <w:vAlign w:val="center"/>
          </w:tcPr>
          <w:p w14:paraId="303C629E" w14:textId="77777777" w:rsidR="007E45BB" w:rsidRDefault="002F6345">
            <w:pPr>
              <w:jc w:val="left"/>
            </w:pPr>
            <w:r>
              <w:rPr>
                <w:sz w:val="21"/>
              </w:rPr>
              <w:t>GET /api/admin/users</w:t>
            </w:r>
          </w:p>
        </w:tc>
        <w:tc>
          <w:tcPr>
            <w:tcW w:w="1701" w:type="dxa"/>
            <w:vAlign w:val="center"/>
          </w:tcPr>
          <w:p w14:paraId="17A02583" w14:textId="77777777" w:rsidR="007E45BB" w:rsidRDefault="002F6345">
            <w:pPr>
              <w:jc w:val="center"/>
            </w:pPr>
            <w:r>
              <w:rPr>
                <w:sz w:val="21"/>
              </w:rPr>
              <w:t>普通用户被拒绝</w:t>
            </w:r>
          </w:p>
        </w:tc>
        <w:tc>
          <w:tcPr>
            <w:tcW w:w="1361" w:type="dxa"/>
            <w:vAlign w:val="center"/>
          </w:tcPr>
          <w:p w14:paraId="75CBCB75" w14:textId="77777777" w:rsidR="007E45BB" w:rsidRDefault="002F6345">
            <w:pPr>
              <w:jc w:val="center"/>
            </w:pPr>
            <w:r>
              <w:rPr>
                <w:sz w:val="21"/>
              </w:rPr>
              <w:t>返回</w:t>
            </w:r>
            <w:r>
              <w:rPr>
                <w:sz w:val="21"/>
              </w:rPr>
              <w:t>403</w:t>
            </w:r>
          </w:p>
        </w:tc>
        <w:tc>
          <w:tcPr>
            <w:tcW w:w="737" w:type="dxa"/>
            <w:vAlign w:val="center"/>
          </w:tcPr>
          <w:p w14:paraId="2649428A" w14:textId="77777777" w:rsidR="007E45BB" w:rsidRDefault="002F6345">
            <w:pPr>
              <w:jc w:val="center"/>
            </w:pPr>
            <w:r>
              <w:rPr>
                <w:sz w:val="21"/>
              </w:rPr>
              <w:t>通过</w:t>
            </w:r>
          </w:p>
        </w:tc>
      </w:tr>
      <w:tr w:rsidR="007E45BB" w14:paraId="127C7EDA" w14:textId="77777777">
        <w:trPr>
          <w:jc w:val="center"/>
        </w:trPr>
        <w:tc>
          <w:tcPr>
            <w:tcW w:w="794" w:type="dxa"/>
            <w:vAlign w:val="center"/>
          </w:tcPr>
          <w:p w14:paraId="4F64B046" w14:textId="77777777" w:rsidR="007E45BB" w:rsidRDefault="002F6345">
            <w:pPr>
              <w:jc w:val="center"/>
            </w:pPr>
            <w:r>
              <w:rPr>
                <w:sz w:val="21"/>
              </w:rPr>
              <w:t>TC11</w:t>
            </w:r>
          </w:p>
        </w:tc>
        <w:tc>
          <w:tcPr>
            <w:tcW w:w="1134" w:type="dxa"/>
            <w:vAlign w:val="center"/>
          </w:tcPr>
          <w:p w14:paraId="64CB3FEC" w14:textId="77777777" w:rsidR="007E45BB" w:rsidRDefault="002F6345">
            <w:pPr>
              <w:jc w:val="center"/>
            </w:pPr>
            <w:r>
              <w:rPr>
                <w:sz w:val="21"/>
              </w:rPr>
              <w:t>输入校验</w:t>
            </w:r>
          </w:p>
        </w:tc>
        <w:tc>
          <w:tcPr>
            <w:tcW w:w="1417" w:type="dxa"/>
            <w:vAlign w:val="center"/>
          </w:tcPr>
          <w:p w14:paraId="64604069" w14:textId="77777777" w:rsidR="007E45BB" w:rsidRDefault="002F6345">
            <w:pPr>
              <w:jc w:val="left"/>
            </w:pPr>
            <w:r>
              <w:rPr>
                <w:sz w:val="21"/>
              </w:rPr>
              <w:t>携带</w:t>
            </w:r>
            <w:r>
              <w:rPr>
                <w:sz w:val="21"/>
              </w:rPr>
              <w:t>demo Token</w:t>
            </w:r>
          </w:p>
        </w:tc>
        <w:tc>
          <w:tcPr>
            <w:tcW w:w="2268" w:type="dxa"/>
            <w:vAlign w:val="center"/>
          </w:tcPr>
          <w:p w14:paraId="5B93E9C3" w14:textId="77777777" w:rsidR="007E45BB" w:rsidRDefault="002F6345">
            <w:pPr>
              <w:jc w:val="center"/>
            </w:pPr>
            <w:r>
              <w:rPr>
                <w:sz w:val="21"/>
              </w:rPr>
              <w:t>提交空评论</w:t>
            </w:r>
          </w:p>
        </w:tc>
        <w:tc>
          <w:tcPr>
            <w:tcW w:w="1701" w:type="dxa"/>
            <w:vAlign w:val="center"/>
          </w:tcPr>
          <w:p w14:paraId="547BD413" w14:textId="77777777" w:rsidR="007E45BB" w:rsidRDefault="002F6345">
            <w:pPr>
              <w:jc w:val="center"/>
            </w:pPr>
            <w:r>
              <w:rPr>
                <w:sz w:val="21"/>
              </w:rPr>
              <w:t>返回</w:t>
            </w:r>
            <w:r>
              <w:rPr>
                <w:sz w:val="21"/>
              </w:rPr>
              <w:t>400</w:t>
            </w:r>
          </w:p>
        </w:tc>
        <w:tc>
          <w:tcPr>
            <w:tcW w:w="1361" w:type="dxa"/>
            <w:vAlign w:val="center"/>
          </w:tcPr>
          <w:p w14:paraId="2D83CEDF" w14:textId="77777777" w:rsidR="007E45BB" w:rsidRDefault="002F6345">
            <w:pPr>
              <w:jc w:val="center"/>
            </w:pPr>
            <w:r>
              <w:rPr>
                <w:sz w:val="21"/>
              </w:rPr>
              <w:t>返回</w:t>
            </w:r>
            <w:r>
              <w:rPr>
                <w:sz w:val="21"/>
              </w:rPr>
              <w:t>400</w:t>
            </w:r>
          </w:p>
        </w:tc>
        <w:tc>
          <w:tcPr>
            <w:tcW w:w="737" w:type="dxa"/>
            <w:vAlign w:val="center"/>
          </w:tcPr>
          <w:p w14:paraId="34A3FF0E" w14:textId="77777777" w:rsidR="007E45BB" w:rsidRDefault="002F6345">
            <w:pPr>
              <w:jc w:val="center"/>
            </w:pPr>
            <w:r>
              <w:rPr>
                <w:sz w:val="21"/>
              </w:rPr>
              <w:t>通过</w:t>
            </w:r>
          </w:p>
        </w:tc>
      </w:tr>
      <w:tr w:rsidR="007E45BB" w14:paraId="2F886C9E" w14:textId="77777777">
        <w:trPr>
          <w:jc w:val="center"/>
        </w:trPr>
        <w:tc>
          <w:tcPr>
            <w:tcW w:w="794" w:type="dxa"/>
            <w:vAlign w:val="center"/>
          </w:tcPr>
          <w:p w14:paraId="4D1B1E9A" w14:textId="77777777" w:rsidR="007E45BB" w:rsidRDefault="002F6345">
            <w:pPr>
              <w:jc w:val="center"/>
            </w:pPr>
            <w:r>
              <w:rPr>
                <w:sz w:val="21"/>
              </w:rPr>
              <w:t>TC12</w:t>
            </w:r>
          </w:p>
        </w:tc>
        <w:tc>
          <w:tcPr>
            <w:tcW w:w="1134" w:type="dxa"/>
            <w:vAlign w:val="center"/>
          </w:tcPr>
          <w:p w14:paraId="2471D6A2" w14:textId="77777777" w:rsidR="007E45BB" w:rsidRDefault="002F6345">
            <w:pPr>
              <w:jc w:val="center"/>
            </w:pPr>
            <w:r>
              <w:rPr>
                <w:sz w:val="21"/>
              </w:rPr>
              <w:t>评分校验</w:t>
            </w:r>
          </w:p>
        </w:tc>
        <w:tc>
          <w:tcPr>
            <w:tcW w:w="1417" w:type="dxa"/>
            <w:vAlign w:val="center"/>
          </w:tcPr>
          <w:p w14:paraId="3E43D2C7" w14:textId="77777777" w:rsidR="007E45BB" w:rsidRDefault="002F6345">
            <w:pPr>
              <w:jc w:val="left"/>
            </w:pPr>
            <w:r>
              <w:rPr>
                <w:sz w:val="21"/>
              </w:rPr>
              <w:t>携带</w:t>
            </w:r>
            <w:r>
              <w:rPr>
                <w:sz w:val="21"/>
              </w:rPr>
              <w:t>demo Token</w:t>
            </w:r>
          </w:p>
        </w:tc>
        <w:tc>
          <w:tcPr>
            <w:tcW w:w="2268" w:type="dxa"/>
            <w:vAlign w:val="center"/>
          </w:tcPr>
          <w:p w14:paraId="4AF9F289" w14:textId="77777777" w:rsidR="007E45BB" w:rsidRDefault="002F6345">
            <w:pPr>
              <w:jc w:val="left"/>
            </w:pPr>
            <w:r>
              <w:rPr>
                <w:sz w:val="21"/>
              </w:rPr>
              <w:t>提交</w:t>
            </w:r>
            <w:r>
              <w:rPr>
                <w:sz w:val="21"/>
              </w:rPr>
              <w:t>score=6</w:t>
            </w:r>
          </w:p>
        </w:tc>
        <w:tc>
          <w:tcPr>
            <w:tcW w:w="1701" w:type="dxa"/>
            <w:vAlign w:val="center"/>
          </w:tcPr>
          <w:p w14:paraId="71DA4E3A" w14:textId="77777777" w:rsidR="007E45BB" w:rsidRDefault="002F6345">
            <w:pPr>
              <w:jc w:val="center"/>
            </w:pPr>
            <w:r>
              <w:rPr>
                <w:sz w:val="21"/>
              </w:rPr>
              <w:t>返回</w:t>
            </w:r>
            <w:r>
              <w:rPr>
                <w:sz w:val="21"/>
              </w:rPr>
              <w:t>400</w:t>
            </w:r>
          </w:p>
        </w:tc>
        <w:tc>
          <w:tcPr>
            <w:tcW w:w="1361" w:type="dxa"/>
            <w:vAlign w:val="center"/>
          </w:tcPr>
          <w:p w14:paraId="5EF80CD1" w14:textId="77777777" w:rsidR="007E45BB" w:rsidRDefault="002F6345">
            <w:pPr>
              <w:jc w:val="center"/>
            </w:pPr>
            <w:r>
              <w:rPr>
                <w:sz w:val="21"/>
              </w:rPr>
              <w:t>返回</w:t>
            </w:r>
            <w:r>
              <w:rPr>
                <w:sz w:val="21"/>
              </w:rPr>
              <w:t>400</w:t>
            </w:r>
          </w:p>
        </w:tc>
        <w:tc>
          <w:tcPr>
            <w:tcW w:w="737" w:type="dxa"/>
            <w:vAlign w:val="center"/>
          </w:tcPr>
          <w:p w14:paraId="6D10909B" w14:textId="77777777" w:rsidR="007E45BB" w:rsidRDefault="002F6345">
            <w:pPr>
              <w:jc w:val="center"/>
            </w:pPr>
            <w:r>
              <w:rPr>
                <w:sz w:val="21"/>
              </w:rPr>
              <w:t>通过</w:t>
            </w:r>
          </w:p>
        </w:tc>
      </w:tr>
      <w:tr w:rsidR="007E45BB" w14:paraId="1A2A16D9" w14:textId="77777777">
        <w:trPr>
          <w:jc w:val="center"/>
        </w:trPr>
        <w:tc>
          <w:tcPr>
            <w:tcW w:w="794" w:type="dxa"/>
            <w:vAlign w:val="center"/>
          </w:tcPr>
          <w:p w14:paraId="1FBBA8DD" w14:textId="77777777" w:rsidR="007E45BB" w:rsidRDefault="002F6345">
            <w:pPr>
              <w:jc w:val="center"/>
            </w:pPr>
            <w:r>
              <w:rPr>
                <w:sz w:val="21"/>
              </w:rPr>
              <w:t>TC13</w:t>
            </w:r>
          </w:p>
        </w:tc>
        <w:tc>
          <w:tcPr>
            <w:tcW w:w="1134" w:type="dxa"/>
            <w:vAlign w:val="center"/>
          </w:tcPr>
          <w:p w14:paraId="7D49FA5A" w14:textId="77777777" w:rsidR="007E45BB" w:rsidRDefault="002F6345">
            <w:pPr>
              <w:jc w:val="center"/>
            </w:pPr>
            <w:r>
              <w:rPr>
                <w:sz w:val="21"/>
              </w:rPr>
              <w:t>资源校验</w:t>
            </w:r>
          </w:p>
        </w:tc>
        <w:tc>
          <w:tcPr>
            <w:tcW w:w="1417" w:type="dxa"/>
            <w:vAlign w:val="center"/>
          </w:tcPr>
          <w:p w14:paraId="1A164742" w14:textId="77777777" w:rsidR="007E45BB" w:rsidRDefault="002F6345">
            <w:pPr>
              <w:jc w:val="left"/>
            </w:pPr>
            <w:r>
              <w:rPr>
                <w:sz w:val="21"/>
              </w:rPr>
              <w:t>携带</w:t>
            </w:r>
            <w:r>
              <w:rPr>
                <w:sz w:val="21"/>
              </w:rPr>
              <w:t>admin Token</w:t>
            </w:r>
          </w:p>
        </w:tc>
        <w:tc>
          <w:tcPr>
            <w:tcW w:w="2268" w:type="dxa"/>
            <w:vAlign w:val="center"/>
          </w:tcPr>
          <w:p w14:paraId="63B86C7E" w14:textId="77777777" w:rsidR="007E45BB" w:rsidRDefault="002F6345">
            <w:pPr>
              <w:jc w:val="left"/>
            </w:pPr>
            <w:r>
              <w:rPr>
                <w:sz w:val="21"/>
              </w:rPr>
              <w:t>提交标题过短且</w:t>
            </w:r>
            <w:r>
              <w:rPr>
                <w:sz w:val="21"/>
              </w:rPr>
              <w:t>URL</w:t>
            </w:r>
            <w:r>
              <w:rPr>
                <w:sz w:val="21"/>
              </w:rPr>
              <w:t>非法</w:t>
            </w:r>
          </w:p>
        </w:tc>
        <w:tc>
          <w:tcPr>
            <w:tcW w:w="1701" w:type="dxa"/>
            <w:vAlign w:val="center"/>
          </w:tcPr>
          <w:p w14:paraId="3526FC7C" w14:textId="77777777" w:rsidR="007E45BB" w:rsidRDefault="002F6345">
            <w:pPr>
              <w:jc w:val="center"/>
            </w:pPr>
            <w:r>
              <w:rPr>
                <w:sz w:val="21"/>
              </w:rPr>
              <w:t>返回</w:t>
            </w:r>
            <w:r>
              <w:rPr>
                <w:sz w:val="21"/>
              </w:rPr>
              <w:t>400</w:t>
            </w:r>
          </w:p>
        </w:tc>
        <w:tc>
          <w:tcPr>
            <w:tcW w:w="1361" w:type="dxa"/>
            <w:vAlign w:val="center"/>
          </w:tcPr>
          <w:p w14:paraId="33B0EB4D" w14:textId="77777777" w:rsidR="007E45BB" w:rsidRDefault="002F6345">
            <w:pPr>
              <w:jc w:val="center"/>
            </w:pPr>
            <w:r>
              <w:rPr>
                <w:sz w:val="21"/>
              </w:rPr>
              <w:t>返回</w:t>
            </w:r>
            <w:r>
              <w:rPr>
                <w:sz w:val="21"/>
              </w:rPr>
              <w:t>400</w:t>
            </w:r>
          </w:p>
        </w:tc>
        <w:tc>
          <w:tcPr>
            <w:tcW w:w="737" w:type="dxa"/>
            <w:vAlign w:val="center"/>
          </w:tcPr>
          <w:p w14:paraId="253FC30A" w14:textId="77777777" w:rsidR="007E45BB" w:rsidRDefault="002F6345">
            <w:pPr>
              <w:jc w:val="center"/>
            </w:pPr>
            <w:r>
              <w:rPr>
                <w:sz w:val="21"/>
              </w:rPr>
              <w:t>通过</w:t>
            </w:r>
          </w:p>
        </w:tc>
      </w:tr>
      <w:tr w:rsidR="007E45BB" w14:paraId="706F59A9" w14:textId="77777777">
        <w:trPr>
          <w:jc w:val="center"/>
        </w:trPr>
        <w:tc>
          <w:tcPr>
            <w:tcW w:w="794" w:type="dxa"/>
            <w:vAlign w:val="center"/>
          </w:tcPr>
          <w:p w14:paraId="5BBB4FDB" w14:textId="77777777" w:rsidR="007E45BB" w:rsidRDefault="002F6345">
            <w:pPr>
              <w:jc w:val="center"/>
            </w:pPr>
            <w:r>
              <w:rPr>
                <w:sz w:val="21"/>
              </w:rPr>
              <w:t>TC14</w:t>
            </w:r>
          </w:p>
        </w:tc>
        <w:tc>
          <w:tcPr>
            <w:tcW w:w="1134" w:type="dxa"/>
            <w:vAlign w:val="center"/>
          </w:tcPr>
          <w:p w14:paraId="3BF37A46" w14:textId="77777777" w:rsidR="007E45BB" w:rsidRDefault="002F6345">
            <w:pPr>
              <w:jc w:val="center"/>
            </w:pPr>
            <w:r>
              <w:rPr>
                <w:sz w:val="21"/>
              </w:rPr>
              <w:t>后台评论</w:t>
            </w:r>
          </w:p>
        </w:tc>
        <w:tc>
          <w:tcPr>
            <w:tcW w:w="1417" w:type="dxa"/>
            <w:vAlign w:val="center"/>
          </w:tcPr>
          <w:p w14:paraId="06A6909F" w14:textId="77777777" w:rsidR="007E45BB" w:rsidRDefault="002F6345">
            <w:pPr>
              <w:jc w:val="left"/>
            </w:pPr>
            <w:r>
              <w:rPr>
                <w:sz w:val="21"/>
              </w:rPr>
              <w:t>携带</w:t>
            </w:r>
            <w:r>
              <w:rPr>
                <w:sz w:val="21"/>
              </w:rPr>
              <w:t>admin Token</w:t>
            </w:r>
          </w:p>
        </w:tc>
        <w:tc>
          <w:tcPr>
            <w:tcW w:w="2268" w:type="dxa"/>
            <w:vAlign w:val="center"/>
          </w:tcPr>
          <w:p w14:paraId="3F06D849" w14:textId="77777777" w:rsidR="007E45BB" w:rsidRDefault="002F6345">
            <w:pPr>
              <w:jc w:val="left"/>
            </w:pPr>
            <w:r>
              <w:rPr>
                <w:sz w:val="21"/>
              </w:rPr>
              <w:t>GET /api/admin/comments</w:t>
            </w:r>
          </w:p>
        </w:tc>
        <w:tc>
          <w:tcPr>
            <w:tcW w:w="1701" w:type="dxa"/>
            <w:vAlign w:val="center"/>
          </w:tcPr>
          <w:p w14:paraId="04A44F06" w14:textId="77777777" w:rsidR="007E45BB" w:rsidRDefault="002F6345">
            <w:pPr>
              <w:jc w:val="center"/>
            </w:pPr>
            <w:r>
              <w:rPr>
                <w:sz w:val="21"/>
              </w:rPr>
              <w:t>返回评论列表</w:t>
            </w:r>
          </w:p>
        </w:tc>
        <w:tc>
          <w:tcPr>
            <w:tcW w:w="1361" w:type="dxa"/>
            <w:vAlign w:val="center"/>
          </w:tcPr>
          <w:p w14:paraId="2E785F3D" w14:textId="77777777" w:rsidR="007E45BB" w:rsidRDefault="002F6345">
            <w:pPr>
              <w:jc w:val="center"/>
            </w:pPr>
            <w:r>
              <w:rPr>
                <w:sz w:val="21"/>
              </w:rPr>
              <w:t>返回</w:t>
            </w:r>
            <w:r>
              <w:rPr>
                <w:sz w:val="21"/>
              </w:rPr>
              <w:t>6</w:t>
            </w:r>
            <w:r>
              <w:rPr>
                <w:sz w:val="21"/>
              </w:rPr>
              <w:t>条评论</w:t>
            </w:r>
          </w:p>
        </w:tc>
        <w:tc>
          <w:tcPr>
            <w:tcW w:w="737" w:type="dxa"/>
            <w:vAlign w:val="center"/>
          </w:tcPr>
          <w:p w14:paraId="5AEA7AA1" w14:textId="77777777" w:rsidR="007E45BB" w:rsidRDefault="002F6345">
            <w:pPr>
              <w:jc w:val="center"/>
            </w:pPr>
            <w:r>
              <w:rPr>
                <w:sz w:val="21"/>
              </w:rPr>
              <w:t>通过</w:t>
            </w:r>
          </w:p>
        </w:tc>
      </w:tr>
    </w:tbl>
    <w:p w14:paraId="7ACFAD2A" w14:textId="77777777" w:rsidR="007E45BB" w:rsidRDefault="007E45BB"/>
    <w:p w14:paraId="0C331F5E" w14:textId="77777777" w:rsidR="007E45BB" w:rsidRDefault="002F6345">
      <w:pPr>
        <w:pStyle w:val="2"/>
        <w:spacing w:before="200" w:after="120"/>
        <w:jc w:val="left"/>
      </w:pPr>
      <w:bookmarkStart w:id="36" w:name="_Toc232541758"/>
      <w:r>
        <w:t xml:space="preserve">6.3 </w:t>
      </w:r>
      <w:r>
        <w:t>测试结果分析</w:t>
      </w:r>
      <w:bookmarkEnd w:id="36"/>
    </w:p>
    <w:p w14:paraId="20471D69" w14:textId="77777777" w:rsidR="007E45BB" w:rsidRDefault="002F6345">
      <w:pPr>
        <w:spacing w:after="120" w:line="360" w:lineRule="auto"/>
        <w:ind w:firstLine="420"/>
      </w:pPr>
      <w:r>
        <w:t>从测试结果看，系统核心路径能够正常运行，前端页面能够通过接口加载资源和后台统计，后端能够区分游客、普通用户和管理员。异常资源返回</w:t>
      </w:r>
      <w:r>
        <w:t xml:space="preserve"> 404</w:t>
      </w:r>
      <w:r>
        <w:t>，普通用户访问后台用户接口返回</w:t>
      </w:r>
      <w:r>
        <w:t xml:space="preserve"> 403</w:t>
      </w:r>
      <w:r>
        <w:t>，空评论、非法评分和非法资源表单均被后端拒绝，说明权限和输入校验机制有效。前端构建通过，说明源码能够生成生产环境静态资源。</w:t>
      </w:r>
    </w:p>
    <w:p w14:paraId="63400AD3" w14:textId="77777777" w:rsidR="007E45BB" w:rsidRDefault="002F6345">
      <w:pPr>
        <w:spacing w:after="120" w:line="360" w:lineRule="auto"/>
        <w:ind w:firstLine="420"/>
      </w:pPr>
      <w:r>
        <w:t>测试也暴露出一些可改进点。当前项目没有独立的自动化单元测试或端到端测试文件，接口测试主要依赖本次手工脚本；后台统计以表格形式展示，没有使用图表库进行可视化；部分样例数据由课程环境写入，用户数和评论数可能随演示操作变化。后续可增加</w:t>
      </w:r>
      <w:r>
        <w:t xml:space="preserve"> Jest</w:t>
      </w:r>
      <w:r>
        <w:t>、</w:t>
      </w:r>
      <w:r>
        <w:t xml:space="preserve">Vitest </w:t>
      </w:r>
      <w:r>
        <w:t>或</w:t>
      </w:r>
      <w:r>
        <w:t xml:space="preserve"> Playwright </w:t>
      </w:r>
      <w:r>
        <w:t>测试，并把统计模块扩展为柱状图或折线图。</w:t>
      </w:r>
    </w:p>
    <w:p w14:paraId="2AEC3E02" w14:textId="77777777" w:rsidR="007E45BB" w:rsidRDefault="002F6345">
      <w:pPr>
        <w:pStyle w:val="2"/>
        <w:spacing w:before="200" w:after="120"/>
        <w:jc w:val="left"/>
      </w:pPr>
      <w:bookmarkStart w:id="37" w:name="_Toc232541759"/>
      <w:r>
        <w:t xml:space="preserve">6.4 </w:t>
      </w:r>
      <w:r>
        <w:t>调试过程中遇到的问题</w:t>
      </w:r>
      <w:bookmarkEnd w:id="37"/>
    </w:p>
    <w:p w14:paraId="4413A825" w14:textId="77777777" w:rsidR="007E45BB" w:rsidRDefault="002F6345">
      <w:pPr>
        <w:spacing w:before="160" w:after="80"/>
        <w:jc w:val="center"/>
      </w:pPr>
      <w:r>
        <w:rPr>
          <w:b/>
          <w:sz w:val="21"/>
        </w:rPr>
        <w:t>表</w:t>
      </w:r>
      <w:r>
        <w:rPr>
          <w:b/>
          <w:sz w:val="21"/>
        </w:rPr>
        <w:t xml:space="preserve">6-2  </w:t>
      </w:r>
      <w:r>
        <w:rPr>
          <w:b/>
          <w:sz w:val="21"/>
        </w:rPr>
        <w:t>调试问题记录表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1701"/>
        <w:gridCol w:w="2041"/>
        <w:gridCol w:w="1984"/>
        <w:gridCol w:w="1701"/>
        <w:gridCol w:w="1417"/>
      </w:tblGrid>
      <w:tr w:rsidR="007E45BB" w14:paraId="11C7D330" w14:textId="77777777">
        <w:trPr>
          <w:jc w:val="center"/>
        </w:trPr>
        <w:tc>
          <w:tcPr>
            <w:tcW w:w="1701" w:type="dxa"/>
            <w:shd w:val="clear" w:color="auto" w:fill="EAF6F6"/>
            <w:vAlign w:val="center"/>
          </w:tcPr>
          <w:p w14:paraId="41266FFA" w14:textId="77777777" w:rsidR="007E45BB" w:rsidRDefault="002F6345">
            <w:pPr>
              <w:jc w:val="center"/>
            </w:pPr>
            <w:r>
              <w:rPr>
                <w:b/>
                <w:sz w:val="21"/>
              </w:rPr>
              <w:t>问题现象</w:t>
            </w:r>
          </w:p>
        </w:tc>
        <w:tc>
          <w:tcPr>
            <w:tcW w:w="2041" w:type="dxa"/>
            <w:shd w:val="clear" w:color="auto" w:fill="EAF6F6"/>
            <w:vAlign w:val="center"/>
          </w:tcPr>
          <w:p w14:paraId="7AA2B02B" w14:textId="77777777" w:rsidR="007E45BB" w:rsidRDefault="002F6345">
            <w:pPr>
              <w:jc w:val="center"/>
            </w:pPr>
            <w:r>
              <w:rPr>
                <w:b/>
                <w:sz w:val="21"/>
              </w:rPr>
              <w:t>原因定位</w:t>
            </w:r>
          </w:p>
        </w:tc>
        <w:tc>
          <w:tcPr>
            <w:tcW w:w="1984" w:type="dxa"/>
            <w:shd w:val="clear" w:color="auto" w:fill="EAF6F6"/>
            <w:vAlign w:val="center"/>
          </w:tcPr>
          <w:p w14:paraId="4E4D6678" w14:textId="77777777" w:rsidR="007E45BB" w:rsidRDefault="002F6345">
            <w:pPr>
              <w:jc w:val="center"/>
            </w:pPr>
            <w:r>
              <w:rPr>
                <w:b/>
                <w:sz w:val="21"/>
              </w:rPr>
              <w:t>解决方案</w:t>
            </w:r>
          </w:p>
        </w:tc>
        <w:tc>
          <w:tcPr>
            <w:tcW w:w="1701" w:type="dxa"/>
            <w:shd w:val="clear" w:color="auto" w:fill="EAF6F6"/>
            <w:vAlign w:val="center"/>
          </w:tcPr>
          <w:p w14:paraId="0A60E562" w14:textId="77777777" w:rsidR="007E45BB" w:rsidRDefault="002F6345">
            <w:pPr>
              <w:jc w:val="center"/>
            </w:pPr>
            <w:r>
              <w:rPr>
                <w:b/>
                <w:sz w:val="21"/>
              </w:rPr>
              <w:t>修复后结果</w:t>
            </w:r>
          </w:p>
        </w:tc>
        <w:tc>
          <w:tcPr>
            <w:tcW w:w="1417" w:type="dxa"/>
            <w:shd w:val="clear" w:color="auto" w:fill="EAF6F6"/>
            <w:vAlign w:val="center"/>
          </w:tcPr>
          <w:p w14:paraId="424CA7A2" w14:textId="77777777" w:rsidR="007E45BB" w:rsidRDefault="002F6345">
            <w:pPr>
              <w:jc w:val="center"/>
            </w:pPr>
            <w:r>
              <w:rPr>
                <w:b/>
                <w:sz w:val="21"/>
              </w:rPr>
              <w:t>启示</w:t>
            </w:r>
          </w:p>
        </w:tc>
      </w:tr>
      <w:tr w:rsidR="007E45BB" w14:paraId="30E5CBFA" w14:textId="77777777">
        <w:trPr>
          <w:jc w:val="center"/>
        </w:trPr>
        <w:tc>
          <w:tcPr>
            <w:tcW w:w="1701" w:type="dxa"/>
            <w:vAlign w:val="center"/>
          </w:tcPr>
          <w:p w14:paraId="39FD8A0A" w14:textId="77777777" w:rsidR="007E45BB" w:rsidRDefault="002F6345">
            <w:pPr>
              <w:jc w:val="center"/>
            </w:pPr>
            <w:r>
              <w:rPr>
                <w:sz w:val="21"/>
              </w:rPr>
              <w:t>前端在沙箱内启动失败</w:t>
            </w:r>
          </w:p>
        </w:tc>
        <w:tc>
          <w:tcPr>
            <w:tcW w:w="2041" w:type="dxa"/>
            <w:vAlign w:val="center"/>
          </w:tcPr>
          <w:p w14:paraId="4EA584EA" w14:textId="77777777" w:rsidR="007E45BB" w:rsidRDefault="002F6345">
            <w:pPr>
              <w:jc w:val="left"/>
            </w:pPr>
            <w:r>
              <w:rPr>
                <w:sz w:val="21"/>
              </w:rPr>
              <w:t xml:space="preserve">Vite/esbuild </w:t>
            </w:r>
            <w:r>
              <w:rPr>
                <w:sz w:val="21"/>
              </w:rPr>
              <w:t>解析配置时尝试读取工作区外层目录</w:t>
            </w:r>
          </w:p>
        </w:tc>
        <w:tc>
          <w:tcPr>
            <w:tcW w:w="1984" w:type="dxa"/>
            <w:vAlign w:val="center"/>
          </w:tcPr>
          <w:p w14:paraId="3EE8D256" w14:textId="77777777" w:rsidR="007E45BB" w:rsidRDefault="002F6345">
            <w:pPr>
              <w:jc w:val="left"/>
            </w:pPr>
            <w:r>
              <w:rPr>
                <w:sz w:val="21"/>
              </w:rPr>
              <w:t>使用本机权限启动</w:t>
            </w:r>
            <w:r>
              <w:rPr>
                <w:sz w:val="21"/>
              </w:rPr>
              <w:t xml:space="preserve"> Vite </w:t>
            </w:r>
            <w:r>
              <w:rPr>
                <w:sz w:val="21"/>
              </w:rPr>
              <w:t>服务</w:t>
            </w:r>
          </w:p>
        </w:tc>
        <w:tc>
          <w:tcPr>
            <w:tcW w:w="1701" w:type="dxa"/>
            <w:vAlign w:val="center"/>
          </w:tcPr>
          <w:p w14:paraId="04D9F21B" w14:textId="77777777" w:rsidR="007E45BB" w:rsidRDefault="002F6345">
            <w:pPr>
              <w:jc w:val="left"/>
            </w:pPr>
            <w:r>
              <w:rPr>
                <w:sz w:val="21"/>
              </w:rPr>
              <w:t>前端</w:t>
            </w:r>
            <w:r>
              <w:rPr>
                <w:sz w:val="21"/>
              </w:rPr>
              <w:t>5173</w:t>
            </w:r>
            <w:r>
              <w:rPr>
                <w:sz w:val="21"/>
              </w:rPr>
              <w:t>端口返回</w:t>
            </w:r>
            <w:r>
              <w:rPr>
                <w:sz w:val="21"/>
              </w:rPr>
              <w:t>200</w:t>
            </w:r>
          </w:p>
        </w:tc>
        <w:tc>
          <w:tcPr>
            <w:tcW w:w="1417" w:type="dxa"/>
            <w:vAlign w:val="center"/>
          </w:tcPr>
          <w:p w14:paraId="3829A683" w14:textId="77777777" w:rsidR="007E45BB" w:rsidRDefault="002F6345">
            <w:pPr>
              <w:jc w:val="left"/>
            </w:pPr>
            <w:r>
              <w:rPr>
                <w:sz w:val="21"/>
              </w:rPr>
              <w:t>开发工具运行也要考虑权限边界</w:t>
            </w:r>
          </w:p>
        </w:tc>
      </w:tr>
      <w:tr w:rsidR="007E45BB" w14:paraId="3E6A3334" w14:textId="77777777">
        <w:trPr>
          <w:jc w:val="center"/>
        </w:trPr>
        <w:tc>
          <w:tcPr>
            <w:tcW w:w="1701" w:type="dxa"/>
            <w:vAlign w:val="center"/>
          </w:tcPr>
          <w:p w14:paraId="7ACF0E3C" w14:textId="77777777" w:rsidR="007E45BB" w:rsidRDefault="002F6345">
            <w:pPr>
              <w:jc w:val="center"/>
            </w:pPr>
            <w:r>
              <w:rPr>
                <w:sz w:val="21"/>
              </w:rPr>
              <w:t>旧版</w:t>
            </w:r>
            <w:r>
              <w:rPr>
                <w:sz w:val="21"/>
              </w:rPr>
              <w:t>.doc</w:t>
            </w:r>
            <w:r>
              <w:rPr>
                <w:sz w:val="21"/>
              </w:rPr>
              <w:t>模板不</w:t>
            </w:r>
            <w:r>
              <w:rPr>
                <w:sz w:val="21"/>
              </w:rPr>
              <w:lastRenderedPageBreak/>
              <w:t>能直接编辑</w:t>
            </w:r>
          </w:p>
        </w:tc>
        <w:tc>
          <w:tcPr>
            <w:tcW w:w="2041" w:type="dxa"/>
            <w:vAlign w:val="center"/>
          </w:tcPr>
          <w:p w14:paraId="7461FA85" w14:textId="77777777" w:rsidR="007E45BB" w:rsidRDefault="002F6345">
            <w:pPr>
              <w:jc w:val="left"/>
            </w:pPr>
            <w:r>
              <w:rPr>
                <w:sz w:val="21"/>
              </w:rPr>
              <w:lastRenderedPageBreak/>
              <w:t>python-docx</w:t>
            </w:r>
            <w:r>
              <w:rPr>
                <w:sz w:val="21"/>
              </w:rPr>
              <w:t>只支</w:t>
            </w:r>
            <w:r>
              <w:rPr>
                <w:sz w:val="21"/>
              </w:rPr>
              <w:lastRenderedPageBreak/>
              <w:t>持</w:t>
            </w:r>
            <w:r>
              <w:rPr>
                <w:sz w:val="21"/>
              </w:rPr>
              <w:t>.docx</w:t>
            </w:r>
            <w:r>
              <w:rPr>
                <w:sz w:val="21"/>
              </w:rPr>
              <w:t>格式</w:t>
            </w:r>
          </w:p>
        </w:tc>
        <w:tc>
          <w:tcPr>
            <w:tcW w:w="1984" w:type="dxa"/>
            <w:vAlign w:val="center"/>
          </w:tcPr>
          <w:p w14:paraId="6DD4C1B7" w14:textId="77777777" w:rsidR="007E45BB" w:rsidRDefault="002F6345">
            <w:pPr>
              <w:jc w:val="left"/>
            </w:pPr>
            <w:r>
              <w:rPr>
                <w:sz w:val="21"/>
              </w:rPr>
              <w:lastRenderedPageBreak/>
              <w:t>先用</w:t>
            </w:r>
            <w:r>
              <w:rPr>
                <w:sz w:val="21"/>
              </w:rPr>
              <w:t xml:space="preserve"> Word </w:t>
            </w:r>
            <w:r>
              <w:rPr>
                <w:sz w:val="21"/>
              </w:rPr>
              <w:t>兼容接</w:t>
            </w:r>
            <w:r>
              <w:rPr>
                <w:sz w:val="21"/>
              </w:rPr>
              <w:lastRenderedPageBreak/>
              <w:t>口转换为副本</w:t>
            </w:r>
          </w:p>
        </w:tc>
        <w:tc>
          <w:tcPr>
            <w:tcW w:w="1701" w:type="dxa"/>
            <w:vAlign w:val="center"/>
          </w:tcPr>
          <w:p w14:paraId="16187DFF" w14:textId="77777777" w:rsidR="007E45BB" w:rsidRDefault="002F6345">
            <w:pPr>
              <w:jc w:val="left"/>
            </w:pPr>
            <w:r>
              <w:rPr>
                <w:sz w:val="21"/>
              </w:rPr>
              <w:lastRenderedPageBreak/>
              <w:t>生成可编辑</w:t>
            </w:r>
            <w:r>
              <w:rPr>
                <w:sz w:val="21"/>
              </w:rPr>
              <w:t>docx</w:t>
            </w:r>
            <w:r>
              <w:rPr>
                <w:sz w:val="21"/>
              </w:rPr>
              <w:lastRenderedPageBreak/>
              <w:t>且原模板未改</w:t>
            </w:r>
          </w:p>
        </w:tc>
        <w:tc>
          <w:tcPr>
            <w:tcW w:w="1417" w:type="dxa"/>
            <w:vAlign w:val="center"/>
          </w:tcPr>
          <w:p w14:paraId="44A6647F" w14:textId="77777777" w:rsidR="007E45BB" w:rsidRDefault="002F6345">
            <w:pPr>
              <w:jc w:val="left"/>
            </w:pPr>
            <w:r>
              <w:rPr>
                <w:sz w:val="21"/>
              </w:rPr>
              <w:lastRenderedPageBreak/>
              <w:t>处理模板前</w:t>
            </w:r>
            <w:r>
              <w:rPr>
                <w:sz w:val="21"/>
              </w:rPr>
              <w:lastRenderedPageBreak/>
              <w:t>应先保护原文件</w:t>
            </w:r>
          </w:p>
        </w:tc>
      </w:tr>
      <w:tr w:rsidR="007E45BB" w14:paraId="773611D5" w14:textId="77777777">
        <w:trPr>
          <w:jc w:val="center"/>
        </w:trPr>
        <w:tc>
          <w:tcPr>
            <w:tcW w:w="1701" w:type="dxa"/>
            <w:vAlign w:val="center"/>
          </w:tcPr>
          <w:p w14:paraId="0B3B2E48" w14:textId="77777777" w:rsidR="007E45BB" w:rsidRDefault="002F6345">
            <w:pPr>
              <w:jc w:val="center"/>
            </w:pPr>
            <w:r>
              <w:rPr>
                <w:sz w:val="21"/>
              </w:rPr>
              <w:lastRenderedPageBreak/>
              <w:t>浏览器截图工具启动失败</w:t>
            </w:r>
          </w:p>
        </w:tc>
        <w:tc>
          <w:tcPr>
            <w:tcW w:w="2041" w:type="dxa"/>
            <w:vAlign w:val="center"/>
          </w:tcPr>
          <w:p w14:paraId="786B3235" w14:textId="77777777" w:rsidR="007E45BB" w:rsidRDefault="002F6345">
            <w:pPr>
              <w:jc w:val="left"/>
            </w:pPr>
            <w:r>
              <w:rPr>
                <w:sz w:val="21"/>
              </w:rPr>
              <w:t>当前</w:t>
            </w:r>
            <w:r>
              <w:rPr>
                <w:sz w:val="21"/>
              </w:rPr>
              <w:t xml:space="preserve"> Windows </w:t>
            </w:r>
            <w:r>
              <w:rPr>
                <w:sz w:val="21"/>
              </w:rPr>
              <w:t>沙箱限制内置浏览器运行时</w:t>
            </w:r>
          </w:p>
        </w:tc>
        <w:tc>
          <w:tcPr>
            <w:tcW w:w="1984" w:type="dxa"/>
            <w:vAlign w:val="center"/>
          </w:tcPr>
          <w:p w14:paraId="437201FB" w14:textId="77777777" w:rsidR="007E45BB" w:rsidRDefault="002F6345">
            <w:pPr>
              <w:jc w:val="left"/>
            </w:pPr>
            <w:r>
              <w:rPr>
                <w:sz w:val="21"/>
              </w:rPr>
              <w:t>使用无头</w:t>
            </w:r>
            <w:r>
              <w:rPr>
                <w:sz w:val="21"/>
              </w:rPr>
              <w:t xml:space="preserve"> Edge </w:t>
            </w:r>
            <w:r>
              <w:rPr>
                <w:sz w:val="21"/>
              </w:rPr>
              <w:t>和</w:t>
            </w:r>
            <w:r>
              <w:rPr>
                <w:sz w:val="21"/>
              </w:rPr>
              <w:t xml:space="preserve"> Playwright </w:t>
            </w:r>
            <w:r>
              <w:rPr>
                <w:sz w:val="21"/>
              </w:rPr>
              <w:t>截取本地页面</w:t>
            </w:r>
          </w:p>
        </w:tc>
        <w:tc>
          <w:tcPr>
            <w:tcW w:w="1701" w:type="dxa"/>
            <w:vAlign w:val="center"/>
          </w:tcPr>
          <w:p w14:paraId="07C2D53A" w14:textId="77777777" w:rsidR="007E45BB" w:rsidRDefault="002F6345">
            <w:pPr>
              <w:jc w:val="left"/>
            </w:pPr>
            <w:r>
              <w:rPr>
                <w:sz w:val="21"/>
              </w:rPr>
              <w:t>生成</w:t>
            </w:r>
            <w:r>
              <w:rPr>
                <w:sz w:val="21"/>
              </w:rPr>
              <w:t>6</w:t>
            </w:r>
            <w:r>
              <w:rPr>
                <w:sz w:val="21"/>
              </w:rPr>
              <w:t>张真实前端截图</w:t>
            </w:r>
          </w:p>
        </w:tc>
        <w:tc>
          <w:tcPr>
            <w:tcW w:w="1417" w:type="dxa"/>
            <w:vAlign w:val="center"/>
          </w:tcPr>
          <w:p w14:paraId="587AB9C8" w14:textId="77777777" w:rsidR="007E45BB" w:rsidRDefault="002F6345">
            <w:pPr>
              <w:jc w:val="left"/>
            </w:pPr>
            <w:r>
              <w:rPr>
                <w:sz w:val="21"/>
              </w:rPr>
              <w:t>截图必须来自实际运行页面</w:t>
            </w:r>
          </w:p>
        </w:tc>
      </w:tr>
      <w:tr w:rsidR="007E45BB" w14:paraId="2BA7D92B" w14:textId="77777777">
        <w:trPr>
          <w:jc w:val="center"/>
        </w:trPr>
        <w:tc>
          <w:tcPr>
            <w:tcW w:w="1701" w:type="dxa"/>
            <w:vAlign w:val="center"/>
          </w:tcPr>
          <w:p w14:paraId="705712F5" w14:textId="77777777" w:rsidR="007E45BB" w:rsidRDefault="002F6345">
            <w:pPr>
              <w:jc w:val="center"/>
            </w:pPr>
            <w:r>
              <w:rPr>
                <w:sz w:val="21"/>
              </w:rPr>
              <w:t>未登录访问后台</w:t>
            </w:r>
          </w:p>
        </w:tc>
        <w:tc>
          <w:tcPr>
            <w:tcW w:w="2041" w:type="dxa"/>
            <w:vAlign w:val="center"/>
          </w:tcPr>
          <w:p w14:paraId="577F4780" w14:textId="77777777" w:rsidR="007E45BB" w:rsidRDefault="002F6345">
            <w:pPr>
              <w:jc w:val="left"/>
            </w:pPr>
            <w:r>
              <w:rPr>
                <w:sz w:val="21"/>
              </w:rPr>
              <w:t>路由守卫和后端管理员中间件同时限制</w:t>
            </w:r>
          </w:p>
        </w:tc>
        <w:tc>
          <w:tcPr>
            <w:tcW w:w="1984" w:type="dxa"/>
            <w:vAlign w:val="center"/>
          </w:tcPr>
          <w:p w14:paraId="48E6D523" w14:textId="77777777" w:rsidR="007E45BB" w:rsidRDefault="002F6345">
            <w:pPr>
              <w:jc w:val="left"/>
            </w:pPr>
            <w:r>
              <w:rPr>
                <w:sz w:val="21"/>
              </w:rPr>
              <w:t>使用管理员账号登录后再访问</w:t>
            </w:r>
          </w:p>
        </w:tc>
        <w:tc>
          <w:tcPr>
            <w:tcW w:w="1701" w:type="dxa"/>
            <w:vAlign w:val="center"/>
          </w:tcPr>
          <w:p w14:paraId="5A8B7F2C" w14:textId="77777777" w:rsidR="007E45BB" w:rsidRDefault="002F6345">
            <w:pPr>
              <w:jc w:val="left"/>
            </w:pPr>
            <w:r>
              <w:rPr>
                <w:sz w:val="21"/>
              </w:rPr>
              <w:t>后台资源、统计等页面正常</w:t>
            </w:r>
          </w:p>
        </w:tc>
        <w:tc>
          <w:tcPr>
            <w:tcW w:w="1417" w:type="dxa"/>
            <w:vAlign w:val="center"/>
          </w:tcPr>
          <w:p w14:paraId="349AA48F" w14:textId="77777777" w:rsidR="007E45BB" w:rsidRDefault="002F6345">
            <w:pPr>
              <w:jc w:val="left"/>
            </w:pPr>
            <w:r>
              <w:rPr>
                <w:sz w:val="21"/>
              </w:rPr>
              <w:t>前后端都应做权限控制</w:t>
            </w:r>
          </w:p>
        </w:tc>
      </w:tr>
    </w:tbl>
    <w:p w14:paraId="61430A94" w14:textId="77777777" w:rsidR="007E45BB" w:rsidRDefault="007E45BB"/>
    <w:p w14:paraId="63F9C64D" w14:textId="77777777" w:rsidR="007E45BB" w:rsidRDefault="002F6345">
      <w:pPr>
        <w:pStyle w:val="1"/>
        <w:spacing w:before="360" w:after="200"/>
      </w:pPr>
      <w:bookmarkStart w:id="38" w:name="_Toc232541760"/>
      <w:r>
        <w:t>第七章</w:t>
      </w:r>
      <w:r>
        <w:t xml:space="preserve">  </w:t>
      </w:r>
      <w:r>
        <w:t>总结</w:t>
      </w:r>
      <w:bookmarkEnd w:id="38"/>
    </w:p>
    <w:p w14:paraId="00395F74" w14:textId="77777777" w:rsidR="007E45BB" w:rsidRDefault="002F6345">
      <w:pPr>
        <w:spacing w:after="120" w:line="360" w:lineRule="auto"/>
        <w:ind w:firstLine="420"/>
      </w:pPr>
      <w:r>
        <w:t>本次实训完成了</w:t>
      </w:r>
      <w:r>
        <w:t xml:space="preserve"> ACGShare </w:t>
      </w:r>
      <w:r>
        <w:t>资源分享与评论平台的分析、运行、测试、截图和报告整理。项目最终实现了资源列表、分类筛选、关键词搜索、排序分页、详情展示、下载链接、用户注册登录、评论、评分、后台资源管理、用户管理、评论管理、统计展示和封面上传等功能。前端构建通过，后端健康检查和</w:t>
      </w:r>
      <w:r>
        <w:t xml:space="preserve"> 14 </w:t>
      </w:r>
      <w:r>
        <w:t>项接口测试均按预期返回，真实页面截图已嵌入报告。</w:t>
      </w:r>
    </w:p>
    <w:p w14:paraId="340F92B3" w14:textId="77777777" w:rsidR="007E45BB" w:rsidRDefault="002F6345">
      <w:pPr>
        <w:spacing w:after="120" w:line="360" w:lineRule="auto"/>
        <w:ind w:firstLine="420"/>
      </w:pPr>
      <w:r>
        <w:t>通过本项目，我进一步掌握了</w:t>
      </w:r>
      <w:r>
        <w:t xml:space="preserve"> Vue 3 </w:t>
      </w:r>
      <w:r>
        <w:t>组合式</w:t>
      </w:r>
      <w:r>
        <w:t xml:space="preserve"> API</w:t>
      </w:r>
      <w:r>
        <w:t>、</w:t>
      </w:r>
      <w:r>
        <w:t xml:space="preserve">Vue Router </w:t>
      </w:r>
      <w:r>
        <w:t>路由守卫、</w:t>
      </w:r>
      <w:r>
        <w:t xml:space="preserve">Axios </w:t>
      </w:r>
      <w:r>
        <w:t>请求封装、</w:t>
      </w:r>
      <w:r>
        <w:t xml:space="preserve">Express </w:t>
      </w:r>
      <w:r>
        <w:t>路由组织、</w:t>
      </w:r>
      <w:r>
        <w:t xml:space="preserve">JWT </w:t>
      </w:r>
      <w:r>
        <w:t>鉴权、</w:t>
      </w:r>
      <w:r>
        <w:t xml:space="preserve">bcrypt </w:t>
      </w:r>
      <w:r>
        <w:t>密码哈希、</w:t>
      </w:r>
      <w:r>
        <w:t xml:space="preserve">MySQL </w:t>
      </w:r>
      <w:r>
        <w:t>表设计、外键约束、输入校验和文件上传处理。项目中的</w:t>
      </w:r>
      <w:r>
        <w:t xml:space="preserve"> mock </w:t>
      </w:r>
      <w:r>
        <w:t>模式也说明在演示和数据库环境不稳定时，可以通过数据适配层降低运行门槛。</w:t>
      </w:r>
    </w:p>
    <w:p w14:paraId="547BA14A" w14:textId="77777777" w:rsidR="007E45BB" w:rsidRDefault="002F6345">
      <w:pPr>
        <w:spacing w:after="120" w:line="360" w:lineRule="auto"/>
        <w:ind w:firstLine="420"/>
      </w:pPr>
      <w:r>
        <w:t>实训中遇到的困难主要集中在环境权限、旧版文档模板转换、前后端联调和截图自动化。解决这些问题的过程说明，软件工程不仅是写代码，还包括理解运行环境、保护原始资料、记录调试证据、进行测试验证和按规范交付文档。</w:t>
      </w:r>
      <w:r>
        <w:t xml:space="preserve">AI </w:t>
      </w:r>
      <w:r>
        <w:t>辅助工具能够提高分析和整理效率，但项目真实性、测试结论和安全边界仍必须由开发者负责。</w:t>
      </w:r>
    </w:p>
    <w:p w14:paraId="25E767F4" w14:textId="77777777" w:rsidR="007E45BB" w:rsidRDefault="002F6345">
      <w:pPr>
        <w:spacing w:after="120" w:line="360" w:lineRule="auto"/>
        <w:ind w:firstLine="420"/>
      </w:pPr>
      <w:r>
        <w:t>当前系统仍有不足：自动化测试体系不完整，后台统计展示较朴素，下载链接依赖外部站点可用性，上传文件只做基础类型和大小限制，评论内容还没有敏感词或审核流程。后续可以增加端到端测试、图表统计、资源审核状态、操作日志、评论审核、文件存储安全策略和更完善的开源许可证标注，使系统更接近真实生产应用。</w:t>
      </w:r>
    </w:p>
    <w:p w14:paraId="398BCDD6" w14:textId="77777777" w:rsidR="007E45BB" w:rsidRDefault="002F6345">
      <w:pPr>
        <w:pStyle w:val="1"/>
        <w:spacing w:before="360" w:after="200"/>
      </w:pPr>
      <w:bookmarkStart w:id="39" w:name="_Toc232541761"/>
      <w:r>
        <w:t>参考文献</w:t>
      </w:r>
      <w:bookmarkEnd w:id="39"/>
    </w:p>
    <w:p w14:paraId="43646E8C" w14:textId="77777777" w:rsidR="007E45BB" w:rsidRDefault="002F6345">
      <w:pPr>
        <w:spacing w:after="120" w:line="360" w:lineRule="auto"/>
      </w:pPr>
      <w:r>
        <w:t xml:space="preserve">[1] Vue.js Team. Vue.js </w:t>
      </w:r>
      <w:r>
        <w:t>官方文档</w:t>
      </w:r>
      <w:r>
        <w:t>[EB/OL]. 2026.</w:t>
      </w:r>
    </w:p>
    <w:p w14:paraId="7EF1C899" w14:textId="77777777" w:rsidR="007E45BB" w:rsidRDefault="002F6345">
      <w:pPr>
        <w:spacing w:after="120" w:line="360" w:lineRule="auto"/>
      </w:pPr>
      <w:r>
        <w:lastRenderedPageBreak/>
        <w:t xml:space="preserve">[2] Vite Team. Vite </w:t>
      </w:r>
      <w:r>
        <w:t>官方文档</w:t>
      </w:r>
      <w:r>
        <w:t>[EB/OL]. 2026.</w:t>
      </w:r>
    </w:p>
    <w:p w14:paraId="1CA98A53" w14:textId="77777777" w:rsidR="007E45BB" w:rsidRDefault="002F6345">
      <w:pPr>
        <w:spacing w:after="120" w:line="360" w:lineRule="auto"/>
      </w:pPr>
      <w:r>
        <w:t xml:space="preserve">[3] Express.js Foundation. Express </w:t>
      </w:r>
      <w:r>
        <w:t>官方文档</w:t>
      </w:r>
      <w:r>
        <w:t>[EB/OL]. 2026.</w:t>
      </w:r>
    </w:p>
    <w:p w14:paraId="2F2C45A1" w14:textId="77777777" w:rsidR="007E45BB" w:rsidRDefault="002F6345">
      <w:pPr>
        <w:spacing w:after="120" w:line="360" w:lineRule="auto"/>
      </w:pPr>
      <w:r>
        <w:t xml:space="preserve">[4] Node.js Contributors. Node.js </w:t>
      </w:r>
      <w:r>
        <w:t>官方文档</w:t>
      </w:r>
      <w:r>
        <w:t>[EB/OL]. 2026.</w:t>
      </w:r>
    </w:p>
    <w:p w14:paraId="50780329" w14:textId="77777777" w:rsidR="007E45BB" w:rsidRDefault="002F6345">
      <w:pPr>
        <w:spacing w:after="120" w:line="360" w:lineRule="auto"/>
      </w:pPr>
      <w:r>
        <w:t>[5] Oracle. MySQL 8.0 Reference Manual[EB/OL]. 2026.</w:t>
      </w:r>
    </w:p>
    <w:p w14:paraId="271E1549" w14:textId="77777777" w:rsidR="007E45BB" w:rsidRDefault="002F6345">
      <w:pPr>
        <w:spacing w:after="120" w:line="360" w:lineRule="auto"/>
      </w:pPr>
      <w:r>
        <w:t>[6] Axios Contributors. Axios Documentation[EB/OL]. 2026.</w:t>
      </w:r>
    </w:p>
    <w:p w14:paraId="48235FBF" w14:textId="77777777" w:rsidR="007E45BB" w:rsidRDefault="002F6345">
      <w:pPr>
        <w:spacing w:after="120" w:line="360" w:lineRule="auto"/>
      </w:pPr>
      <w:r>
        <w:t>[7] Auth0. JSON Web Token Introduction[EB/OL]. 2026.</w:t>
      </w:r>
    </w:p>
    <w:p w14:paraId="101CEE24" w14:textId="77777777" w:rsidR="007E45BB" w:rsidRDefault="002F6345">
      <w:pPr>
        <w:spacing w:after="120" w:line="360" w:lineRule="auto"/>
      </w:pPr>
      <w:r>
        <w:t xml:space="preserve">[8] </w:t>
      </w:r>
      <w:r>
        <w:t>MDN Web Docs. HTTP</w:t>
      </w:r>
      <w:r>
        <w:t>、</w:t>
      </w:r>
      <w:r>
        <w:t xml:space="preserve">CORS </w:t>
      </w:r>
      <w:r>
        <w:t>与</w:t>
      </w:r>
      <w:r>
        <w:t xml:space="preserve"> Web API </w:t>
      </w:r>
      <w:r>
        <w:t>文档</w:t>
      </w:r>
      <w:r>
        <w:t>[EB/OL]. 2026.</w:t>
      </w:r>
    </w:p>
    <w:p w14:paraId="40E8A70E" w14:textId="77777777" w:rsidR="007E45BB" w:rsidRDefault="002F6345">
      <w:pPr>
        <w:spacing w:after="120" w:line="360" w:lineRule="auto"/>
      </w:pPr>
      <w:r>
        <w:t>[9] OWASP Foundation. OWASP Top Ten Web Application Security Risks[EB/OL]. 2021.</w:t>
      </w:r>
    </w:p>
    <w:p w14:paraId="385DA4F8" w14:textId="77777777" w:rsidR="007E45BB" w:rsidRDefault="007E45BB">
      <w:pPr>
        <w:sectPr w:rsidR="007E45BB">
          <w:headerReference w:type="default" r:id="rId25"/>
          <w:pgSz w:w="11906" w:h="16838"/>
          <w:pgMar w:top="1440" w:right="1417" w:bottom="1440" w:left="1701" w:header="851" w:footer="992" w:gutter="0"/>
          <w:pgNumType w:start="5"/>
          <w:cols w:space="720"/>
          <w:formProt w:val="0"/>
          <w:docGrid w:type="lines" w:linePitch="312"/>
        </w:sectPr>
      </w:pPr>
    </w:p>
    <w:p w14:paraId="7B8E929C" w14:textId="77777777" w:rsidR="007E45BB" w:rsidRDefault="002F6345">
      <w:pPr>
        <w:pStyle w:val="1"/>
        <w:spacing w:before="360" w:after="200"/>
      </w:pPr>
      <w:bookmarkStart w:id="40" w:name="_Toc232541762"/>
      <w:r>
        <w:lastRenderedPageBreak/>
        <w:t>附录：程序清单</w:t>
      </w:r>
      <w:bookmarkEnd w:id="40"/>
    </w:p>
    <w:p w14:paraId="279B66AE" w14:textId="77777777" w:rsidR="007E45BB" w:rsidRDefault="002F6345">
      <w:pPr>
        <w:spacing w:after="120" w:line="360" w:lineRule="auto"/>
        <w:ind w:firstLine="420"/>
      </w:pPr>
      <w:r>
        <w:t>附录选取项目中最能体现系统结构和核心业务的真实代码片段，文件路径均来自当前工作区。为避免报告过长，依赖目录、构建产物和日志文件未列入。</w:t>
      </w:r>
    </w:p>
    <w:p w14:paraId="0FBEEC5E" w14:textId="77777777" w:rsidR="007E45BB" w:rsidRDefault="002F6345">
      <w:pPr>
        <w:spacing w:after="120" w:line="360" w:lineRule="auto"/>
      </w:pPr>
      <w:r>
        <w:rPr>
          <w:b/>
        </w:rPr>
        <w:t>附录</w:t>
      </w:r>
      <w:r>
        <w:rPr>
          <w:b/>
        </w:rPr>
        <w:t xml:space="preserve">A.1  </w:t>
      </w:r>
      <w:r>
        <w:rPr>
          <w:b/>
        </w:rPr>
        <w:t>后端应用入口</w:t>
      </w:r>
      <w:r>
        <w:rPr>
          <w:b/>
        </w:rPr>
        <w:t xml:space="preserve"> acgshare-backend/app.js</w:t>
      </w:r>
    </w:p>
    <w:p w14:paraId="2A7E8CBE" w14:textId="77777777" w:rsidR="007E45BB" w:rsidRDefault="002F6345">
      <w:pPr>
        <w:ind w:left="227"/>
      </w:pPr>
      <w:r>
        <w:rPr>
          <w:rFonts w:eastAsia="Consolas"/>
          <w:sz w:val="17"/>
        </w:rPr>
        <w:t>require('dotenv').config();</w:t>
      </w:r>
    </w:p>
    <w:p w14:paraId="53EA3083" w14:textId="77777777" w:rsidR="007E45BB" w:rsidRDefault="007E45BB">
      <w:pPr>
        <w:ind w:left="227"/>
      </w:pPr>
    </w:p>
    <w:p w14:paraId="5A53E31C" w14:textId="77777777" w:rsidR="007E45BB" w:rsidRDefault="002F6345">
      <w:pPr>
        <w:ind w:left="227"/>
      </w:pPr>
      <w:r>
        <w:rPr>
          <w:rFonts w:eastAsia="Consolas"/>
          <w:sz w:val="17"/>
        </w:rPr>
        <w:t>const path = require('path');</w:t>
      </w:r>
    </w:p>
    <w:p w14:paraId="5F3C9AFD" w14:textId="77777777" w:rsidR="007E45BB" w:rsidRDefault="002F6345">
      <w:pPr>
        <w:ind w:left="227"/>
      </w:pPr>
      <w:r>
        <w:rPr>
          <w:rFonts w:eastAsia="Consolas"/>
          <w:sz w:val="17"/>
        </w:rPr>
        <w:t>const express = require('express');</w:t>
      </w:r>
    </w:p>
    <w:p w14:paraId="3312B261" w14:textId="77777777" w:rsidR="007E45BB" w:rsidRDefault="002F6345">
      <w:pPr>
        <w:ind w:left="227"/>
      </w:pPr>
      <w:r>
        <w:rPr>
          <w:rFonts w:eastAsia="Consolas"/>
          <w:sz w:val="17"/>
        </w:rPr>
        <w:t>const cors = require('cors');</w:t>
      </w:r>
    </w:p>
    <w:p w14:paraId="6F51FE3D" w14:textId="77777777" w:rsidR="007E45BB" w:rsidRDefault="002F6345">
      <w:pPr>
        <w:ind w:left="227"/>
      </w:pPr>
      <w:r>
        <w:rPr>
          <w:rFonts w:eastAsia="Consolas"/>
          <w:sz w:val="17"/>
        </w:rPr>
        <w:t>const authRoutes = require('./routes/auth');</w:t>
      </w:r>
    </w:p>
    <w:p w14:paraId="3793638B" w14:textId="77777777" w:rsidR="007E45BB" w:rsidRDefault="002F6345">
      <w:pPr>
        <w:ind w:left="227"/>
      </w:pPr>
      <w:r>
        <w:rPr>
          <w:rFonts w:eastAsia="Consolas"/>
          <w:sz w:val="17"/>
        </w:rPr>
        <w:t>const resourceRoutes = require('./routes/resources');</w:t>
      </w:r>
    </w:p>
    <w:p w14:paraId="2C5EAF3A" w14:textId="77777777" w:rsidR="007E45BB" w:rsidRDefault="002F6345">
      <w:pPr>
        <w:ind w:left="227"/>
      </w:pPr>
      <w:r>
        <w:rPr>
          <w:rFonts w:eastAsia="Consolas"/>
          <w:sz w:val="17"/>
        </w:rPr>
        <w:t>const commentRoutes = require('./routes/comments');</w:t>
      </w:r>
    </w:p>
    <w:p w14:paraId="477514D8" w14:textId="77777777" w:rsidR="007E45BB" w:rsidRDefault="002F6345">
      <w:pPr>
        <w:ind w:left="227"/>
      </w:pPr>
      <w:r>
        <w:rPr>
          <w:rFonts w:eastAsia="Consolas"/>
          <w:sz w:val="17"/>
        </w:rPr>
        <w:t>const ratingRoutes = require('./routes/ratings');</w:t>
      </w:r>
    </w:p>
    <w:p w14:paraId="71AD74F6" w14:textId="77777777" w:rsidR="007E45BB" w:rsidRDefault="002F6345">
      <w:pPr>
        <w:ind w:left="227"/>
      </w:pPr>
      <w:r>
        <w:rPr>
          <w:rFonts w:eastAsia="Consolas"/>
          <w:sz w:val="17"/>
        </w:rPr>
        <w:t>const adminRoutes = require('./routes/admin');</w:t>
      </w:r>
    </w:p>
    <w:p w14:paraId="266D010C" w14:textId="77777777" w:rsidR="007E45BB" w:rsidRDefault="002F6345">
      <w:pPr>
        <w:ind w:left="227"/>
      </w:pPr>
      <w:r>
        <w:rPr>
          <w:rFonts w:eastAsia="Consolas"/>
          <w:sz w:val="17"/>
        </w:rPr>
        <w:t>const uploadRoutes = require('./routes/uploads');</w:t>
      </w:r>
    </w:p>
    <w:p w14:paraId="3ECDF09E" w14:textId="77777777" w:rsidR="007E45BB" w:rsidRDefault="002F6345">
      <w:pPr>
        <w:ind w:left="227"/>
      </w:pPr>
      <w:r>
        <w:rPr>
          <w:rFonts w:eastAsia="Consolas"/>
          <w:sz w:val="17"/>
        </w:rPr>
        <w:t>const repository = require('./models/repository');</w:t>
      </w:r>
    </w:p>
    <w:p w14:paraId="7D94AD45" w14:textId="77777777" w:rsidR="007E45BB" w:rsidRDefault="002F6345">
      <w:pPr>
        <w:ind w:left="227"/>
      </w:pPr>
      <w:r>
        <w:rPr>
          <w:rFonts w:eastAsia="Consolas"/>
          <w:sz w:val="17"/>
        </w:rPr>
        <w:t>const { fail } = require('./utils/response');</w:t>
      </w:r>
    </w:p>
    <w:p w14:paraId="4BC82208" w14:textId="77777777" w:rsidR="007E45BB" w:rsidRDefault="007E45BB">
      <w:pPr>
        <w:ind w:left="227"/>
      </w:pPr>
    </w:p>
    <w:p w14:paraId="57CE7162" w14:textId="77777777" w:rsidR="007E45BB" w:rsidRDefault="002F6345">
      <w:pPr>
        <w:ind w:left="227"/>
      </w:pPr>
      <w:r>
        <w:rPr>
          <w:rFonts w:eastAsia="Consolas"/>
          <w:sz w:val="17"/>
        </w:rPr>
        <w:t>const app = express();</w:t>
      </w:r>
    </w:p>
    <w:p w14:paraId="25E0ACB2" w14:textId="77777777" w:rsidR="007E45BB" w:rsidRDefault="002F6345">
      <w:pPr>
        <w:ind w:left="227"/>
      </w:pPr>
      <w:r>
        <w:rPr>
          <w:rFonts w:eastAsia="Consolas"/>
          <w:sz w:val="17"/>
        </w:rPr>
        <w:t>const port = process.env.PORT || 3000;</w:t>
      </w:r>
    </w:p>
    <w:p w14:paraId="374DF850" w14:textId="77777777" w:rsidR="007E45BB" w:rsidRDefault="007E45BB">
      <w:pPr>
        <w:ind w:left="227"/>
      </w:pPr>
    </w:p>
    <w:p w14:paraId="453BF220" w14:textId="77777777" w:rsidR="007E45BB" w:rsidRDefault="002F6345">
      <w:pPr>
        <w:ind w:left="227"/>
      </w:pPr>
      <w:r>
        <w:rPr>
          <w:rFonts w:eastAsia="Consolas"/>
          <w:sz w:val="17"/>
        </w:rPr>
        <w:t>const corsOrigin = process.env.CORS_ORIGIN</w:t>
      </w:r>
    </w:p>
    <w:p w14:paraId="27C48008" w14:textId="77777777" w:rsidR="007E45BB" w:rsidRDefault="002F6345">
      <w:pPr>
        <w:ind w:left="227"/>
      </w:pPr>
      <w:r>
        <w:rPr>
          <w:rFonts w:eastAsia="Consolas"/>
          <w:sz w:val="17"/>
        </w:rPr>
        <w:t xml:space="preserve">  ? process.env.CORS_ORIGIN.split(',').map((origin) =&gt; origin.trim())</w:t>
      </w:r>
    </w:p>
    <w:p w14:paraId="3870748B" w14:textId="77777777" w:rsidR="007E45BB" w:rsidRDefault="002F6345">
      <w:pPr>
        <w:ind w:left="227"/>
      </w:pPr>
      <w:r>
        <w:rPr>
          <w:rFonts w:eastAsia="Consolas"/>
          <w:sz w:val="17"/>
        </w:rPr>
        <w:t xml:space="preserve">  : true;</w:t>
      </w:r>
    </w:p>
    <w:p w14:paraId="4D33D6D5" w14:textId="77777777" w:rsidR="007E45BB" w:rsidRDefault="007E45BB">
      <w:pPr>
        <w:ind w:left="227"/>
      </w:pPr>
    </w:p>
    <w:p w14:paraId="58C57727" w14:textId="77777777" w:rsidR="007E45BB" w:rsidRDefault="002F6345">
      <w:pPr>
        <w:ind w:left="227"/>
      </w:pPr>
      <w:r>
        <w:rPr>
          <w:rFonts w:eastAsia="Consolas"/>
          <w:sz w:val="17"/>
        </w:rPr>
        <w:t>app.use(cors({ origin: corsOrigin, credentials: true }));</w:t>
      </w:r>
    </w:p>
    <w:p w14:paraId="2A7901D7" w14:textId="77777777" w:rsidR="007E45BB" w:rsidRDefault="002F6345">
      <w:pPr>
        <w:ind w:left="227"/>
      </w:pPr>
      <w:r>
        <w:rPr>
          <w:rFonts w:eastAsia="Consolas"/>
          <w:sz w:val="17"/>
        </w:rPr>
        <w:t>app.use(express.json({ limit: '2mb' }));</w:t>
      </w:r>
    </w:p>
    <w:p w14:paraId="7F485371" w14:textId="77777777" w:rsidR="007E45BB" w:rsidRDefault="002F6345">
      <w:pPr>
        <w:ind w:left="227"/>
      </w:pPr>
      <w:r>
        <w:rPr>
          <w:rFonts w:eastAsia="Consolas"/>
          <w:sz w:val="17"/>
        </w:rPr>
        <w:t>app.use('/uploads', express.static(path.join(__dirname, 'uploads')));</w:t>
      </w:r>
    </w:p>
    <w:p w14:paraId="14B61B0D" w14:textId="77777777" w:rsidR="007E45BB" w:rsidRDefault="007E45BB">
      <w:pPr>
        <w:ind w:left="227"/>
      </w:pPr>
    </w:p>
    <w:p w14:paraId="29388516" w14:textId="77777777" w:rsidR="007E45BB" w:rsidRDefault="002F6345">
      <w:pPr>
        <w:ind w:left="227"/>
      </w:pPr>
      <w:r>
        <w:rPr>
          <w:rFonts w:eastAsia="Consolas"/>
          <w:sz w:val="17"/>
        </w:rPr>
        <w:t>app.get('/api/health', (req, res) =&gt; {</w:t>
      </w:r>
    </w:p>
    <w:p w14:paraId="78565BC7" w14:textId="77777777" w:rsidR="007E45BB" w:rsidRDefault="002F6345">
      <w:pPr>
        <w:ind w:left="227"/>
      </w:pPr>
      <w:r>
        <w:rPr>
          <w:rFonts w:eastAsia="Consolas"/>
          <w:sz w:val="17"/>
        </w:rPr>
        <w:t xml:space="preserve">  res.json({</w:t>
      </w:r>
    </w:p>
    <w:p w14:paraId="240BE9BD" w14:textId="77777777" w:rsidR="007E45BB" w:rsidRDefault="002F6345">
      <w:pPr>
        <w:ind w:left="227"/>
      </w:pPr>
      <w:r>
        <w:rPr>
          <w:rFonts w:eastAsia="Consolas"/>
          <w:sz w:val="17"/>
        </w:rPr>
        <w:t xml:space="preserve">    code: 200,</w:t>
      </w:r>
    </w:p>
    <w:p w14:paraId="7812C8A8" w14:textId="77777777" w:rsidR="007E45BB" w:rsidRDefault="002F6345">
      <w:pPr>
        <w:ind w:left="227"/>
      </w:pPr>
      <w:r>
        <w:rPr>
          <w:rFonts w:eastAsia="Consolas"/>
          <w:sz w:val="17"/>
        </w:rPr>
        <w:t xml:space="preserve">    data: {</w:t>
      </w:r>
    </w:p>
    <w:p w14:paraId="03A8BC70" w14:textId="77777777" w:rsidR="007E45BB" w:rsidRDefault="002F6345">
      <w:pPr>
        <w:ind w:left="227"/>
      </w:pPr>
      <w:r>
        <w:rPr>
          <w:rFonts w:eastAsia="Consolas"/>
          <w:sz w:val="17"/>
        </w:rPr>
        <w:t xml:space="preserve">      status: 'ok',</w:t>
      </w:r>
    </w:p>
    <w:p w14:paraId="7B51BB46" w14:textId="77777777" w:rsidR="007E45BB" w:rsidRDefault="002F6345">
      <w:pPr>
        <w:ind w:left="227"/>
      </w:pPr>
      <w:r>
        <w:rPr>
          <w:rFonts w:eastAsia="Consolas"/>
          <w:sz w:val="17"/>
        </w:rPr>
        <w:t xml:space="preserve">      mode: repository.mode,</w:t>
      </w:r>
    </w:p>
    <w:p w14:paraId="098A5B2D" w14:textId="77777777" w:rsidR="007E45BB" w:rsidRDefault="002F6345">
      <w:pPr>
        <w:ind w:left="227"/>
      </w:pPr>
      <w:r>
        <w:rPr>
          <w:rFonts w:eastAsia="Consolas"/>
          <w:sz w:val="17"/>
        </w:rPr>
        <w:t xml:space="preserve">      time: new Date().toISOString()</w:t>
      </w:r>
    </w:p>
    <w:p w14:paraId="1BD892CF" w14:textId="77777777" w:rsidR="007E45BB" w:rsidRDefault="002F6345">
      <w:pPr>
        <w:spacing w:after="120" w:line="360" w:lineRule="auto"/>
      </w:pPr>
      <w:r>
        <w:rPr>
          <w:b/>
        </w:rPr>
        <w:t>附录</w:t>
      </w:r>
      <w:r>
        <w:rPr>
          <w:b/>
        </w:rPr>
        <w:t xml:space="preserve">A.2  </w:t>
      </w:r>
      <w:r>
        <w:rPr>
          <w:b/>
        </w:rPr>
        <w:t>认证路由</w:t>
      </w:r>
      <w:r>
        <w:rPr>
          <w:b/>
        </w:rPr>
        <w:t xml:space="preserve"> acgshare-backend/routes/auth.js</w:t>
      </w:r>
    </w:p>
    <w:p w14:paraId="5E84D149" w14:textId="77777777" w:rsidR="007E45BB" w:rsidRDefault="002F6345">
      <w:pPr>
        <w:ind w:left="227"/>
      </w:pPr>
      <w:r>
        <w:rPr>
          <w:rFonts w:eastAsia="Consolas"/>
          <w:sz w:val="17"/>
        </w:rPr>
        <w:t xml:space="preserve">const express = </w:t>
      </w:r>
      <w:r>
        <w:rPr>
          <w:rFonts w:eastAsia="Consolas"/>
          <w:sz w:val="17"/>
        </w:rPr>
        <w:t>require('express');</w:t>
      </w:r>
    </w:p>
    <w:p w14:paraId="285DBF4D" w14:textId="77777777" w:rsidR="007E45BB" w:rsidRDefault="002F6345">
      <w:pPr>
        <w:ind w:left="227"/>
      </w:pPr>
      <w:r>
        <w:rPr>
          <w:rFonts w:eastAsia="Consolas"/>
          <w:sz w:val="17"/>
        </w:rPr>
        <w:lastRenderedPageBreak/>
        <w:t>const bcrypt = require('bcryptjs');</w:t>
      </w:r>
    </w:p>
    <w:p w14:paraId="2F80C863" w14:textId="77777777" w:rsidR="007E45BB" w:rsidRDefault="002F6345">
      <w:pPr>
        <w:ind w:left="227"/>
      </w:pPr>
      <w:r>
        <w:rPr>
          <w:rFonts w:eastAsia="Consolas"/>
          <w:sz w:val="17"/>
        </w:rPr>
        <w:t>const jwt = require('jsonwebtoken');</w:t>
      </w:r>
    </w:p>
    <w:p w14:paraId="7A944884" w14:textId="77777777" w:rsidR="007E45BB" w:rsidRDefault="002F6345">
      <w:pPr>
        <w:ind w:left="227"/>
      </w:pPr>
      <w:r>
        <w:rPr>
          <w:rFonts w:eastAsia="Consolas"/>
          <w:sz w:val="17"/>
        </w:rPr>
        <w:t>const repository = require('../models/repository');</w:t>
      </w:r>
    </w:p>
    <w:p w14:paraId="25AEE5E4" w14:textId="77777777" w:rsidR="007E45BB" w:rsidRDefault="002F6345">
      <w:pPr>
        <w:ind w:left="227"/>
      </w:pPr>
      <w:r>
        <w:rPr>
          <w:rFonts w:eastAsia="Consolas"/>
          <w:sz w:val="17"/>
        </w:rPr>
        <w:t>const { requireAuth } = require('../middleware/auth');</w:t>
      </w:r>
    </w:p>
    <w:p w14:paraId="41B63212" w14:textId="77777777" w:rsidR="007E45BB" w:rsidRDefault="002F6345">
      <w:pPr>
        <w:ind w:left="227"/>
      </w:pPr>
      <w:r>
        <w:rPr>
          <w:rFonts w:eastAsia="Consolas"/>
          <w:sz w:val="17"/>
        </w:rPr>
        <w:t>const { ok, fail } = require('../utils/response');</w:t>
      </w:r>
    </w:p>
    <w:p w14:paraId="05ABB901" w14:textId="77777777" w:rsidR="007E45BB" w:rsidRDefault="007E45BB">
      <w:pPr>
        <w:ind w:left="227"/>
      </w:pPr>
    </w:p>
    <w:p w14:paraId="27E51463" w14:textId="77777777" w:rsidR="007E45BB" w:rsidRDefault="002F6345">
      <w:pPr>
        <w:ind w:left="227"/>
      </w:pPr>
      <w:r>
        <w:rPr>
          <w:rFonts w:eastAsia="Consolas"/>
          <w:sz w:val="17"/>
        </w:rPr>
        <w:t>const router = express.Router();</w:t>
      </w:r>
    </w:p>
    <w:p w14:paraId="1A4BD636" w14:textId="77777777" w:rsidR="007E45BB" w:rsidRDefault="007E45BB">
      <w:pPr>
        <w:ind w:left="227"/>
      </w:pPr>
    </w:p>
    <w:p w14:paraId="6A658A97" w14:textId="77777777" w:rsidR="007E45BB" w:rsidRDefault="002F6345">
      <w:pPr>
        <w:ind w:left="227"/>
      </w:pPr>
      <w:r>
        <w:rPr>
          <w:rFonts w:eastAsia="Consolas"/>
          <w:sz w:val="17"/>
        </w:rPr>
        <w:t>function signToken(user) {</w:t>
      </w:r>
    </w:p>
    <w:p w14:paraId="5482ACCE" w14:textId="77777777" w:rsidR="007E45BB" w:rsidRDefault="002F6345">
      <w:pPr>
        <w:ind w:left="227"/>
      </w:pPr>
      <w:r>
        <w:rPr>
          <w:rFonts w:eastAsia="Consolas"/>
          <w:sz w:val="17"/>
        </w:rPr>
        <w:t xml:space="preserve">  return jwt.sign(</w:t>
      </w:r>
    </w:p>
    <w:p w14:paraId="342C2E88" w14:textId="77777777" w:rsidR="007E45BB" w:rsidRDefault="002F6345">
      <w:pPr>
        <w:ind w:left="227"/>
      </w:pPr>
      <w:r>
        <w:rPr>
          <w:rFonts w:eastAsia="Consolas"/>
          <w:sz w:val="17"/>
        </w:rPr>
        <w:t xml:space="preserve">    {</w:t>
      </w:r>
    </w:p>
    <w:p w14:paraId="1E01ED20" w14:textId="77777777" w:rsidR="007E45BB" w:rsidRDefault="002F6345">
      <w:pPr>
        <w:ind w:left="227"/>
      </w:pPr>
      <w:r>
        <w:rPr>
          <w:rFonts w:eastAsia="Consolas"/>
          <w:sz w:val="17"/>
        </w:rPr>
        <w:t xml:space="preserve">      id: user.id,</w:t>
      </w:r>
    </w:p>
    <w:p w14:paraId="4AF2B6AC" w14:textId="77777777" w:rsidR="007E45BB" w:rsidRDefault="002F6345">
      <w:pPr>
        <w:ind w:left="227"/>
      </w:pPr>
      <w:r>
        <w:rPr>
          <w:rFonts w:eastAsia="Consolas"/>
          <w:sz w:val="17"/>
        </w:rPr>
        <w:t xml:space="preserve">      username: user.username,</w:t>
      </w:r>
    </w:p>
    <w:p w14:paraId="5C56BA5A" w14:textId="77777777" w:rsidR="007E45BB" w:rsidRDefault="002F6345">
      <w:pPr>
        <w:ind w:left="227"/>
      </w:pPr>
      <w:r>
        <w:rPr>
          <w:rFonts w:eastAsia="Consolas"/>
          <w:sz w:val="17"/>
        </w:rPr>
        <w:t xml:space="preserve">      role: user.role</w:t>
      </w:r>
    </w:p>
    <w:p w14:paraId="0637EEAF" w14:textId="77777777" w:rsidR="007E45BB" w:rsidRDefault="002F6345">
      <w:pPr>
        <w:ind w:left="227"/>
      </w:pPr>
      <w:r>
        <w:rPr>
          <w:rFonts w:eastAsia="Consolas"/>
          <w:sz w:val="17"/>
        </w:rPr>
        <w:t xml:space="preserve">    },</w:t>
      </w:r>
    </w:p>
    <w:p w14:paraId="2ACC56D7" w14:textId="77777777" w:rsidR="007E45BB" w:rsidRDefault="002F6345">
      <w:pPr>
        <w:ind w:left="227"/>
      </w:pPr>
      <w:r>
        <w:rPr>
          <w:rFonts w:eastAsia="Consolas"/>
          <w:sz w:val="17"/>
        </w:rPr>
        <w:t xml:space="preserve">    process.env.JWT_SECRET || 'acgshare_secret',</w:t>
      </w:r>
    </w:p>
    <w:p w14:paraId="7C2C3079" w14:textId="77777777" w:rsidR="007E45BB" w:rsidRDefault="002F6345">
      <w:pPr>
        <w:ind w:left="227"/>
      </w:pPr>
      <w:r>
        <w:rPr>
          <w:rFonts w:eastAsia="Consolas"/>
          <w:sz w:val="17"/>
        </w:rPr>
        <w:t xml:space="preserve">    { expiresIn: '7d' }</w:t>
      </w:r>
    </w:p>
    <w:p w14:paraId="464C7EE7" w14:textId="77777777" w:rsidR="007E45BB" w:rsidRDefault="002F6345">
      <w:pPr>
        <w:ind w:left="227"/>
      </w:pPr>
      <w:r>
        <w:rPr>
          <w:rFonts w:eastAsia="Consolas"/>
          <w:sz w:val="17"/>
        </w:rPr>
        <w:t xml:space="preserve">  );</w:t>
      </w:r>
    </w:p>
    <w:p w14:paraId="7FAD41F3" w14:textId="77777777" w:rsidR="007E45BB" w:rsidRDefault="002F6345">
      <w:pPr>
        <w:ind w:left="227"/>
      </w:pPr>
      <w:r>
        <w:rPr>
          <w:rFonts w:eastAsia="Consolas"/>
          <w:sz w:val="17"/>
        </w:rPr>
        <w:t>}</w:t>
      </w:r>
    </w:p>
    <w:p w14:paraId="34C805E8" w14:textId="77777777" w:rsidR="007E45BB" w:rsidRDefault="007E45BB">
      <w:pPr>
        <w:ind w:left="227"/>
      </w:pPr>
    </w:p>
    <w:p w14:paraId="78976E38" w14:textId="77777777" w:rsidR="007E45BB" w:rsidRDefault="002F6345">
      <w:pPr>
        <w:ind w:left="227"/>
      </w:pPr>
      <w:r>
        <w:rPr>
          <w:rFonts w:eastAsia="Consolas"/>
          <w:sz w:val="17"/>
        </w:rPr>
        <w:t>router.post('/register', async (req, res, next) =&gt; {</w:t>
      </w:r>
    </w:p>
    <w:p w14:paraId="646C4B7C" w14:textId="77777777" w:rsidR="007E45BB" w:rsidRDefault="002F6345">
      <w:pPr>
        <w:ind w:left="227"/>
      </w:pPr>
      <w:r>
        <w:rPr>
          <w:rFonts w:eastAsia="Consolas"/>
          <w:sz w:val="17"/>
        </w:rPr>
        <w:t xml:space="preserve">  try {</w:t>
      </w:r>
    </w:p>
    <w:p w14:paraId="2998B8AD" w14:textId="77777777" w:rsidR="007E45BB" w:rsidRDefault="002F6345">
      <w:pPr>
        <w:ind w:left="227"/>
      </w:pPr>
      <w:r>
        <w:rPr>
          <w:rFonts w:eastAsia="Consolas"/>
          <w:sz w:val="17"/>
        </w:rPr>
        <w:t xml:space="preserve">    const username = String(req.body.username || '').trim();</w:t>
      </w:r>
    </w:p>
    <w:p w14:paraId="62F19C83" w14:textId="77777777" w:rsidR="007E45BB" w:rsidRDefault="002F6345">
      <w:pPr>
        <w:ind w:left="227"/>
      </w:pPr>
      <w:r>
        <w:rPr>
          <w:rFonts w:eastAsia="Consolas"/>
          <w:sz w:val="17"/>
        </w:rPr>
        <w:t xml:space="preserve">    const password = String(req.body.password || '');</w:t>
      </w:r>
    </w:p>
    <w:p w14:paraId="6A0E3B5C" w14:textId="77777777" w:rsidR="007E45BB" w:rsidRDefault="007E45BB">
      <w:pPr>
        <w:ind w:left="227"/>
      </w:pPr>
    </w:p>
    <w:p w14:paraId="3F08163C" w14:textId="77777777" w:rsidR="007E45BB" w:rsidRDefault="002F6345">
      <w:pPr>
        <w:ind w:left="227"/>
      </w:pPr>
      <w:r>
        <w:rPr>
          <w:rFonts w:eastAsia="Consolas"/>
          <w:sz w:val="17"/>
        </w:rPr>
        <w:t xml:space="preserve">    if (username.length &lt; 3 || password.length &lt; 6) {</w:t>
      </w:r>
    </w:p>
    <w:p w14:paraId="3449BF29" w14:textId="77777777" w:rsidR="007E45BB" w:rsidRDefault="002F6345">
      <w:pPr>
        <w:ind w:left="227"/>
      </w:pPr>
      <w:r>
        <w:rPr>
          <w:rFonts w:eastAsia="Consolas"/>
          <w:sz w:val="17"/>
        </w:rPr>
        <w:t xml:space="preserve">      return fail(res, 400, '</w:t>
      </w:r>
      <w:r>
        <w:rPr>
          <w:rFonts w:eastAsia="Consolas"/>
          <w:sz w:val="17"/>
        </w:rPr>
        <w:t>用户名至少</w:t>
      </w:r>
      <w:r>
        <w:rPr>
          <w:rFonts w:eastAsia="Consolas"/>
          <w:sz w:val="17"/>
        </w:rPr>
        <w:t xml:space="preserve"> 3 </w:t>
      </w:r>
      <w:r>
        <w:rPr>
          <w:rFonts w:eastAsia="Consolas"/>
          <w:sz w:val="17"/>
        </w:rPr>
        <w:t>位，密码至少</w:t>
      </w:r>
      <w:r>
        <w:rPr>
          <w:rFonts w:eastAsia="Consolas"/>
          <w:sz w:val="17"/>
        </w:rPr>
        <w:t xml:space="preserve"> 6 </w:t>
      </w:r>
      <w:r>
        <w:rPr>
          <w:rFonts w:eastAsia="Consolas"/>
          <w:sz w:val="17"/>
        </w:rPr>
        <w:t>位</w:t>
      </w:r>
      <w:r>
        <w:rPr>
          <w:rFonts w:eastAsia="Consolas"/>
          <w:sz w:val="17"/>
        </w:rPr>
        <w:t>');</w:t>
      </w:r>
    </w:p>
    <w:p w14:paraId="0C3746B0" w14:textId="77777777" w:rsidR="007E45BB" w:rsidRDefault="002F6345">
      <w:pPr>
        <w:ind w:left="227"/>
      </w:pPr>
      <w:r>
        <w:rPr>
          <w:rFonts w:eastAsia="Consolas"/>
          <w:sz w:val="17"/>
        </w:rPr>
        <w:t xml:space="preserve">    }</w:t>
      </w:r>
    </w:p>
    <w:p w14:paraId="3F9F89A8" w14:textId="77777777" w:rsidR="007E45BB" w:rsidRDefault="007E45BB">
      <w:pPr>
        <w:ind w:left="227"/>
      </w:pPr>
    </w:p>
    <w:p w14:paraId="6670C2F4" w14:textId="77777777" w:rsidR="007E45BB" w:rsidRDefault="002F6345">
      <w:pPr>
        <w:ind w:left="227"/>
      </w:pPr>
      <w:r>
        <w:rPr>
          <w:rFonts w:eastAsia="Consolas"/>
          <w:sz w:val="17"/>
        </w:rPr>
        <w:t xml:space="preserve">    const existingUser = await repository.findUserByUsername(username);</w:t>
      </w:r>
    </w:p>
    <w:p w14:paraId="0EF3EB14" w14:textId="77777777" w:rsidR="007E45BB" w:rsidRDefault="002F6345">
      <w:pPr>
        <w:ind w:left="227"/>
      </w:pPr>
      <w:r>
        <w:rPr>
          <w:rFonts w:eastAsia="Consolas"/>
          <w:sz w:val="17"/>
        </w:rPr>
        <w:t xml:space="preserve">    if (existingUser) {</w:t>
      </w:r>
    </w:p>
    <w:p w14:paraId="3E8E08FA" w14:textId="77777777" w:rsidR="007E45BB" w:rsidRDefault="002F6345">
      <w:pPr>
        <w:ind w:left="227"/>
      </w:pPr>
      <w:r>
        <w:rPr>
          <w:rFonts w:eastAsia="Consolas"/>
          <w:sz w:val="17"/>
        </w:rPr>
        <w:t xml:space="preserve">      return fail(res, 409, '</w:t>
      </w:r>
      <w:r>
        <w:rPr>
          <w:rFonts w:eastAsia="Consolas"/>
          <w:sz w:val="17"/>
        </w:rPr>
        <w:t>用户名已存在</w:t>
      </w:r>
      <w:r>
        <w:rPr>
          <w:rFonts w:eastAsia="Consolas"/>
          <w:sz w:val="17"/>
        </w:rPr>
        <w:t>');</w:t>
      </w:r>
    </w:p>
    <w:p w14:paraId="69FB26D3" w14:textId="77777777" w:rsidR="007E45BB" w:rsidRDefault="002F6345">
      <w:pPr>
        <w:ind w:left="227"/>
      </w:pPr>
      <w:r>
        <w:rPr>
          <w:rFonts w:eastAsia="Consolas"/>
          <w:sz w:val="17"/>
        </w:rPr>
        <w:t xml:space="preserve">    }</w:t>
      </w:r>
    </w:p>
    <w:p w14:paraId="630D5BD8" w14:textId="77777777" w:rsidR="007E45BB" w:rsidRDefault="007E45BB">
      <w:pPr>
        <w:ind w:left="227"/>
      </w:pPr>
    </w:p>
    <w:p w14:paraId="12895C97" w14:textId="77777777" w:rsidR="007E45BB" w:rsidRDefault="002F6345">
      <w:pPr>
        <w:ind w:left="227"/>
      </w:pPr>
      <w:r>
        <w:rPr>
          <w:rFonts w:eastAsia="Consolas"/>
          <w:sz w:val="17"/>
        </w:rPr>
        <w:t xml:space="preserve">    const passwordHash = await bcrypt.hash(password, 10);</w:t>
      </w:r>
    </w:p>
    <w:p w14:paraId="3AB1CEA5" w14:textId="77777777" w:rsidR="007E45BB" w:rsidRDefault="002F6345">
      <w:pPr>
        <w:ind w:left="227"/>
      </w:pPr>
      <w:r>
        <w:rPr>
          <w:rFonts w:eastAsia="Consolas"/>
          <w:sz w:val="17"/>
        </w:rPr>
        <w:t xml:space="preserve">    const user = await repository.createUser({</w:t>
      </w:r>
    </w:p>
    <w:p w14:paraId="525155D9" w14:textId="77777777" w:rsidR="007E45BB" w:rsidRDefault="002F6345">
      <w:pPr>
        <w:ind w:left="227"/>
      </w:pPr>
      <w:r>
        <w:rPr>
          <w:rFonts w:eastAsia="Consolas"/>
          <w:sz w:val="17"/>
        </w:rPr>
        <w:t xml:space="preserve">      username,</w:t>
      </w:r>
    </w:p>
    <w:p w14:paraId="155751BB" w14:textId="77777777" w:rsidR="007E45BB" w:rsidRDefault="002F6345">
      <w:pPr>
        <w:ind w:left="227"/>
      </w:pPr>
      <w:r>
        <w:rPr>
          <w:rFonts w:eastAsia="Consolas"/>
          <w:sz w:val="17"/>
        </w:rPr>
        <w:t xml:space="preserve">      password: passwordHash,</w:t>
      </w:r>
    </w:p>
    <w:p w14:paraId="51E73BFD" w14:textId="77777777" w:rsidR="007E45BB" w:rsidRDefault="002F6345">
      <w:pPr>
        <w:ind w:left="227"/>
      </w:pPr>
      <w:r>
        <w:rPr>
          <w:rFonts w:eastAsia="Consolas"/>
          <w:sz w:val="17"/>
        </w:rPr>
        <w:t xml:space="preserve">      role: 'user'</w:t>
      </w:r>
    </w:p>
    <w:p w14:paraId="2EF53692" w14:textId="77777777" w:rsidR="007E45BB" w:rsidRDefault="002F6345">
      <w:pPr>
        <w:ind w:left="227"/>
      </w:pPr>
      <w:r>
        <w:rPr>
          <w:rFonts w:eastAsia="Consolas"/>
          <w:sz w:val="17"/>
        </w:rPr>
        <w:t xml:space="preserve">    });</w:t>
      </w:r>
    </w:p>
    <w:p w14:paraId="103B5AD4" w14:textId="77777777" w:rsidR="007E45BB" w:rsidRDefault="007E45BB">
      <w:pPr>
        <w:ind w:left="227"/>
      </w:pPr>
    </w:p>
    <w:p w14:paraId="50183E0C" w14:textId="77777777" w:rsidR="007E45BB" w:rsidRDefault="002F6345">
      <w:pPr>
        <w:ind w:left="227"/>
      </w:pPr>
      <w:r>
        <w:rPr>
          <w:rFonts w:eastAsia="Consolas"/>
          <w:sz w:val="17"/>
        </w:rPr>
        <w:t xml:space="preserve">    const safeUser = repository.sanitizeUser(user);</w:t>
      </w:r>
    </w:p>
    <w:p w14:paraId="4D1133B1" w14:textId="77777777" w:rsidR="007E45BB" w:rsidRDefault="002F6345">
      <w:pPr>
        <w:ind w:left="227"/>
      </w:pPr>
      <w:r>
        <w:rPr>
          <w:rFonts w:eastAsia="Consolas"/>
          <w:sz w:val="17"/>
        </w:rPr>
        <w:t xml:space="preserve">    ok(res, { token: signToken(safeUser), user: safeUser }, '</w:t>
      </w:r>
      <w:r>
        <w:rPr>
          <w:rFonts w:eastAsia="Consolas"/>
          <w:sz w:val="17"/>
        </w:rPr>
        <w:t>注册成功</w:t>
      </w:r>
      <w:r>
        <w:rPr>
          <w:rFonts w:eastAsia="Consolas"/>
          <w:sz w:val="17"/>
        </w:rPr>
        <w:t>');</w:t>
      </w:r>
    </w:p>
    <w:p w14:paraId="27F8E545" w14:textId="77777777" w:rsidR="007E45BB" w:rsidRDefault="002F6345">
      <w:pPr>
        <w:ind w:left="227"/>
      </w:pPr>
      <w:r>
        <w:rPr>
          <w:rFonts w:eastAsia="Consolas"/>
          <w:sz w:val="17"/>
        </w:rPr>
        <w:t xml:space="preserve">  } catch (err) {</w:t>
      </w:r>
    </w:p>
    <w:p w14:paraId="128044FC" w14:textId="77777777" w:rsidR="007E45BB" w:rsidRDefault="002F6345">
      <w:pPr>
        <w:ind w:left="227"/>
      </w:pPr>
      <w:r>
        <w:rPr>
          <w:rFonts w:eastAsia="Consolas"/>
          <w:sz w:val="17"/>
        </w:rPr>
        <w:lastRenderedPageBreak/>
        <w:t xml:space="preserve">    next(err);</w:t>
      </w:r>
    </w:p>
    <w:p w14:paraId="5DE344DF" w14:textId="77777777" w:rsidR="007E45BB" w:rsidRDefault="002F6345">
      <w:pPr>
        <w:ind w:left="227"/>
      </w:pPr>
      <w:r>
        <w:rPr>
          <w:rFonts w:eastAsia="Consolas"/>
          <w:sz w:val="17"/>
        </w:rPr>
        <w:t xml:space="preserve">  }</w:t>
      </w:r>
    </w:p>
    <w:p w14:paraId="72D60A3B" w14:textId="77777777" w:rsidR="007E45BB" w:rsidRDefault="002F6345">
      <w:pPr>
        <w:ind w:left="227"/>
      </w:pPr>
      <w:r>
        <w:rPr>
          <w:rFonts w:eastAsia="Consolas"/>
          <w:sz w:val="17"/>
        </w:rPr>
        <w:t>});</w:t>
      </w:r>
    </w:p>
    <w:p w14:paraId="185376DE" w14:textId="77777777" w:rsidR="007E45BB" w:rsidRDefault="007E45BB">
      <w:pPr>
        <w:ind w:left="227"/>
      </w:pPr>
    </w:p>
    <w:p w14:paraId="5503D8D2" w14:textId="77777777" w:rsidR="007E45BB" w:rsidRDefault="002F6345">
      <w:pPr>
        <w:ind w:left="227"/>
      </w:pPr>
      <w:r>
        <w:rPr>
          <w:rFonts w:eastAsia="Consolas"/>
          <w:sz w:val="17"/>
        </w:rPr>
        <w:t>router.post('/login', async (req, res, next) =&gt; {</w:t>
      </w:r>
    </w:p>
    <w:p w14:paraId="0FA1D6A5" w14:textId="77777777" w:rsidR="007E45BB" w:rsidRDefault="002F6345">
      <w:pPr>
        <w:ind w:left="227"/>
      </w:pPr>
      <w:r>
        <w:rPr>
          <w:rFonts w:eastAsia="Consolas"/>
          <w:sz w:val="17"/>
        </w:rPr>
        <w:t xml:space="preserve">  try {</w:t>
      </w:r>
    </w:p>
    <w:p w14:paraId="4EB43010" w14:textId="77777777" w:rsidR="007E45BB" w:rsidRDefault="002F6345">
      <w:pPr>
        <w:ind w:left="227"/>
      </w:pPr>
      <w:r>
        <w:rPr>
          <w:rFonts w:eastAsia="Consolas"/>
          <w:sz w:val="17"/>
        </w:rPr>
        <w:t xml:space="preserve">    const username = String(req.body.username || '').trim();</w:t>
      </w:r>
    </w:p>
    <w:p w14:paraId="71A4B186" w14:textId="77777777" w:rsidR="007E45BB" w:rsidRDefault="002F6345">
      <w:pPr>
        <w:ind w:left="227"/>
      </w:pPr>
      <w:r>
        <w:rPr>
          <w:rFonts w:eastAsia="Consolas"/>
          <w:sz w:val="17"/>
        </w:rPr>
        <w:t xml:space="preserve">    const password = String(req.body.password || '');</w:t>
      </w:r>
    </w:p>
    <w:p w14:paraId="563B481B" w14:textId="77777777" w:rsidR="007E45BB" w:rsidRDefault="002F6345">
      <w:pPr>
        <w:ind w:left="227"/>
      </w:pPr>
      <w:r>
        <w:rPr>
          <w:rFonts w:eastAsia="Consolas"/>
          <w:sz w:val="17"/>
        </w:rPr>
        <w:t xml:space="preserve">    const user = await repository.findUserByUsername(username);</w:t>
      </w:r>
    </w:p>
    <w:p w14:paraId="3B4A1956" w14:textId="77777777" w:rsidR="007E45BB" w:rsidRDefault="007E45BB">
      <w:pPr>
        <w:ind w:left="227"/>
      </w:pPr>
    </w:p>
    <w:p w14:paraId="24BAD6CE" w14:textId="77777777" w:rsidR="007E45BB" w:rsidRDefault="002F6345">
      <w:pPr>
        <w:ind w:left="227"/>
      </w:pPr>
      <w:r>
        <w:rPr>
          <w:rFonts w:eastAsia="Consolas"/>
          <w:sz w:val="17"/>
        </w:rPr>
        <w:t xml:space="preserve">    if (!user) {</w:t>
      </w:r>
    </w:p>
    <w:p w14:paraId="2ECF5928" w14:textId="77777777" w:rsidR="007E45BB" w:rsidRDefault="002F6345">
      <w:pPr>
        <w:ind w:left="227"/>
      </w:pPr>
      <w:r>
        <w:rPr>
          <w:rFonts w:eastAsia="Consolas"/>
          <w:sz w:val="17"/>
        </w:rPr>
        <w:t xml:space="preserve">      return fail(res, 401, '</w:t>
      </w:r>
      <w:r>
        <w:rPr>
          <w:rFonts w:eastAsia="Consolas"/>
          <w:sz w:val="17"/>
        </w:rPr>
        <w:t>用户名或密码错误</w:t>
      </w:r>
      <w:r>
        <w:rPr>
          <w:rFonts w:eastAsia="Consolas"/>
          <w:sz w:val="17"/>
        </w:rPr>
        <w:t>');</w:t>
      </w:r>
    </w:p>
    <w:p w14:paraId="639C0F79" w14:textId="77777777" w:rsidR="007E45BB" w:rsidRDefault="002F6345">
      <w:pPr>
        <w:ind w:left="227"/>
      </w:pPr>
      <w:r>
        <w:rPr>
          <w:rFonts w:eastAsia="Consolas"/>
          <w:sz w:val="17"/>
        </w:rPr>
        <w:t xml:space="preserve">    }</w:t>
      </w:r>
    </w:p>
    <w:p w14:paraId="750A7AC8" w14:textId="77777777" w:rsidR="007E45BB" w:rsidRDefault="007E45BB">
      <w:pPr>
        <w:ind w:left="227"/>
      </w:pPr>
    </w:p>
    <w:p w14:paraId="2E154517" w14:textId="77777777" w:rsidR="007E45BB" w:rsidRDefault="002F6345">
      <w:pPr>
        <w:ind w:left="227"/>
      </w:pPr>
      <w:r>
        <w:rPr>
          <w:rFonts w:eastAsia="Consolas"/>
          <w:sz w:val="17"/>
        </w:rPr>
        <w:t xml:space="preserve">    const isValid = await bcrypt.compare(password, user.password);</w:t>
      </w:r>
    </w:p>
    <w:p w14:paraId="010855B5" w14:textId="77777777" w:rsidR="007E45BB" w:rsidRDefault="002F6345">
      <w:pPr>
        <w:ind w:left="227"/>
      </w:pPr>
      <w:r>
        <w:rPr>
          <w:rFonts w:eastAsia="Consolas"/>
          <w:sz w:val="17"/>
        </w:rPr>
        <w:t xml:space="preserve">    if (!isValid) {</w:t>
      </w:r>
    </w:p>
    <w:p w14:paraId="37CCA5C5" w14:textId="77777777" w:rsidR="007E45BB" w:rsidRDefault="002F6345">
      <w:pPr>
        <w:ind w:left="227"/>
      </w:pPr>
      <w:r>
        <w:rPr>
          <w:rFonts w:eastAsia="Consolas"/>
          <w:sz w:val="17"/>
        </w:rPr>
        <w:t xml:space="preserve">      return fail(res, 401, '</w:t>
      </w:r>
      <w:r>
        <w:rPr>
          <w:rFonts w:eastAsia="Consolas"/>
          <w:sz w:val="17"/>
        </w:rPr>
        <w:t>用户名或密码错误</w:t>
      </w:r>
      <w:r>
        <w:rPr>
          <w:rFonts w:eastAsia="Consolas"/>
          <w:sz w:val="17"/>
        </w:rPr>
        <w:t>');</w:t>
      </w:r>
    </w:p>
    <w:p w14:paraId="41004611" w14:textId="77777777" w:rsidR="007E45BB" w:rsidRDefault="002F6345">
      <w:pPr>
        <w:ind w:left="227"/>
      </w:pPr>
      <w:r>
        <w:rPr>
          <w:rFonts w:eastAsia="Consolas"/>
          <w:sz w:val="17"/>
        </w:rPr>
        <w:t xml:space="preserve">    }</w:t>
      </w:r>
    </w:p>
    <w:p w14:paraId="428CD4C4" w14:textId="77777777" w:rsidR="007E45BB" w:rsidRDefault="007E45BB">
      <w:pPr>
        <w:ind w:left="227"/>
      </w:pPr>
    </w:p>
    <w:p w14:paraId="2FCB2DD5" w14:textId="77777777" w:rsidR="007E45BB" w:rsidRDefault="002F6345">
      <w:pPr>
        <w:ind w:left="227"/>
      </w:pPr>
      <w:r>
        <w:rPr>
          <w:rFonts w:eastAsia="Consolas"/>
          <w:sz w:val="17"/>
        </w:rPr>
        <w:t xml:space="preserve">    const safeUser = repository.sanitizeUser(user);</w:t>
      </w:r>
    </w:p>
    <w:p w14:paraId="20AA1AEC" w14:textId="77777777" w:rsidR="007E45BB" w:rsidRDefault="002F6345">
      <w:pPr>
        <w:ind w:left="227"/>
      </w:pPr>
      <w:r>
        <w:rPr>
          <w:rFonts w:eastAsia="Consolas"/>
          <w:sz w:val="17"/>
        </w:rPr>
        <w:t xml:space="preserve">    ok(res, { token: signToken(safeUser), user: safeUser }, '</w:t>
      </w:r>
      <w:r>
        <w:rPr>
          <w:rFonts w:eastAsia="Consolas"/>
          <w:sz w:val="17"/>
        </w:rPr>
        <w:t>登录成功</w:t>
      </w:r>
      <w:r>
        <w:rPr>
          <w:rFonts w:eastAsia="Consolas"/>
          <w:sz w:val="17"/>
        </w:rPr>
        <w:t>');</w:t>
      </w:r>
    </w:p>
    <w:p w14:paraId="38D7A1B5" w14:textId="77777777" w:rsidR="007E45BB" w:rsidRDefault="002F6345">
      <w:pPr>
        <w:ind w:left="227"/>
      </w:pPr>
      <w:r>
        <w:rPr>
          <w:rFonts w:eastAsia="Consolas"/>
          <w:sz w:val="17"/>
        </w:rPr>
        <w:t xml:space="preserve">  } catch (err) {</w:t>
      </w:r>
    </w:p>
    <w:p w14:paraId="43636BA7" w14:textId="77777777" w:rsidR="007E45BB" w:rsidRDefault="002F6345">
      <w:pPr>
        <w:ind w:left="227"/>
      </w:pPr>
      <w:r>
        <w:rPr>
          <w:rFonts w:eastAsia="Consolas"/>
          <w:sz w:val="17"/>
        </w:rPr>
        <w:t xml:space="preserve">    next(err);</w:t>
      </w:r>
    </w:p>
    <w:p w14:paraId="5825C9C5" w14:textId="77777777" w:rsidR="007E45BB" w:rsidRDefault="002F6345">
      <w:pPr>
        <w:ind w:left="227"/>
      </w:pPr>
      <w:r>
        <w:rPr>
          <w:rFonts w:eastAsia="Consolas"/>
          <w:sz w:val="17"/>
        </w:rPr>
        <w:t xml:space="preserve">  }</w:t>
      </w:r>
    </w:p>
    <w:p w14:paraId="3CBA7E2E" w14:textId="77777777" w:rsidR="007E45BB" w:rsidRDefault="002F6345">
      <w:pPr>
        <w:ind w:left="227"/>
      </w:pPr>
      <w:r>
        <w:rPr>
          <w:rFonts w:eastAsia="Consolas"/>
          <w:sz w:val="17"/>
        </w:rPr>
        <w:t>});</w:t>
      </w:r>
    </w:p>
    <w:p w14:paraId="59878EF7" w14:textId="77777777" w:rsidR="007E45BB" w:rsidRDefault="007E45BB">
      <w:pPr>
        <w:ind w:left="227"/>
      </w:pPr>
    </w:p>
    <w:p w14:paraId="408474EB" w14:textId="77777777" w:rsidR="007E45BB" w:rsidRDefault="002F6345">
      <w:pPr>
        <w:ind w:left="227"/>
      </w:pPr>
      <w:r>
        <w:rPr>
          <w:rFonts w:eastAsia="Consolas"/>
          <w:sz w:val="17"/>
        </w:rPr>
        <w:t>router.get('/profile', requireAuth, async (req, res) =&gt; {</w:t>
      </w:r>
    </w:p>
    <w:p w14:paraId="34863762" w14:textId="77777777" w:rsidR="007E45BB" w:rsidRDefault="002F6345">
      <w:pPr>
        <w:spacing w:after="120" w:line="360" w:lineRule="auto"/>
      </w:pPr>
      <w:r>
        <w:rPr>
          <w:b/>
        </w:rPr>
        <w:t>附录</w:t>
      </w:r>
      <w:r>
        <w:rPr>
          <w:b/>
        </w:rPr>
        <w:t xml:space="preserve">A.3  </w:t>
      </w:r>
      <w:r>
        <w:rPr>
          <w:b/>
        </w:rPr>
        <w:t>权限中间件</w:t>
      </w:r>
      <w:r>
        <w:rPr>
          <w:b/>
        </w:rPr>
        <w:t xml:space="preserve"> acgshare-backend/middleware/auth.js</w:t>
      </w:r>
    </w:p>
    <w:p w14:paraId="1C07868B" w14:textId="77777777" w:rsidR="007E45BB" w:rsidRDefault="002F6345">
      <w:pPr>
        <w:ind w:left="227"/>
      </w:pPr>
      <w:r>
        <w:rPr>
          <w:rFonts w:eastAsia="Consolas"/>
          <w:sz w:val="17"/>
        </w:rPr>
        <w:t>const jwt = require('jsonwebtoken');</w:t>
      </w:r>
    </w:p>
    <w:p w14:paraId="67C13119" w14:textId="77777777" w:rsidR="007E45BB" w:rsidRDefault="002F6345">
      <w:pPr>
        <w:ind w:left="227"/>
      </w:pPr>
      <w:r>
        <w:rPr>
          <w:rFonts w:eastAsia="Consolas"/>
          <w:sz w:val="17"/>
        </w:rPr>
        <w:t xml:space="preserve">const repository = </w:t>
      </w:r>
      <w:r>
        <w:rPr>
          <w:rFonts w:eastAsia="Consolas"/>
          <w:sz w:val="17"/>
        </w:rPr>
        <w:t>require('../models/repository');</w:t>
      </w:r>
    </w:p>
    <w:p w14:paraId="79858B88" w14:textId="77777777" w:rsidR="007E45BB" w:rsidRDefault="002F6345">
      <w:pPr>
        <w:ind w:left="227"/>
      </w:pPr>
      <w:r>
        <w:rPr>
          <w:rFonts w:eastAsia="Consolas"/>
          <w:sz w:val="17"/>
        </w:rPr>
        <w:t>const { fail } = require('../utils/response');</w:t>
      </w:r>
    </w:p>
    <w:p w14:paraId="1346DF7D" w14:textId="77777777" w:rsidR="007E45BB" w:rsidRDefault="007E45BB">
      <w:pPr>
        <w:ind w:left="227"/>
      </w:pPr>
    </w:p>
    <w:p w14:paraId="20F87449" w14:textId="77777777" w:rsidR="007E45BB" w:rsidRDefault="002F6345">
      <w:pPr>
        <w:ind w:left="227"/>
      </w:pPr>
      <w:r>
        <w:rPr>
          <w:rFonts w:eastAsia="Consolas"/>
          <w:sz w:val="17"/>
        </w:rPr>
        <w:t>function getToken(req) {</w:t>
      </w:r>
    </w:p>
    <w:p w14:paraId="7691DEFF" w14:textId="77777777" w:rsidR="007E45BB" w:rsidRDefault="002F6345">
      <w:pPr>
        <w:ind w:left="227"/>
      </w:pPr>
      <w:r>
        <w:rPr>
          <w:rFonts w:eastAsia="Consolas"/>
          <w:sz w:val="17"/>
        </w:rPr>
        <w:t xml:space="preserve">  const header = req.headers.authorization || '';</w:t>
      </w:r>
    </w:p>
    <w:p w14:paraId="5524CB9B" w14:textId="77777777" w:rsidR="007E45BB" w:rsidRDefault="002F6345">
      <w:pPr>
        <w:ind w:left="227"/>
      </w:pPr>
      <w:r>
        <w:rPr>
          <w:rFonts w:eastAsia="Consolas"/>
          <w:sz w:val="17"/>
        </w:rPr>
        <w:t xml:space="preserve">  if (!header.startsWith('Bearer ')) {</w:t>
      </w:r>
    </w:p>
    <w:p w14:paraId="7FA3D398" w14:textId="77777777" w:rsidR="007E45BB" w:rsidRDefault="002F6345">
      <w:pPr>
        <w:ind w:left="227"/>
      </w:pPr>
      <w:r>
        <w:rPr>
          <w:rFonts w:eastAsia="Consolas"/>
          <w:sz w:val="17"/>
        </w:rPr>
        <w:t xml:space="preserve">    return null;</w:t>
      </w:r>
    </w:p>
    <w:p w14:paraId="4AF969B3" w14:textId="77777777" w:rsidR="007E45BB" w:rsidRDefault="002F6345">
      <w:pPr>
        <w:ind w:left="227"/>
      </w:pPr>
      <w:r>
        <w:rPr>
          <w:rFonts w:eastAsia="Consolas"/>
          <w:sz w:val="17"/>
        </w:rPr>
        <w:t xml:space="preserve">  }</w:t>
      </w:r>
    </w:p>
    <w:p w14:paraId="5D58DF0D" w14:textId="77777777" w:rsidR="007E45BB" w:rsidRDefault="002F6345">
      <w:pPr>
        <w:ind w:left="227"/>
      </w:pPr>
      <w:r>
        <w:rPr>
          <w:rFonts w:eastAsia="Consolas"/>
          <w:sz w:val="17"/>
        </w:rPr>
        <w:t xml:space="preserve">  return header.slice(7);</w:t>
      </w:r>
    </w:p>
    <w:p w14:paraId="3571EC8F" w14:textId="77777777" w:rsidR="007E45BB" w:rsidRDefault="002F6345">
      <w:pPr>
        <w:ind w:left="227"/>
      </w:pPr>
      <w:r>
        <w:rPr>
          <w:rFonts w:eastAsia="Consolas"/>
          <w:sz w:val="17"/>
        </w:rPr>
        <w:t>}</w:t>
      </w:r>
    </w:p>
    <w:p w14:paraId="6E8D06EF" w14:textId="77777777" w:rsidR="007E45BB" w:rsidRDefault="007E45BB">
      <w:pPr>
        <w:ind w:left="227"/>
      </w:pPr>
    </w:p>
    <w:p w14:paraId="334FE8A0" w14:textId="77777777" w:rsidR="007E45BB" w:rsidRDefault="002F6345">
      <w:pPr>
        <w:ind w:left="227"/>
      </w:pPr>
      <w:r>
        <w:rPr>
          <w:rFonts w:eastAsia="Consolas"/>
          <w:sz w:val="17"/>
        </w:rPr>
        <w:t>async function requireAuth(req, res, next) {</w:t>
      </w:r>
    </w:p>
    <w:p w14:paraId="1B9C07E3" w14:textId="77777777" w:rsidR="007E45BB" w:rsidRDefault="002F6345">
      <w:pPr>
        <w:ind w:left="227"/>
      </w:pPr>
      <w:r>
        <w:rPr>
          <w:rFonts w:eastAsia="Consolas"/>
          <w:sz w:val="17"/>
        </w:rPr>
        <w:t xml:space="preserve">  try {</w:t>
      </w:r>
    </w:p>
    <w:p w14:paraId="4BE74710" w14:textId="77777777" w:rsidR="007E45BB" w:rsidRDefault="002F6345">
      <w:pPr>
        <w:ind w:left="227"/>
      </w:pPr>
      <w:r>
        <w:rPr>
          <w:rFonts w:eastAsia="Consolas"/>
          <w:sz w:val="17"/>
        </w:rPr>
        <w:t xml:space="preserve">    const token = getToken(req);</w:t>
      </w:r>
    </w:p>
    <w:p w14:paraId="029E021D" w14:textId="77777777" w:rsidR="007E45BB" w:rsidRDefault="002F6345">
      <w:pPr>
        <w:ind w:left="227"/>
      </w:pPr>
      <w:r>
        <w:rPr>
          <w:rFonts w:eastAsia="Consolas"/>
          <w:sz w:val="17"/>
        </w:rPr>
        <w:t xml:space="preserve">    if (!token) {</w:t>
      </w:r>
    </w:p>
    <w:p w14:paraId="02C3C916" w14:textId="77777777" w:rsidR="007E45BB" w:rsidRDefault="002F6345">
      <w:pPr>
        <w:ind w:left="227"/>
      </w:pPr>
      <w:r>
        <w:rPr>
          <w:rFonts w:eastAsia="Consolas"/>
          <w:sz w:val="17"/>
        </w:rPr>
        <w:lastRenderedPageBreak/>
        <w:t xml:space="preserve">      return fail(res, 401, '</w:t>
      </w:r>
      <w:r>
        <w:rPr>
          <w:rFonts w:eastAsia="Consolas"/>
          <w:sz w:val="17"/>
        </w:rPr>
        <w:t>请先登录</w:t>
      </w:r>
      <w:r>
        <w:rPr>
          <w:rFonts w:eastAsia="Consolas"/>
          <w:sz w:val="17"/>
        </w:rPr>
        <w:t>');</w:t>
      </w:r>
    </w:p>
    <w:p w14:paraId="2C060D77" w14:textId="77777777" w:rsidR="007E45BB" w:rsidRDefault="002F6345">
      <w:pPr>
        <w:ind w:left="227"/>
      </w:pPr>
      <w:r>
        <w:rPr>
          <w:rFonts w:eastAsia="Consolas"/>
          <w:sz w:val="17"/>
        </w:rPr>
        <w:t xml:space="preserve">    }</w:t>
      </w:r>
    </w:p>
    <w:p w14:paraId="7F3F48BE" w14:textId="77777777" w:rsidR="007E45BB" w:rsidRDefault="007E45BB">
      <w:pPr>
        <w:ind w:left="227"/>
      </w:pPr>
    </w:p>
    <w:p w14:paraId="39D69444" w14:textId="77777777" w:rsidR="007E45BB" w:rsidRDefault="002F6345">
      <w:pPr>
        <w:ind w:left="227"/>
      </w:pPr>
      <w:r>
        <w:rPr>
          <w:rFonts w:eastAsia="Consolas"/>
          <w:sz w:val="17"/>
        </w:rPr>
        <w:t xml:space="preserve">    const payload = jwt.verify(token, process.env.JWT_SECRET || 'acgshare_secret');</w:t>
      </w:r>
    </w:p>
    <w:p w14:paraId="7802B643" w14:textId="77777777" w:rsidR="007E45BB" w:rsidRDefault="002F6345">
      <w:pPr>
        <w:ind w:left="227"/>
      </w:pPr>
      <w:r>
        <w:rPr>
          <w:rFonts w:eastAsia="Consolas"/>
          <w:sz w:val="17"/>
        </w:rPr>
        <w:t xml:space="preserve">    const user = await repository.findUserById(payload.id);</w:t>
      </w:r>
    </w:p>
    <w:p w14:paraId="1B172612" w14:textId="77777777" w:rsidR="007E45BB" w:rsidRDefault="007E45BB">
      <w:pPr>
        <w:ind w:left="227"/>
      </w:pPr>
    </w:p>
    <w:p w14:paraId="621C5295" w14:textId="77777777" w:rsidR="007E45BB" w:rsidRDefault="002F6345">
      <w:pPr>
        <w:ind w:left="227"/>
      </w:pPr>
      <w:r>
        <w:rPr>
          <w:rFonts w:eastAsia="Consolas"/>
          <w:sz w:val="17"/>
        </w:rPr>
        <w:t xml:space="preserve">    if (!user) {</w:t>
      </w:r>
    </w:p>
    <w:p w14:paraId="73991A5B" w14:textId="77777777" w:rsidR="007E45BB" w:rsidRDefault="002F6345">
      <w:pPr>
        <w:ind w:left="227"/>
      </w:pPr>
      <w:r>
        <w:rPr>
          <w:rFonts w:eastAsia="Consolas"/>
          <w:sz w:val="17"/>
        </w:rPr>
        <w:t xml:space="preserve">      return fail(res, 401, '</w:t>
      </w:r>
      <w:r>
        <w:rPr>
          <w:rFonts w:eastAsia="Consolas"/>
          <w:sz w:val="17"/>
        </w:rPr>
        <w:t>登录状态已失效</w:t>
      </w:r>
      <w:r>
        <w:rPr>
          <w:rFonts w:eastAsia="Consolas"/>
          <w:sz w:val="17"/>
        </w:rPr>
        <w:t>');</w:t>
      </w:r>
    </w:p>
    <w:p w14:paraId="53951B67" w14:textId="77777777" w:rsidR="007E45BB" w:rsidRDefault="002F6345">
      <w:pPr>
        <w:ind w:left="227"/>
      </w:pPr>
      <w:r>
        <w:rPr>
          <w:rFonts w:eastAsia="Consolas"/>
          <w:sz w:val="17"/>
        </w:rPr>
        <w:t xml:space="preserve">    }</w:t>
      </w:r>
    </w:p>
    <w:p w14:paraId="1A49327C" w14:textId="77777777" w:rsidR="007E45BB" w:rsidRDefault="007E45BB">
      <w:pPr>
        <w:ind w:left="227"/>
      </w:pPr>
    </w:p>
    <w:p w14:paraId="05228063" w14:textId="77777777" w:rsidR="007E45BB" w:rsidRDefault="002F6345">
      <w:pPr>
        <w:ind w:left="227"/>
      </w:pPr>
      <w:r>
        <w:rPr>
          <w:rFonts w:eastAsia="Consolas"/>
          <w:sz w:val="17"/>
        </w:rPr>
        <w:t xml:space="preserve">    req.user = repository.sanitizeUser(user);</w:t>
      </w:r>
    </w:p>
    <w:p w14:paraId="17A4186E" w14:textId="77777777" w:rsidR="007E45BB" w:rsidRDefault="002F6345">
      <w:pPr>
        <w:ind w:left="227"/>
      </w:pPr>
      <w:r>
        <w:rPr>
          <w:rFonts w:eastAsia="Consolas"/>
          <w:sz w:val="17"/>
        </w:rPr>
        <w:t xml:space="preserve">    next();</w:t>
      </w:r>
    </w:p>
    <w:p w14:paraId="0D49EBDC" w14:textId="77777777" w:rsidR="007E45BB" w:rsidRDefault="002F6345">
      <w:pPr>
        <w:ind w:left="227"/>
      </w:pPr>
      <w:r>
        <w:rPr>
          <w:rFonts w:eastAsia="Consolas"/>
          <w:sz w:val="17"/>
        </w:rPr>
        <w:t xml:space="preserve">  } catch (err) {</w:t>
      </w:r>
    </w:p>
    <w:p w14:paraId="67EA1DBA" w14:textId="77777777" w:rsidR="007E45BB" w:rsidRDefault="002F6345">
      <w:pPr>
        <w:ind w:left="227"/>
      </w:pPr>
      <w:r>
        <w:rPr>
          <w:rFonts w:eastAsia="Consolas"/>
          <w:sz w:val="17"/>
        </w:rPr>
        <w:t xml:space="preserve">    fail(res, 401, '</w:t>
      </w:r>
      <w:r>
        <w:rPr>
          <w:rFonts w:eastAsia="Consolas"/>
          <w:sz w:val="17"/>
        </w:rPr>
        <w:t>登录状态已失效</w:t>
      </w:r>
      <w:r>
        <w:rPr>
          <w:rFonts w:eastAsia="Consolas"/>
          <w:sz w:val="17"/>
        </w:rPr>
        <w:t>');</w:t>
      </w:r>
    </w:p>
    <w:p w14:paraId="1B835B5D" w14:textId="77777777" w:rsidR="007E45BB" w:rsidRDefault="002F6345">
      <w:pPr>
        <w:ind w:left="227"/>
      </w:pPr>
      <w:r>
        <w:rPr>
          <w:rFonts w:eastAsia="Consolas"/>
          <w:sz w:val="17"/>
        </w:rPr>
        <w:t xml:space="preserve">  }</w:t>
      </w:r>
    </w:p>
    <w:p w14:paraId="1954BCC1" w14:textId="77777777" w:rsidR="007E45BB" w:rsidRDefault="002F6345">
      <w:pPr>
        <w:ind w:left="227"/>
      </w:pPr>
      <w:r>
        <w:rPr>
          <w:rFonts w:eastAsia="Consolas"/>
          <w:sz w:val="17"/>
        </w:rPr>
        <w:t>}</w:t>
      </w:r>
    </w:p>
    <w:p w14:paraId="62D9F3E7" w14:textId="77777777" w:rsidR="007E45BB" w:rsidRDefault="007E45BB">
      <w:pPr>
        <w:ind w:left="227"/>
      </w:pPr>
    </w:p>
    <w:p w14:paraId="5E6EE32C" w14:textId="77777777" w:rsidR="007E45BB" w:rsidRDefault="002F6345">
      <w:pPr>
        <w:ind w:left="227"/>
      </w:pPr>
      <w:r>
        <w:rPr>
          <w:rFonts w:eastAsia="Consolas"/>
          <w:sz w:val="17"/>
        </w:rPr>
        <w:t>async function optionalAuth(req, res, next) {</w:t>
      </w:r>
    </w:p>
    <w:p w14:paraId="5F0DEB4B" w14:textId="77777777" w:rsidR="007E45BB" w:rsidRDefault="002F6345">
      <w:pPr>
        <w:ind w:left="227"/>
      </w:pPr>
      <w:r>
        <w:rPr>
          <w:rFonts w:eastAsia="Consolas"/>
          <w:sz w:val="17"/>
        </w:rPr>
        <w:t xml:space="preserve">  try {</w:t>
      </w:r>
    </w:p>
    <w:p w14:paraId="3408940F" w14:textId="77777777" w:rsidR="007E45BB" w:rsidRDefault="002F6345">
      <w:pPr>
        <w:ind w:left="227"/>
      </w:pPr>
      <w:r>
        <w:rPr>
          <w:rFonts w:eastAsia="Consolas"/>
          <w:sz w:val="17"/>
        </w:rPr>
        <w:t xml:space="preserve">    const token = getToken(req);</w:t>
      </w:r>
    </w:p>
    <w:p w14:paraId="4824C7EF" w14:textId="77777777" w:rsidR="007E45BB" w:rsidRDefault="002F6345">
      <w:pPr>
        <w:ind w:left="227"/>
      </w:pPr>
      <w:r>
        <w:rPr>
          <w:rFonts w:eastAsia="Consolas"/>
          <w:sz w:val="17"/>
        </w:rPr>
        <w:t xml:space="preserve">    if (token) {</w:t>
      </w:r>
    </w:p>
    <w:p w14:paraId="4616F66A" w14:textId="77777777" w:rsidR="007E45BB" w:rsidRDefault="002F6345">
      <w:pPr>
        <w:ind w:left="227"/>
      </w:pPr>
      <w:r>
        <w:rPr>
          <w:rFonts w:eastAsia="Consolas"/>
          <w:sz w:val="17"/>
        </w:rPr>
        <w:t xml:space="preserve">      const payload = jwt.verify(token, process.env.JWT_SECRET || 'acgshare_secret');</w:t>
      </w:r>
    </w:p>
    <w:p w14:paraId="79F80B22" w14:textId="77777777" w:rsidR="007E45BB" w:rsidRDefault="002F6345">
      <w:pPr>
        <w:ind w:left="227"/>
      </w:pPr>
      <w:r>
        <w:rPr>
          <w:rFonts w:eastAsia="Consolas"/>
          <w:sz w:val="17"/>
        </w:rPr>
        <w:t xml:space="preserve">      const user = await repository.findUserById(payload.id);</w:t>
      </w:r>
    </w:p>
    <w:p w14:paraId="3BD01442" w14:textId="77777777" w:rsidR="007E45BB" w:rsidRDefault="002F6345">
      <w:pPr>
        <w:ind w:left="227"/>
      </w:pPr>
      <w:r>
        <w:rPr>
          <w:rFonts w:eastAsia="Consolas"/>
          <w:sz w:val="17"/>
        </w:rPr>
        <w:t xml:space="preserve">      req.user = user ? repository.sanitizeUser(user) : null;</w:t>
      </w:r>
    </w:p>
    <w:p w14:paraId="38A5FA06" w14:textId="77777777" w:rsidR="007E45BB" w:rsidRDefault="002F6345">
      <w:pPr>
        <w:ind w:left="227"/>
      </w:pPr>
      <w:r>
        <w:rPr>
          <w:rFonts w:eastAsia="Consolas"/>
          <w:sz w:val="17"/>
        </w:rPr>
        <w:t xml:space="preserve">    }</w:t>
      </w:r>
    </w:p>
    <w:p w14:paraId="52758E0C" w14:textId="77777777" w:rsidR="007E45BB" w:rsidRDefault="002F6345">
      <w:pPr>
        <w:ind w:left="227"/>
      </w:pPr>
      <w:r>
        <w:rPr>
          <w:rFonts w:eastAsia="Consolas"/>
          <w:sz w:val="17"/>
        </w:rPr>
        <w:t xml:space="preserve">  } catch (err) {</w:t>
      </w:r>
    </w:p>
    <w:p w14:paraId="02D74259" w14:textId="77777777" w:rsidR="007E45BB" w:rsidRDefault="002F6345">
      <w:pPr>
        <w:ind w:left="227"/>
      </w:pPr>
      <w:r>
        <w:rPr>
          <w:rFonts w:eastAsia="Consolas"/>
          <w:sz w:val="17"/>
        </w:rPr>
        <w:t xml:space="preserve">    req.user = null;</w:t>
      </w:r>
    </w:p>
    <w:p w14:paraId="1718F799" w14:textId="77777777" w:rsidR="007E45BB" w:rsidRDefault="002F6345">
      <w:pPr>
        <w:ind w:left="227"/>
      </w:pPr>
      <w:r>
        <w:rPr>
          <w:rFonts w:eastAsia="Consolas"/>
          <w:sz w:val="17"/>
        </w:rPr>
        <w:t xml:space="preserve">  }</w:t>
      </w:r>
    </w:p>
    <w:p w14:paraId="33DF62F4" w14:textId="77777777" w:rsidR="007E45BB" w:rsidRDefault="002F6345">
      <w:pPr>
        <w:ind w:left="227"/>
      </w:pPr>
      <w:r>
        <w:rPr>
          <w:rFonts w:eastAsia="Consolas"/>
          <w:sz w:val="17"/>
        </w:rPr>
        <w:t xml:space="preserve">  next();</w:t>
      </w:r>
    </w:p>
    <w:p w14:paraId="1BE4083B" w14:textId="77777777" w:rsidR="007E45BB" w:rsidRDefault="002F6345">
      <w:pPr>
        <w:ind w:left="227"/>
      </w:pPr>
      <w:r>
        <w:rPr>
          <w:rFonts w:eastAsia="Consolas"/>
          <w:sz w:val="17"/>
        </w:rPr>
        <w:t>}</w:t>
      </w:r>
    </w:p>
    <w:p w14:paraId="161C6DE4" w14:textId="77777777" w:rsidR="007E45BB" w:rsidRDefault="007E45BB">
      <w:pPr>
        <w:ind w:left="227"/>
      </w:pPr>
    </w:p>
    <w:p w14:paraId="5BB08EFB" w14:textId="77777777" w:rsidR="007E45BB" w:rsidRDefault="002F6345">
      <w:pPr>
        <w:ind w:left="227"/>
      </w:pPr>
      <w:r>
        <w:rPr>
          <w:rFonts w:eastAsia="Consolas"/>
          <w:sz w:val="17"/>
        </w:rPr>
        <w:t>function requireAdmin(req, res, next) {</w:t>
      </w:r>
    </w:p>
    <w:p w14:paraId="1F6A1425" w14:textId="77777777" w:rsidR="007E45BB" w:rsidRDefault="002F6345">
      <w:pPr>
        <w:ind w:left="227"/>
      </w:pPr>
      <w:r>
        <w:rPr>
          <w:rFonts w:eastAsia="Consolas"/>
          <w:sz w:val="17"/>
        </w:rPr>
        <w:t xml:space="preserve">  if (!req.user || req.user.role !== 'admin') {</w:t>
      </w:r>
    </w:p>
    <w:p w14:paraId="43938491" w14:textId="77777777" w:rsidR="007E45BB" w:rsidRDefault="002F6345">
      <w:pPr>
        <w:ind w:left="227"/>
      </w:pPr>
      <w:r>
        <w:rPr>
          <w:rFonts w:eastAsia="Consolas"/>
          <w:sz w:val="17"/>
        </w:rPr>
        <w:t xml:space="preserve">    return fail(res, 403, '</w:t>
      </w:r>
      <w:r>
        <w:rPr>
          <w:rFonts w:eastAsia="Consolas"/>
          <w:sz w:val="17"/>
        </w:rPr>
        <w:t>需要管理员权限</w:t>
      </w:r>
      <w:r>
        <w:rPr>
          <w:rFonts w:eastAsia="Consolas"/>
          <w:sz w:val="17"/>
        </w:rPr>
        <w:t>');</w:t>
      </w:r>
    </w:p>
    <w:p w14:paraId="0D518034" w14:textId="77777777" w:rsidR="007E45BB" w:rsidRDefault="002F6345">
      <w:pPr>
        <w:ind w:left="227"/>
      </w:pPr>
      <w:r>
        <w:rPr>
          <w:rFonts w:eastAsia="Consolas"/>
          <w:sz w:val="17"/>
        </w:rPr>
        <w:t xml:space="preserve">  }</w:t>
      </w:r>
    </w:p>
    <w:p w14:paraId="0AAFEFFC" w14:textId="77777777" w:rsidR="007E45BB" w:rsidRDefault="002F6345">
      <w:pPr>
        <w:ind w:left="227"/>
      </w:pPr>
      <w:r>
        <w:rPr>
          <w:rFonts w:eastAsia="Consolas"/>
          <w:sz w:val="17"/>
        </w:rPr>
        <w:t xml:space="preserve">  next();</w:t>
      </w:r>
    </w:p>
    <w:p w14:paraId="1A9646A7" w14:textId="77777777" w:rsidR="007E45BB" w:rsidRDefault="002F6345">
      <w:pPr>
        <w:ind w:left="227"/>
      </w:pPr>
      <w:r>
        <w:rPr>
          <w:rFonts w:eastAsia="Consolas"/>
          <w:sz w:val="17"/>
        </w:rPr>
        <w:t>}</w:t>
      </w:r>
    </w:p>
    <w:p w14:paraId="12213FAD" w14:textId="77777777" w:rsidR="007E45BB" w:rsidRDefault="007E45BB">
      <w:pPr>
        <w:ind w:left="227"/>
      </w:pPr>
    </w:p>
    <w:p w14:paraId="20947C82" w14:textId="77777777" w:rsidR="007E45BB" w:rsidRDefault="002F6345">
      <w:pPr>
        <w:ind w:left="227"/>
      </w:pPr>
      <w:r>
        <w:rPr>
          <w:rFonts w:eastAsia="Consolas"/>
          <w:sz w:val="17"/>
        </w:rPr>
        <w:t>module.exports = {</w:t>
      </w:r>
    </w:p>
    <w:p w14:paraId="7B794497" w14:textId="77777777" w:rsidR="007E45BB" w:rsidRDefault="002F6345">
      <w:pPr>
        <w:ind w:left="227"/>
      </w:pPr>
      <w:r>
        <w:rPr>
          <w:rFonts w:eastAsia="Consolas"/>
          <w:sz w:val="17"/>
        </w:rPr>
        <w:t xml:space="preserve">  requireAuth,</w:t>
      </w:r>
    </w:p>
    <w:p w14:paraId="76494BFD" w14:textId="77777777" w:rsidR="007E45BB" w:rsidRDefault="002F6345">
      <w:pPr>
        <w:ind w:left="227"/>
      </w:pPr>
      <w:r>
        <w:rPr>
          <w:rFonts w:eastAsia="Consolas"/>
          <w:sz w:val="17"/>
        </w:rPr>
        <w:t xml:space="preserve">  optionalAuth,</w:t>
      </w:r>
    </w:p>
    <w:p w14:paraId="74F521EB" w14:textId="77777777" w:rsidR="007E45BB" w:rsidRDefault="002F6345">
      <w:pPr>
        <w:ind w:left="227"/>
      </w:pPr>
      <w:r>
        <w:rPr>
          <w:rFonts w:eastAsia="Consolas"/>
          <w:sz w:val="17"/>
        </w:rPr>
        <w:t xml:space="preserve">  requireAdmin</w:t>
      </w:r>
    </w:p>
    <w:p w14:paraId="7B231BB2" w14:textId="77777777" w:rsidR="007E45BB" w:rsidRDefault="002F6345">
      <w:pPr>
        <w:ind w:left="227"/>
      </w:pPr>
      <w:r>
        <w:rPr>
          <w:rFonts w:eastAsia="Consolas"/>
          <w:sz w:val="17"/>
        </w:rPr>
        <w:t>};</w:t>
      </w:r>
    </w:p>
    <w:p w14:paraId="0CEA6817" w14:textId="77777777" w:rsidR="007E45BB" w:rsidRDefault="002F6345">
      <w:pPr>
        <w:spacing w:after="120" w:line="360" w:lineRule="auto"/>
      </w:pPr>
      <w:r>
        <w:rPr>
          <w:b/>
        </w:rPr>
        <w:t>附录</w:t>
      </w:r>
      <w:r>
        <w:rPr>
          <w:b/>
        </w:rPr>
        <w:t xml:space="preserve">A.4  </w:t>
      </w:r>
      <w:r>
        <w:rPr>
          <w:b/>
        </w:rPr>
        <w:t>数据库脚本</w:t>
      </w:r>
      <w:r>
        <w:rPr>
          <w:b/>
        </w:rPr>
        <w:t xml:space="preserve"> acgshare-backend/database/schema.sql</w:t>
      </w:r>
    </w:p>
    <w:p w14:paraId="17A7E78A" w14:textId="77777777" w:rsidR="007E45BB" w:rsidRDefault="002F6345">
      <w:pPr>
        <w:ind w:left="227"/>
      </w:pPr>
      <w:r>
        <w:rPr>
          <w:rFonts w:eastAsia="Consolas"/>
          <w:sz w:val="17"/>
        </w:rPr>
        <w:lastRenderedPageBreak/>
        <w:t>CREATE DATABASE IF NOT EXISTS acgshare CHARACTER SET utf8mb4 COLLATE utf8mb4_unicode_ci;</w:t>
      </w:r>
    </w:p>
    <w:p w14:paraId="1F6A60EB" w14:textId="77777777" w:rsidR="007E45BB" w:rsidRDefault="002F6345">
      <w:pPr>
        <w:ind w:left="227"/>
      </w:pPr>
      <w:r>
        <w:rPr>
          <w:rFonts w:eastAsia="Consolas"/>
          <w:sz w:val="17"/>
        </w:rPr>
        <w:t>USE acgshare;</w:t>
      </w:r>
    </w:p>
    <w:p w14:paraId="4F14CB4C" w14:textId="77777777" w:rsidR="007E45BB" w:rsidRDefault="007E45BB">
      <w:pPr>
        <w:ind w:left="227"/>
      </w:pPr>
    </w:p>
    <w:p w14:paraId="6BC7F7BA" w14:textId="77777777" w:rsidR="007E45BB" w:rsidRDefault="002F6345">
      <w:pPr>
        <w:ind w:left="227"/>
      </w:pPr>
      <w:r>
        <w:rPr>
          <w:rFonts w:eastAsia="Consolas"/>
          <w:sz w:val="17"/>
        </w:rPr>
        <w:t>CREATE TABLE IF NOT EXISTS users (</w:t>
      </w:r>
    </w:p>
    <w:p w14:paraId="71778198" w14:textId="77777777" w:rsidR="007E45BB" w:rsidRDefault="002F6345">
      <w:pPr>
        <w:ind w:left="227"/>
      </w:pPr>
      <w:r>
        <w:rPr>
          <w:rFonts w:eastAsia="Consolas"/>
          <w:sz w:val="17"/>
        </w:rPr>
        <w:t xml:space="preserve">  id INT PRIMARY KEY AUTO_INCREMENT,</w:t>
      </w:r>
    </w:p>
    <w:p w14:paraId="10B39B22" w14:textId="77777777" w:rsidR="007E45BB" w:rsidRDefault="002F6345">
      <w:pPr>
        <w:ind w:left="227"/>
      </w:pPr>
      <w:r>
        <w:rPr>
          <w:rFonts w:eastAsia="Consolas"/>
          <w:sz w:val="17"/>
        </w:rPr>
        <w:t xml:space="preserve">  username VARCHAR(50) NOT NULL UNIQUE,</w:t>
      </w:r>
    </w:p>
    <w:p w14:paraId="55532504" w14:textId="77777777" w:rsidR="007E45BB" w:rsidRDefault="002F6345">
      <w:pPr>
        <w:ind w:left="227"/>
      </w:pPr>
      <w:r>
        <w:rPr>
          <w:rFonts w:eastAsia="Consolas"/>
          <w:sz w:val="17"/>
        </w:rPr>
        <w:t xml:space="preserve">  password VARCHAR(255) NOT NULL,</w:t>
      </w:r>
    </w:p>
    <w:p w14:paraId="71BFF719" w14:textId="77777777" w:rsidR="007E45BB" w:rsidRDefault="002F6345">
      <w:pPr>
        <w:ind w:left="227"/>
      </w:pPr>
      <w:r>
        <w:rPr>
          <w:rFonts w:eastAsia="Consolas"/>
          <w:sz w:val="17"/>
        </w:rPr>
        <w:t xml:space="preserve">  avatar VARCHAR(255),</w:t>
      </w:r>
    </w:p>
    <w:p w14:paraId="6C776274" w14:textId="77777777" w:rsidR="007E45BB" w:rsidRDefault="002F6345">
      <w:pPr>
        <w:ind w:left="227"/>
      </w:pPr>
      <w:r>
        <w:rPr>
          <w:rFonts w:eastAsia="Consolas"/>
          <w:sz w:val="17"/>
        </w:rPr>
        <w:t xml:space="preserve">  role ENUM('user', 'admin') DEFAULT 'user',</w:t>
      </w:r>
    </w:p>
    <w:p w14:paraId="3B08FD64" w14:textId="77777777" w:rsidR="007E45BB" w:rsidRDefault="002F6345">
      <w:pPr>
        <w:ind w:left="227"/>
      </w:pPr>
      <w:r>
        <w:rPr>
          <w:rFonts w:eastAsia="Consolas"/>
          <w:sz w:val="17"/>
        </w:rPr>
        <w:t xml:space="preserve">  created_at TIMESTAMP DEFAULT CURRENT_TIMESTAMP</w:t>
      </w:r>
    </w:p>
    <w:p w14:paraId="62EDCBE7" w14:textId="77777777" w:rsidR="007E45BB" w:rsidRDefault="002F6345">
      <w:pPr>
        <w:ind w:left="227"/>
      </w:pPr>
      <w:r>
        <w:rPr>
          <w:rFonts w:eastAsia="Consolas"/>
          <w:sz w:val="17"/>
        </w:rPr>
        <w:t>);</w:t>
      </w:r>
    </w:p>
    <w:p w14:paraId="57B4504E" w14:textId="77777777" w:rsidR="007E45BB" w:rsidRDefault="007E45BB">
      <w:pPr>
        <w:ind w:left="227"/>
      </w:pPr>
    </w:p>
    <w:p w14:paraId="3B79B60D" w14:textId="77777777" w:rsidR="007E45BB" w:rsidRDefault="002F6345">
      <w:pPr>
        <w:ind w:left="227"/>
      </w:pPr>
      <w:r>
        <w:rPr>
          <w:rFonts w:eastAsia="Consolas"/>
          <w:sz w:val="17"/>
        </w:rPr>
        <w:t>CREATE TABLE IF NOT EXISTS resources (</w:t>
      </w:r>
    </w:p>
    <w:p w14:paraId="4749D1E9" w14:textId="77777777" w:rsidR="007E45BB" w:rsidRDefault="002F6345">
      <w:pPr>
        <w:ind w:left="227"/>
      </w:pPr>
      <w:r>
        <w:rPr>
          <w:rFonts w:eastAsia="Consolas"/>
          <w:sz w:val="17"/>
        </w:rPr>
        <w:t xml:space="preserve">  id INT PRIMARY KEY AUTO_INCREMENT,</w:t>
      </w:r>
    </w:p>
    <w:p w14:paraId="7606B288" w14:textId="77777777" w:rsidR="007E45BB" w:rsidRDefault="002F6345">
      <w:pPr>
        <w:ind w:left="227"/>
      </w:pPr>
      <w:r>
        <w:rPr>
          <w:rFonts w:eastAsia="Consolas"/>
          <w:sz w:val="17"/>
        </w:rPr>
        <w:t xml:space="preserve">  title VARCHAR(100) NOT NULL,</w:t>
      </w:r>
    </w:p>
    <w:p w14:paraId="79FBF1E8" w14:textId="77777777" w:rsidR="007E45BB" w:rsidRDefault="002F6345">
      <w:pPr>
        <w:ind w:left="227"/>
      </w:pPr>
      <w:r>
        <w:rPr>
          <w:rFonts w:eastAsia="Consolas"/>
          <w:sz w:val="17"/>
        </w:rPr>
        <w:t xml:space="preserve">  cover VARCHAR(255),</w:t>
      </w:r>
    </w:p>
    <w:p w14:paraId="517C3DB4" w14:textId="77777777" w:rsidR="007E45BB" w:rsidRDefault="002F6345">
      <w:pPr>
        <w:ind w:left="227"/>
      </w:pPr>
      <w:r>
        <w:rPr>
          <w:rFonts w:eastAsia="Consolas"/>
          <w:sz w:val="17"/>
        </w:rPr>
        <w:t xml:space="preserve">  category VARCHAR(50),</w:t>
      </w:r>
    </w:p>
    <w:p w14:paraId="2657F5F0" w14:textId="77777777" w:rsidR="007E45BB" w:rsidRDefault="002F6345">
      <w:pPr>
        <w:ind w:left="227"/>
      </w:pPr>
      <w:r>
        <w:rPr>
          <w:rFonts w:eastAsia="Consolas"/>
          <w:sz w:val="17"/>
        </w:rPr>
        <w:t xml:space="preserve">  tags VARCHAR(255),</w:t>
      </w:r>
    </w:p>
    <w:p w14:paraId="1782BFF9" w14:textId="77777777" w:rsidR="007E45BB" w:rsidRDefault="002F6345">
      <w:pPr>
        <w:ind w:left="227"/>
      </w:pPr>
      <w:r>
        <w:rPr>
          <w:rFonts w:eastAsia="Consolas"/>
          <w:sz w:val="17"/>
        </w:rPr>
        <w:t xml:space="preserve">  description TEXT,</w:t>
      </w:r>
    </w:p>
    <w:p w14:paraId="0E0B6763" w14:textId="77777777" w:rsidR="007E45BB" w:rsidRDefault="002F6345">
      <w:pPr>
        <w:ind w:left="227"/>
      </w:pPr>
      <w:r>
        <w:rPr>
          <w:rFonts w:eastAsia="Consolas"/>
          <w:sz w:val="17"/>
        </w:rPr>
        <w:t xml:space="preserve">  download_url VARCHAR(255),</w:t>
      </w:r>
    </w:p>
    <w:p w14:paraId="6689EFB8" w14:textId="77777777" w:rsidR="007E45BB" w:rsidRDefault="002F6345">
      <w:pPr>
        <w:ind w:left="227"/>
      </w:pPr>
      <w:r>
        <w:rPr>
          <w:rFonts w:eastAsia="Consolas"/>
          <w:sz w:val="17"/>
        </w:rPr>
        <w:t xml:space="preserve">  view_count INT DEFAULT 0,</w:t>
      </w:r>
    </w:p>
    <w:p w14:paraId="54BE4CDF" w14:textId="77777777" w:rsidR="007E45BB" w:rsidRDefault="002F6345">
      <w:pPr>
        <w:ind w:left="227"/>
      </w:pPr>
      <w:r>
        <w:rPr>
          <w:rFonts w:eastAsia="Consolas"/>
          <w:sz w:val="17"/>
        </w:rPr>
        <w:t xml:space="preserve">  created_at TIMESTAMP DEFAULT CURRENT_TIMESTAMP</w:t>
      </w:r>
    </w:p>
    <w:p w14:paraId="2397D77D" w14:textId="77777777" w:rsidR="007E45BB" w:rsidRDefault="002F6345">
      <w:pPr>
        <w:ind w:left="227"/>
      </w:pPr>
      <w:r>
        <w:rPr>
          <w:rFonts w:eastAsia="Consolas"/>
          <w:sz w:val="17"/>
        </w:rPr>
        <w:t>);</w:t>
      </w:r>
    </w:p>
    <w:p w14:paraId="13328D09" w14:textId="77777777" w:rsidR="007E45BB" w:rsidRDefault="007E45BB">
      <w:pPr>
        <w:ind w:left="227"/>
      </w:pPr>
    </w:p>
    <w:p w14:paraId="155955B5" w14:textId="77777777" w:rsidR="007E45BB" w:rsidRDefault="002F6345">
      <w:pPr>
        <w:ind w:left="227"/>
      </w:pPr>
      <w:r>
        <w:rPr>
          <w:rFonts w:eastAsia="Consolas"/>
          <w:sz w:val="17"/>
        </w:rPr>
        <w:t>CREATE TABLE IF NOT EXISTS comments (</w:t>
      </w:r>
    </w:p>
    <w:p w14:paraId="1F39C684" w14:textId="77777777" w:rsidR="007E45BB" w:rsidRDefault="002F6345">
      <w:pPr>
        <w:ind w:left="227"/>
      </w:pPr>
      <w:r>
        <w:rPr>
          <w:rFonts w:eastAsia="Consolas"/>
          <w:sz w:val="17"/>
        </w:rPr>
        <w:t xml:space="preserve">  id INT PRIMARY KEY AUTO_INCREMENT,</w:t>
      </w:r>
    </w:p>
    <w:p w14:paraId="06816D8E" w14:textId="77777777" w:rsidR="007E45BB" w:rsidRDefault="002F6345">
      <w:pPr>
        <w:ind w:left="227"/>
      </w:pPr>
      <w:r>
        <w:rPr>
          <w:rFonts w:eastAsia="Consolas"/>
          <w:sz w:val="17"/>
        </w:rPr>
        <w:t xml:space="preserve">  user_id INT NOT NULL,</w:t>
      </w:r>
    </w:p>
    <w:p w14:paraId="2E548B85" w14:textId="77777777" w:rsidR="007E45BB" w:rsidRDefault="002F6345">
      <w:pPr>
        <w:ind w:left="227"/>
      </w:pPr>
      <w:r>
        <w:rPr>
          <w:rFonts w:eastAsia="Consolas"/>
          <w:sz w:val="17"/>
        </w:rPr>
        <w:t xml:space="preserve">  resource_id INT NOT NULL,</w:t>
      </w:r>
    </w:p>
    <w:p w14:paraId="7C794A39" w14:textId="77777777" w:rsidR="007E45BB" w:rsidRDefault="002F6345">
      <w:pPr>
        <w:ind w:left="227"/>
      </w:pPr>
      <w:r>
        <w:rPr>
          <w:rFonts w:eastAsia="Consolas"/>
          <w:sz w:val="17"/>
        </w:rPr>
        <w:t xml:space="preserve">  content TEXT NOT NULL,</w:t>
      </w:r>
    </w:p>
    <w:p w14:paraId="542175E6" w14:textId="77777777" w:rsidR="007E45BB" w:rsidRDefault="002F6345">
      <w:pPr>
        <w:ind w:left="227"/>
      </w:pPr>
      <w:r>
        <w:rPr>
          <w:rFonts w:eastAsia="Consolas"/>
          <w:sz w:val="17"/>
        </w:rPr>
        <w:t xml:space="preserve">  created_at TIMESTAMP DEFAULT CURRENT_TIMESTAMP,</w:t>
      </w:r>
    </w:p>
    <w:p w14:paraId="22B4E8E0" w14:textId="77777777" w:rsidR="007E45BB" w:rsidRDefault="002F6345">
      <w:pPr>
        <w:ind w:left="227"/>
      </w:pPr>
      <w:r>
        <w:rPr>
          <w:rFonts w:eastAsia="Consolas"/>
          <w:sz w:val="17"/>
        </w:rPr>
        <w:t xml:space="preserve">  CONSTRAINT fk_comments_user FOREIGN KEY (user_id) REFERENCES users(id) ON DELETE CASCADE,</w:t>
      </w:r>
    </w:p>
    <w:p w14:paraId="11569792" w14:textId="77777777" w:rsidR="007E45BB" w:rsidRDefault="002F6345">
      <w:pPr>
        <w:ind w:left="227"/>
      </w:pPr>
      <w:r>
        <w:rPr>
          <w:rFonts w:eastAsia="Consolas"/>
          <w:sz w:val="17"/>
        </w:rPr>
        <w:t xml:space="preserve">  CONSTRAINT fk_comments_resource FOREIGN KEY (resource_id) REFERENCES resources(id) ON DELETE CASCADE</w:t>
      </w:r>
    </w:p>
    <w:p w14:paraId="42016660" w14:textId="77777777" w:rsidR="007E45BB" w:rsidRDefault="002F6345">
      <w:pPr>
        <w:ind w:left="227"/>
      </w:pPr>
      <w:r>
        <w:rPr>
          <w:rFonts w:eastAsia="Consolas"/>
          <w:sz w:val="17"/>
        </w:rPr>
        <w:t>);</w:t>
      </w:r>
    </w:p>
    <w:p w14:paraId="4AC13C67" w14:textId="77777777" w:rsidR="007E45BB" w:rsidRDefault="007E45BB">
      <w:pPr>
        <w:ind w:left="227"/>
      </w:pPr>
    </w:p>
    <w:p w14:paraId="723718DA" w14:textId="77777777" w:rsidR="007E45BB" w:rsidRDefault="002F6345">
      <w:pPr>
        <w:ind w:left="227"/>
      </w:pPr>
      <w:r>
        <w:rPr>
          <w:rFonts w:eastAsia="Consolas"/>
          <w:sz w:val="17"/>
        </w:rPr>
        <w:t>CREATE TABLE IF NOT EXISTS ratings (</w:t>
      </w:r>
    </w:p>
    <w:p w14:paraId="46C15071" w14:textId="77777777" w:rsidR="007E45BB" w:rsidRDefault="002F6345">
      <w:pPr>
        <w:ind w:left="227"/>
      </w:pPr>
      <w:r>
        <w:rPr>
          <w:rFonts w:eastAsia="Consolas"/>
          <w:sz w:val="17"/>
        </w:rPr>
        <w:t xml:space="preserve">  id INT PRIMARY KEY AUTO_INCREMENT,</w:t>
      </w:r>
    </w:p>
    <w:p w14:paraId="0137D29A" w14:textId="77777777" w:rsidR="007E45BB" w:rsidRDefault="002F6345">
      <w:pPr>
        <w:ind w:left="227"/>
      </w:pPr>
      <w:r>
        <w:rPr>
          <w:rFonts w:eastAsia="Consolas"/>
          <w:sz w:val="17"/>
        </w:rPr>
        <w:t xml:space="preserve">  user_id INT NOT NULL,</w:t>
      </w:r>
    </w:p>
    <w:p w14:paraId="5596FF5D" w14:textId="77777777" w:rsidR="007E45BB" w:rsidRDefault="002F6345">
      <w:pPr>
        <w:ind w:left="227"/>
      </w:pPr>
      <w:r>
        <w:rPr>
          <w:rFonts w:eastAsia="Consolas"/>
          <w:sz w:val="17"/>
        </w:rPr>
        <w:t xml:space="preserve">  resource_id INT NOT NULL,</w:t>
      </w:r>
    </w:p>
    <w:p w14:paraId="1CCF6D14" w14:textId="77777777" w:rsidR="007E45BB" w:rsidRDefault="002F6345">
      <w:pPr>
        <w:ind w:left="227"/>
      </w:pPr>
      <w:r>
        <w:rPr>
          <w:rFonts w:eastAsia="Consolas"/>
          <w:sz w:val="17"/>
        </w:rPr>
        <w:t xml:space="preserve">  score INT NOT NULL,</w:t>
      </w:r>
    </w:p>
    <w:p w14:paraId="5C98527C" w14:textId="77777777" w:rsidR="007E45BB" w:rsidRDefault="002F6345">
      <w:pPr>
        <w:ind w:left="227"/>
      </w:pPr>
      <w:r>
        <w:rPr>
          <w:rFonts w:eastAsia="Consolas"/>
          <w:sz w:val="17"/>
        </w:rPr>
        <w:t xml:space="preserve">  created_at TIMESTAMP DEFAULT CURRENT_TIMESTAMP,</w:t>
      </w:r>
    </w:p>
    <w:p w14:paraId="5AA13E0E" w14:textId="77777777" w:rsidR="007E45BB" w:rsidRDefault="002F6345">
      <w:pPr>
        <w:ind w:left="227"/>
      </w:pPr>
      <w:r>
        <w:rPr>
          <w:rFonts w:eastAsia="Consolas"/>
          <w:sz w:val="17"/>
        </w:rPr>
        <w:t xml:space="preserve">  UNIQUE KEY unique_rating (user_id, resource_id),</w:t>
      </w:r>
    </w:p>
    <w:p w14:paraId="76D68536" w14:textId="77777777" w:rsidR="007E45BB" w:rsidRDefault="002F6345">
      <w:pPr>
        <w:ind w:left="227"/>
      </w:pPr>
      <w:r>
        <w:rPr>
          <w:rFonts w:eastAsia="Consolas"/>
          <w:sz w:val="17"/>
        </w:rPr>
        <w:t xml:space="preserve">  CONSTRAINT fk_ratings_user FOREIGN KEY (user_id) REFERENCES users(id) ON DELETE CASCADE,</w:t>
      </w:r>
    </w:p>
    <w:p w14:paraId="1EC15890" w14:textId="77777777" w:rsidR="007E45BB" w:rsidRDefault="002F6345">
      <w:pPr>
        <w:ind w:left="227"/>
      </w:pPr>
      <w:r>
        <w:rPr>
          <w:rFonts w:eastAsia="Consolas"/>
          <w:sz w:val="17"/>
        </w:rPr>
        <w:t xml:space="preserve">  CONSTRAINT fk_ratings_resource FOREIGN KEY (resource_id) REFERENCES resources(id) ON DELETE CASCADE,</w:t>
      </w:r>
    </w:p>
    <w:p w14:paraId="7A6F4E2C" w14:textId="77777777" w:rsidR="007E45BB" w:rsidRDefault="002F6345">
      <w:pPr>
        <w:ind w:left="227"/>
      </w:pPr>
      <w:r>
        <w:rPr>
          <w:rFonts w:eastAsia="Consolas"/>
          <w:sz w:val="17"/>
        </w:rPr>
        <w:lastRenderedPageBreak/>
        <w:t xml:space="preserve">  CONSTRAINT chk_rating_score CHECK (score BETWEEN 1 AND 5)</w:t>
      </w:r>
    </w:p>
    <w:p w14:paraId="1B16E13A" w14:textId="77777777" w:rsidR="007E45BB" w:rsidRDefault="002F6345">
      <w:pPr>
        <w:ind w:left="227"/>
      </w:pPr>
      <w:r>
        <w:rPr>
          <w:rFonts w:eastAsia="Consolas"/>
          <w:sz w:val="17"/>
        </w:rPr>
        <w:t>);</w:t>
      </w:r>
    </w:p>
    <w:p w14:paraId="57CB2FA2" w14:textId="77777777" w:rsidR="007E45BB" w:rsidRDefault="002F6345">
      <w:pPr>
        <w:spacing w:after="120" w:line="360" w:lineRule="auto"/>
      </w:pPr>
      <w:r>
        <w:rPr>
          <w:b/>
        </w:rPr>
        <w:t>附录</w:t>
      </w:r>
      <w:r>
        <w:rPr>
          <w:b/>
        </w:rPr>
        <w:t xml:space="preserve">A.5  </w:t>
      </w:r>
      <w:r>
        <w:rPr>
          <w:b/>
        </w:rPr>
        <w:t>前端请求封装</w:t>
      </w:r>
      <w:r>
        <w:rPr>
          <w:b/>
        </w:rPr>
        <w:t xml:space="preserve"> acgshare-frontend/src/api/http.js</w:t>
      </w:r>
    </w:p>
    <w:p w14:paraId="28EF3138" w14:textId="77777777" w:rsidR="007E45BB" w:rsidRDefault="002F6345">
      <w:pPr>
        <w:ind w:left="227"/>
      </w:pPr>
      <w:r>
        <w:rPr>
          <w:rFonts w:eastAsia="Consolas"/>
          <w:sz w:val="17"/>
        </w:rPr>
        <w:t>import axios from 'axios';</w:t>
      </w:r>
    </w:p>
    <w:p w14:paraId="7B40033D" w14:textId="77777777" w:rsidR="007E45BB" w:rsidRDefault="007E45BB">
      <w:pPr>
        <w:ind w:left="227"/>
      </w:pPr>
    </w:p>
    <w:p w14:paraId="61C92974" w14:textId="77777777" w:rsidR="007E45BB" w:rsidRDefault="002F6345">
      <w:pPr>
        <w:ind w:left="227"/>
      </w:pPr>
      <w:r>
        <w:rPr>
          <w:rFonts w:eastAsia="Consolas"/>
          <w:sz w:val="17"/>
        </w:rPr>
        <w:t>const request = axios.create({</w:t>
      </w:r>
    </w:p>
    <w:p w14:paraId="7D482F5D" w14:textId="77777777" w:rsidR="007E45BB" w:rsidRDefault="002F6345">
      <w:pPr>
        <w:ind w:left="227"/>
      </w:pPr>
      <w:r>
        <w:rPr>
          <w:rFonts w:eastAsia="Consolas"/>
          <w:sz w:val="17"/>
        </w:rPr>
        <w:t xml:space="preserve">  baseURL: import.meta.env.VITE_API_BASE_URL || '/api',</w:t>
      </w:r>
    </w:p>
    <w:p w14:paraId="554DF606" w14:textId="77777777" w:rsidR="007E45BB" w:rsidRDefault="002F6345">
      <w:pPr>
        <w:ind w:left="227"/>
      </w:pPr>
      <w:r>
        <w:rPr>
          <w:rFonts w:eastAsia="Consolas"/>
          <w:sz w:val="17"/>
        </w:rPr>
        <w:t xml:space="preserve">  timeout: 10000</w:t>
      </w:r>
    </w:p>
    <w:p w14:paraId="2AE42C1B" w14:textId="77777777" w:rsidR="007E45BB" w:rsidRDefault="002F6345">
      <w:pPr>
        <w:ind w:left="227"/>
      </w:pPr>
      <w:r>
        <w:rPr>
          <w:rFonts w:eastAsia="Consolas"/>
          <w:sz w:val="17"/>
        </w:rPr>
        <w:t>});</w:t>
      </w:r>
    </w:p>
    <w:p w14:paraId="0E7CDF2E" w14:textId="77777777" w:rsidR="007E45BB" w:rsidRDefault="007E45BB">
      <w:pPr>
        <w:ind w:left="227"/>
      </w:pPr>
    </w:p>
    <w:p w14:paraId="678A933E" w14:textId="77777777" w:rsidR="007E45BB" w:rsidRDefault="002F6345">
      <w:pPr>
        <w:ind w:left="227"/>
      </w:pPr>
      <w:r>
        <w:rPr>
          <w:rFonts w:eastAsia="Consolas"/>
          <w:sz w:val="17"/>
        </w:rPr>
        <w:t>request.interceptors.request.use((config) =&gt; {</w:t>
      </w:r>
    </w:p>
    <w:p w14:paraId="4A3F9FD1" w14:textId="77777777" w:rsidR="007E45BB" w:rsidRDefault="002F6345">
      <w:pPr>
        <w:ind w:left="227"/>
      </w:pPr>
      <w:r>
        <w:rPr>
          <w:rFonts w:eastAsia="Consolas"/>
          <w:sz w:val="17"/>
        </w:rPr>
        <w:t xml:space="preserve">  const token = localStorage.getItem('acgshare_token');</w:t>
      </w:r>
    </w:p>
    <w:p w14:paraId="05E2FD28" w14:textId="77777777" w:rsidR="007E45BB" w:rsidRDefault="002F6345">
      <w:pPr>
        <w:ind w:left="227"/>
      </w:pPr>
      <w:r>
        <w:rPr>
          <w:rFonts w:eastAsia="Consolas"/>
          <w:sz w:val="17"/>
        </w:rPr>
        <w:t xml:space="preserve">  if (token) {</w:t>
      </w:r>
    </w:p>
    <w:p w14:paraId="70168E0B" w14:textId="77777777" w:rsidR="007E45BB" w:rsidRDefault="002F6345">
      <w:pPr>
        <w:ind w:left="227"/>
      </w:pPr>
      <w:r>
        <w:rPr>
          <w:rFonts w:eastAsia="Consolas"/>
          <w:sz w:val="17"/>
        </w:rPr>
        <w:t xml:space="preserve">    config.headers.Authorization = `Bearer ${token}`;</w:t>
      </w:r>
    </w:p>
    <w:p w14:paraId="2C5423C6" w14:textId="77777777" w:rsidR="007E45BB" w:rsidRDefault="002F6345">
      <w:pPr>
        <w:ind w:left="227"/>
      </w:pPr>
      <w:r>
        <w:rPr>
          <w:rFonts w:eastAsia="Consolas"/>
          <w:sz w:val="17"/>
        </w:rPr>
        <w:t xml:space="preserve">  }</w:t>
      </w:r>
    </w:p>
    <w:p w14:paraId="32ED2C6F" w14:textId="77777777" w:rsidR="007E45BB" w:rsidRDefault="002F6345">
      <w:pPr>
        <w:ind w:left="227"/>
      </w:pPr>
      <w:r>
        <w:rPr>
          <w:rFonts w:eastAsia="Consolas"/>
          <w:sz w:val="17"/>
        </w:rPr>
        <w:t xml:space="preserve">  return config;</w:t>
      </w:r>
    </w:p>
    <w:p w14:paraId="4FCE7F6E" w14:textId="77777777" w:rsidR="007E45BB" w:rsidRDefault="002F6345">
      <w:pPr>
        <w:ind w:left="227"/>
      </w:pPr>
      <w:r>
        <w:rPr>
          <w:rFonts w:eastAsia="Consolas"/>
          <w:sz w:val="17"/>
        </w:rPr>
        <w:t>});</w:t>
      </w:r>
    </w:p>
    <w:p w14:paraId="3FFB8863" w14:textId="77777777" w:rsidR="007E45BB" w:rsidRDefault="007E45BB">
      <w:pPr>
        <w:ind w:left="227"/>
      </w:pPr>
    </w:p>
    <w:p w14:paraId="2FAC073F" w14:textId="77777777" w:rsidR="007E45BB" w:rsidRDefault="002F6345">
      <w:pPr>
        <w:ind w:left="227"/>
      </w:pPr>
      <w:r>
        <w:rPr>
          <w:rFonts w:eastAsia="Consolas"/>
          <w:sz w:val="17"/>
        </w:rPr>
        <w:t>request.interceptors.response.use(</w:t>
      </w:r>
    </w:p>
    <w:p w14:paraId="759EC816" w14:textId="77777777" w:rsidR="007E45BB" w:rsidRDefault="002F6345">
      <w:pPr>
        <w:ind w:left="227"/>
      </w:pPr>
      <w:r>
        <w:rPr>
          <w:rFonts w:eastAsia="Consolas"/>
          <w:sz w:val="17"/>
        </w:rPr>
        <w:t xml:space="preserve">  (response) =&gt; response,</w:t>
      </w:r>
    </w:p>
    <w:p w14:paraId="676EE9C7" w14:textId="77777777" w:rsidR="007E45BB" w:rsidRDefault="002F6345">
      <w:pPr>
        <w:ind w:left="227"/>
      </w:pPr>
      <w:r>
        <w:rPr>
          <w:rFonts w:eastAsia="Consolas"/>
          <w:sz w:val="17"/>
        </w:rPr>
        <w:t xml:space="preserve">  (error) =&gt; {</w:t>
      </w:r>
    </w:p>
    <w:p w14:paraId="250B65D0" w14:textId="77777777" w:rsidR="007E45BB" w:rsidRDefault="002F6345">
      <w:pPr>
        <w:ind w:left="227"/>
      </w:pPr>
      <w:r>
        <w:rPr>
          <w:rFonts w:eastAsia="Consolas"/>
          <w:sz w:val="17"/>
        </w:rPr>
        <w:t xml:space="preserve">    const message = error.response?.data?.message || '</w:t>
      </w:r>
      <w:r>
        <w:rPr>
          <w:rFonts w:eastAsia="Consolas"/>
          <w:sz w:val="17"/>
        </w:rPr>
        <w:t>请求失败</w:t>
      </w:r>
      <w:r>
        <w:rPr>
          <w:rFonts w:eastAsia="Consolas"/>
          <w:sz w:val="17"/>
        </w:rPr>
        <w:t>';</w:t>
      </w:r>
    </w:p>
    <w:p w14:paraId="414DB354" w14:textId="77777777" w:rsidR="007E45BB" w:rsidRDefault="002F6345">
      <w:pPr>
        <w:ind w:left="227"/>
      </w:pPr>
      <w:r>
        <w:rPr>
          <w:rFonts w:eastAsia="Consolas"/>
          <w:sz w:val="17"/>
        </w:rPr>
        <w:t xml:space="preserve">    return Promise.reject(new Error(message));</w:t>
      </w:r>
    </w:p>
    <w:p w14:paraId="5CE58464" w14:textId="77777777" w:rsidR="007E45BB" w:rsidRDefault="002F6345">
      <w:pPr>
        <w:ind w:left="227"/>
      </w:pPr>
      <w:r>
        <w:rPr>
          <w:rFonts w:eastAsia="Consolas"/>
          <w:sz w:val="17"/>
        </w:rPr>
        <w:t xml:space="preserve">  }</w:t>
      </w:r>
    </w:p>
    <w:p w14:paraId="6C14D93A" w14:textId="77777777" w:rsidR="007E45BB" w:rsidRDefault="002F6345">
      <w:pPr>
        <w:ind w:left="227"/>
      </w:pPr>
      <w:r>
        <w:rPr>
          <w:rFonts w:eastAsia="Consolas"/>
          <w:sz w:val="17"/>
        </w:rPr>
        <w:t>);</w:t>
      </w:r>
    </w:p>
    <w:p w14:paraId="76DE6B4C" w14:textId="77777777" w:rsidR="007E45BB" w:rsidRDefault="007E45BB">
      <w:pPr>
        <w:ind w:left="227"/>
      </w:pPr>
    </w:p>
    <w:p w14:paraId="4DC72BBC" w14:textId="77777777" w:rsidR="007E45BB" w:rsidRDefault="002F6345">
      <w:pPr>
        <w:ind w:left="227"/>
      </w:pPr>
      <w:r>
        <w:rPr>
          <w:rFonts w:eastAsia="Consolas"/>
          <w:sz w:val="17"/>
        </w:rPr>
        <w:t>export default request;</w:t>
      </w:r>
    </w:p>
    <w:p w14:paraId="6CE59F24" w14:textId="77777777" w:rsidR="007E45BB" w:rsidRDefault="002F6345">
      <w:pPr>
        <w:spacing w:after="120" w:line="360" w:lineRule="auto"/>
      </w:pPr>
      <w:r>
        <w:rPr>
          <w:b/>
        </w:rPr>
        <w:t>附录</w:t>
      </w:r>
      <w:r>
        <w:rPr>
          <w:b/>
        </w:rPr>
        <w:t xml:space="preserve">A.6  </w:t>
      </w:r>
      <w:r>
        <w:rPr>
          <w:b/>
        </w:rPr>
        <w:t>首页资源加载</w:t>
      </w:r>
      <w:r>
        <w:rPr>
          <w:b/>
        </w:rPr>
        <w:t xml:space="preserve"> acgshare-frontend/src/views/Home.vue</w:t>
      </w:r>
    </w:p>
    <w:p w14:paraId="40170BBC" w14:textId="77777777" w:rsidR="007E45BB" w:rsidRDefault="002F6345">
      <w:pPr>
        <w:ind w:left="227"/>
      </w:pPr>
      <w:r>
        <w:rPr>
          <w:rFonts w:eastAsia="Consolas"/>
          <w:sz w:val="17"/>
        </w:rPr>
        <w:t>&lt;script setup&gt;</w:t>
      </w:r>
    </w:p>
    <w:p w14:paraId="4F29F540" w14:textId="77777777" w:rsidR="007E45BB" w:rsidRDefault="002F6345">
      <w:pPr>
        <w:ind w:left="227"/>
      </w:pPr>
      <w:r>
        <w:rPr>
          <w:rFonts w:eastAsia="Consolas"/>
          <w:sz w:val="17"/>
        </w:rPr>
        <w:t>import { computed, onBeforeUnmount, onMounted, reactive, ref } from 'vue';</w:t>
      </w:r>
    </w:p>
    <w:p w14:paraId="17B27CCE" w14:textId="77777777" w:rsidR="007E45BB" w:rsidRDefault="002F6345">
      <w:pPr>
        <w:ind w:left="227"/>
      </w:pPr>
      <w:r>
        <w:rPr>
          <w:rFonts w:eastAsia="Consolas"/>
          <w:sz w:val="17"/>
        </w:rPr>
        <w:t>import { ChevronLeft, ChevronRight, RefreshCw, Search } from 'lucide-vue-next';</w:t>
      </w:r>
    </w:p>
    <w:p w14:paraId="356ABB89" w14:textId="77777777" w:rsidR="007E45BB" w:rsidRDefault="002F6345">
      <w:pPr>
        <w:ind w:left="227"/>
      </w:pPr>
      <w:r>
        <w:rPr>
          <w:rFonts w:eastAsia="Consolas"/>
          <w:sz w:val="17"/>
        </w:rPr>
        <w:t>import ResourceCard from '../components/ResourceCard.vue';</w:t>
      </w:r>
    </w:p>
    <w:p w14:paraId="5AA9424C" w14:textId="77777777" w:rsidR="007E45BB" w:rsidRDefault="002F6345">
      <w:pPr>
        <w:ind w:left="227"/>
      </w:pPr>
      <w:r>
        <w:rPr>
          <w:rFonts w:eastAsia="Consolas"/>
          <w:sz w:val="17"/>
        </w:rPr>
        <w:t>import { categories } from '../constants';</w:t>
      </w:r>
    </w:p>
    <w:p w14:paraId="2A613B0C" w14:textId="77777777" w:rsidR="007E45BB" w:rsidRDefault="002F6345">
      <w:pPr>
        <w:ind w:left="227"/>
      </w:pPr>
      <w:r>
        <w:rPr>
          <w:rFonts w:eastAsia="Consolas"/>
          <w:sz w:val="17"/>
        </w:rPr>
        <w:t xml:space="preserve">import { getResources, normalizeResourceResponse } from </w:t>
      </w:r>
      <w:r>
        <w:rPr>
          <w:rFonts w:eastAsia="Consolas"/>
          <w:sz w:val="17"/>
        </w:rPr>
        <w:t>'../api/resources';</w:t>
      </w:r>
    </w:p>
    <w:p w14:paraId="6F23023D" w14:textId="77777777" w:rsidR="007E45BB" w:rsidRDefault="007E45BB">
      <w:pPr>
        <w:ind w:left="227"/>
      </w:pPr>
    </w:p>
    <w:p w14:paraId="2D19D7EC" w14:textId="77777777" w:rsidR="007E45BB" w:rsidRDefault="002F6345">
      <w:pPr>
        <w:ind w:left="227"/>
      </w:pPr>
      <w:r>
        <w:rPr>
          <w:rFonts w:eastAsia="Consolas"/>
          <w:sz w:val="17"/>
        </w:rPr>
        <w:t>const resources = ref([]);</w:t>
      </w:r>
    </w:p>
    <w:p w14:paraId="537D32A7" w14:textId="77777777" w:rsidR="007E45BB" w:rsidRDefault="002F6345">
      <w:pPr>
        <w:ind w:left="227"/>
      </w:pPr>
      <w:r>
        <w:rPr>
          <w:rFonts w:eastAsia="Consolas"/>
          <w:sz w:val="17"/>
        </w:rPr>
        <w:t>const loading = ref(false);</w:t>
      </w:r>
    </w:p>
    <w:p w14:paraId="050D1A2C" w14:textId="77777777" w:rsidR="007E45BB" w:rsidRDefault="002F6345">
      <w:pPr>
        <w:ind w:left="227"/>
      </w:pPr>
      <w:r>
        <w:rPr>
          <w:rFonts w:eastAsia="Consolas"/>
          <w:sz w:val="17"/>
        </w:rPr>
        <w:t>const error = ref('');</w:t>
      </w:r>
    </w:p>
    <w:p w14:paraId="62B1B3DE" w14:textId="77777777" w:rsidR="007E45BB" w:rsidRDefault="002F6345">
      <w:pPr>
        <w:ind w:left="227"/>
      </w:pPr>
      <w:r>
        <w:rPr>
          <w:rFonts w:eastAsia="Consolas"/>
          <w:sz w:val="17"/>
        </w:rPr>
        <w:t>const lastSyncedAt = ref('');</w:t>
      </w:r>
    </w:p>
    <w:p w14:paraId="564E3A17" w14:textId="77777777" w:rsidR="007E45BB" w:rsidRDefault="002F6345">
      <w:pPr>
        <w:ind w:left="227"/>
      </w:pPr>
      <w:r>
        <w:rPr>
          <w:rFonts w:eastAsia="Consolas"/>
          <w:sz w:val="17"/>
        </w:rPr>
        <w:t>let refreshTimer = null;</w:t>
      </w:r>
    </w:p>
    <w:p w14:paraId="12177A85" w14:textId="77777777" w:rsidR="007E45BB" w:rsidRDefault="007E45BB">
      <w:pPr>
        <w:ind w:left="227"/>
      </w:pPr>
    </w:p>
    <w:p w14:paraId="29C404F4" w14:textId="77777777" w:rsidR="007E45BB" w:rsidRDefault="002F6345">
      <w:pPr>
        <w:ind w:left="227"/>
      </w:pPr>
      <w:r>
        <w:rPr>
          <w:rFonts w:eastAsia="Consolas"/>
          <w:sz w:val="17"/>
        </w:rPr>
        <w:t>const filters = reactive({</w:t>
      </w:r>
    </w:p>
    <w:p w14:paraId="5FFEC6CD" w14:textId="77777777" w:rsidR="007E45BB" w:rsidRDefault="002F6345">
      <w:pPr>
        <w:ind w:left="227"/>
      </w:pPr>
      <w:r>
        <w:rPr>
          <w:rFonts w:eastAsia="Consolas"/>
          <w:sz w:val="17"/>
        </w:rPr>
        <w:t xml:space="preserve">  keyword: '',</w:t>
      </w:r>
    </w:p>
    <w:p w14:paraId="4C1D8F39" w14:textId="77777777" w:rsidR="007E45BB" w:rsidRDefault="002F6345">
      <w:pPr>
        <w:ind w:left="227"/>
      </w:pPr>
      <w:r>
        <w:rPr>
          <w:rFonts w:eastAsia="Consolas"/>
          <w:sz w:val="17"/>
        </w:rPr>
        <w:lastRenderedPageBreak/>
        <w:t xml:space="preserve">  category: '',</w:t>
      </w:r>
    </w:p>
    <w:p w14:paraId="250C5500" w14:textId="77777777" w:rsidR="007E45BB" w:rsidRDefault="002F6345">
      <w:pPr>
        <w:ind w:left="227"/>
      </w:pPr>
      <w:r>
        <w:rPr>
          <w:rFonts w:eastAsia="Consolas"/>
          <w:sz w:val="17"/>
        </w:rPr>
        <w:t xml:space="preserve">  sortBy: 'created_at',</w:t>
      </w:r>
    </w:p>
    <w:p w14:paraId="6525ABED" w14:textId="77777777" w:rsidR="007E45BB" w:rsidRDefault="002F6345">
      <w:pPr>
        <w:ind w:left="227"/>
      </w:pPr>
      <w:r>
        <w:rPr>
          <w:rFonts w:eastAsia="Consolas"/>
          <w:sz w:val="17"/>
        </w:rPr>
        <w:t xml:space="preserve">  order: 'desc',</w:t>
      </w:r>
    </w:p>
    <w:p w14:paraId="71419583" w14:textId="77777777" w:rsidR="007E45BB" w:rsidRDefault="002F6345">
      <w:pPr>
        <w:ind w:left="227"/>
      </w:pPr>
      <w:r>
        <w:rPr>
          <w:rFonts w:eastAsia="Consolas"/>
          <w:sz w:val="17"/>
        </w:rPr>
        <w:t xml:space="preserve">  page: 1,</w:t>
      </w:r>
    </w:p>
    <w:p w14:paraId="7C11AA70" w14:textId="77777777" w:rsidR="007E45BB" w:rsidRDefault="002F6345">
      <w:pPr>
        <w:ind w:left="227"/>
      </w:pPr>
      <w:r>
        <w:rPr>
          <w:rFonts w:eastAsia="Consolas"/>
          <w:sz w:val="17"/>
        </w:rPr>
        <w:t xml:space="preserve">  pageSize: 8</w:t>
      </w:r>
    </w:p>
    <w:p w14:paraId="4CC48199" w14:textId="77777777" w:rsidR="007E45BB" w:rsidRDefault="002F6345">
      <w:pPr>
        <w:ind w:left="227"/>
      </w:pPr>
      <w:r>
        <w:rPr>
          <w:rFonts w:eastAsia="Consolas"/>
          <w:sz w:val="17"/>
        </w:rPr>
        <w:t>});</w:t>
      </w:r>
    </w:p>
    <w:p w14:paraId="29ACAE9D" w14:textId="77777777" w:rsidR="007E45BB" w:rsidRDefault="007E45BB">
      <w:pPr>
        <w:ind w:left="227"/>
      </w:pPr>
    </w:p>
    <w:p w14:paraId="60B38351" w14:textId="77777777" w:rsidR="007E45BB" w:rsidRDefault="002F6345">
      <w:pPr>
        <w:ind w:left="227"/>
      </w:pPr>
      <w:r>
        <w:rPr>
          <w:rFonts w:eastAsia="Consolas"/>
          <w:sz w:val="17"/>
        </w:rPr>
        <w:t>const pagination = reactive({</w:t>
      </w:r>
    </w:p>
    <w:p w14:paraId="61C1A2CD" w14:textId="77777777" w:rsidR="007E45BB" w:rsidRDefault="002F6345">
      <w:pPr>
        <w:ind w:left="227"/>
      </w:pPr>
      <w:r>
        <w:rPr>
          <w:rFonts w:eastAsia="Consolas"/>
          <w:sz w:val="17"/>
        </w:rPr>
        <w:t xml:space="preserve">  page: 1,</w:t>
      </w:r>
    </w:p>
    <w:p w14:paraId="5C8F6D49" w14:textId="77777777" w:rsidR="007E45BB" w:rsidRDefault="002F6345">
      <w:pPr>
        <w:ind w:left="227"/>
      </w:pPr>
      <w:r>
        <w:rPr>
          <w:rFonts w:eastAsia="Consolas"/>
          <w:sz w:val="17"/>
        </w:rPr>
        <w:t xml:space="preserve">  pageSize: 8,</w:t>
      </w:r>
    </w:p>
    <w:p w14:paraId="0560690F" w14:textId="77777777" w:rsidR="007E45BB" w:rsidRDefault="002F6345">
      <w:pPr>
        <w:ind w:left="227"/>
      </w:pPr>
      <w:r>
        <w:rPr>
          <w:rFonts w:eastAsia="Consolas"/>
          <w:sz w:val="17"/>
        </w:rPr>
        <w:t xml:space="preserve">  total: 0,</w:t>
      </w:r>
    </w:p>
    <w:p w14:paraId="5EAB0843" w14:textId="77777777" w:rsidR="007E45BB" w:rsidRDefault="002F6345">
      <w:pPr>
        <w:ind w:left="227"/>
      </w:pPr>
      <w:r>
        <w:rPr>
          <w:rFonts w:eastAsia="Consolas"/>
          <w:sz w:val="17"/>
        </w:rPr>
        <w:t xml:space="preserve">  totalPages: 1</w:t>
      </w:r>
    </w:p>
    <w:p w14:paraId="6268EBCC" w14:textId="77777777" w:rsidR="007E45BB" w:rsidRDefault="002F6345">
      <w:pPr>
        <w:ind w:left="227"/>
      </w:pPr>
      <w:r>
        <w:rPr>
          <w:rFonts w:eastAsia="Consolas"/>
          <w:sz w:val="17"/>
        </w:rPr>
        <w:t>});</w:t>
      </w:r>
    </w:p>
    <w:p w14:paraId="6E2ADBCE" w14:textId="77777777" w:rsidR="007E45BB" w:rsidRDefault="007E45BB">
      <w:pPr>
        <w:ind w:left="227"/>
      </w:pPr>
    </w:p>
    <w:p w14:paraId="7D3F60D9" w14:textId="77777777" w:rsidR="007E45BB" w:rsidRDefault="002F6345">
      <w:pPr>
        <w:ind w:left="227"/>
      </w:pPr>
      <w:r>
        <w:rPr>
          <w:rFonts w:eastAsia="Consolas"/>
          <w:sz w:val="17"/>
        </w:rPr>
        <w:t>const totalViews = computed(() =&gt; resources.value.reduce((sum, item) =&gt; sum + Number(item.view_count || 0), 0));</w:t>
      </w:r>
    </w:p>
    <w:p w14:paraId="03735E25" w14:textId="77777777" w:rsidR="007E45BB" w:rsidRDefault="002F6345">
      <w:pPr>
        <w:ind w:left="227"/>
      </w:pPr>
      <w:r>
        <w:rPr>
          <w:rFonts w:eastAsia="Consolas"/>
          <w:sz w:val="17"/>
        </w:rPr>
        <w:t>const avgScore = computed(() =&gt; {</w:t>
      </w:r>
    </w:p>
    <w:p w14:paraId="7BEF67E9" w14:textId="77777777" w:rsidR="007E45BB" w:rsidRDefault="002F6345">
      <w:pPr>
        <w:ind w:left="227"/>
      </w:pPr>
      <w:r>
        <w:rPr>
          <w:rFonts w:eastAsia="Consolas"/>
          <w:sz w:val="17"/>
        </w:rPr>
        <w:t xml:space="preserve">  if (!resources.value.length) return '0.0';</w:t>
      </w:r>
    </w:p>
    <w:p w14:paraId="2A7257DF" w14:textId="77777777" w:rsidR="007E45BB" w:rsidRDefault="002F6345">
      <w:pPr>
        <w:ind w:left="227"/>
      </w:pPr>
      <w:r>
        <w:rPr>
          <w:rFonts w:eastAsia="Consolas"/>
          <w:sz w:val="17"/>
        </w:rPr>
        <w:t xml:space="preserve">  const total = resources.value.reduce((sum, item) =&gt; sum + Number(item.average_score || 0), 0);</w:t>
      </w:r>
    </w:p>
    <w:p w14:paraId="7FA1D429" w14:textId="77777777" w:rsidR="007E45BB" w:rsidRDefault="002F6345">
      <w:pPr>
        <w:ind w:left="227"/>
      </w:pPr>
      <w:r>
        <w:rPr>
          <w:rFonts w:eastAsia="Consolas"/>
          <w:sz w:val="17"/>
        </w:rPr>
        <w:t xml:space="preserve">  return (total / resources.value.length).toFixed(1);</w:t>
      </w:r>
    </w:p>
    <w:p w14:paraId="7E55140A" w14:textId="77777777" w:rsidR="007E45BB" w:rsidRDefault="002F6345">
      <w:pPr>
        <w:ind w:left="227"/>
      </w:pPr>
      <w:r>
        <w:rPr>
          <w:rFonts w:eastAsia="Consolas"/>
          <w:sz w:val="17"/>
        </w:rPr>
        <w:t>});</w:t>
      </w:r>
    </w:p>
    <w:p w14:paraId="20EEBA3F" w14:textId="77777777" w:rsidR="007E45BB" w:rsidRDefault="007E45BB">
      <w:pPr>
        <w:ind w:left="227"/>
      </w:pPr>
    </w:p>
    <w:p w14:paraId="016BCB0C" w14:textId="77777777" w:rsidR="007E45BB" w:rsidRDefault="002F6345">
      <w:pPr>
        <w:ind w:left="227"/>
      </w:pPr>
      <w:r>
        <w:rPr>
          <w:rFonts w:eastAsia="Consolas"/>
          <w:sz w:val="17"/>
        </w:rPr>
        <w:t>async function loadResources({ silent = false } = {}) {</w:t>
      </w:r>
    </w:p>
    <w:p w14:paraId="1F593BC4" w14:textId="77777777" w:rsidR="007E45BB" w:rsidRDefault="002F6345">
      <w:pPr>
        <w:ind w:left="227"/>
      </w:pPr>
      <w:r>
        <w:rPr>
          <w:rFonts w:eastAsia="Consolas"/>
          <w:sz w:val="17"/>
        </w:rPr>
        <w:t xml:space="preserve">  if (!silent) {</w:t>
      </w:r>
    </w:p>
    <w:p w14:paraId="3D568EB8" w14:textId="77777777" w:rsidR="007E45BB" w:rsidRDefault="002F6345">
      <w:pPr>
        <w:ind w:left="227"/>
      </w:pPr>
      <w:r>
        <w:rPr>
          <w:rFonts w:eastAsia="Consolas"/>
          <w:sz w:val="17"/>
        </w:rPr>
        <w:t xml:space="preserve">    loading.value = true;</w:t>
      </w:r>
    </w:p>
    <w:p w14:paraId="3CADF6E2" w14:textId="77777777" w:rsidR="007E45BB" w:rsidRDefault="002F6345">
      <w:pPr>
        <w:ind w:left="227"/>
      </w:pPr>
      <w:r>
        <w:rPr>
          <w:rFonts w:eastAsia="Consolas"/>
          <w:sz w:val="17"/>
        </w:rPr>
        <w:t xml:space="preserve">  }</w:t>
      </w:r>
    </w:p>
    <w:p w14:paraId="78E50993" w14:textId="77777777" w:rsidR="007E45BB" w:rsidRDefault="002F6345">
      <w:pPr>
        <w:ind w:left="227"/>
      </w:pPr>
      <w:r>
        <w:rPr>
          <w:rFonts w:eastAsia="Consolas"/>
          <w:sz w:val="17"/>
        </w:rPr>
        <w:t xml:space="preserve">  error.value = '';</w:t>
      </w:r>
    </w:p>
    <w:p w14:paraId="05AD4591" w14:textId="77777777" w:rsidR="007E45BB" w:rsidRDefault="002F6345">
      <w:pPr>
        <w:ind w:left="227"/>
      </w:pPr>
      <w:r>
        <w:rPr>
          <w:rFonts w:eastAsia="Consolas"/>
          <w:sz w:val="17"/>
        </w:rPr>
        <w:t xml:space="preserve">  try {</w:t>
      </w:r>
    </w:p>
    <w:p w14:paraId="63527436" w14:textId="77777777" w:rsidR="007E45BB" w:rsidRDefault="002F6345">
      <w:pPr>
        <w:ind w:left="227"/>
      </w:pPr>
      <w:r>
        <w:rPr>
          <w:rFonts w:eastAsia="Consolas"/>
          <w:sz w:val="17"/>
        </w:rPr>
        <w:t xml:space="preserve">    const res = await getResources({</w:t>
      </w:r>
    </w:p>
    <w:p w14:paraId="6D411FB8" w14:textId="77777777" w:rsidR="007E45BB" w:rsidRDefault="002F6345">
      <w:pPr>
        <w:ind w:left="227"/>
      </w:pPr>
      <w:r>
        <w:rPr>
          <w:rFonts w:eastAsia="Consolas"/>
          <w:sz w:val="17"/>
        </w:rPr>
        <w:t xml:space="preserve">      keyword: filters.keyword || undefined,</w:t>
      </w:r>
    </w:p>
    <w:p w14:paraId="766AC975" w14:textId="77777777" w:rsidR="007E45BB" w:rsidRDefault="002F6345">
      <w:pPr>
        <w:ind w:left="227"/>
      </w:pPr>
      <w:r>
        <w:rPr>
          <w:rFonts w:eastAsia="Consolas"/>
          <w:sz w:val="17"/>
        </w:rPr>
        <w:t xml:space="preserve">      category: filters.category || undefined,</w:t>
      </w:r>
    </w:p>
    <w:p w14:paraId="79BF71D4" w14:textId="77777777" w:rsidR="007E45BB" w:rsidRDefault="002F6345">
      <w:pPr>
        <w:ind w:left="227"/>
      </w:pPr>
      <w:r>
        <w:rPr>
          <w:rFonts w:eastAsia="Consolas"/>
          <w:sz w:val="17"/>
        </w:rPr>
        <w:t xml:space="preserve">      sortBy: filters.sortBy,</w:t>
      </w:r>
    </w:p>
    <w:p w14:paraId="407EDA9C" w14:textId="77777777" w:rsidR="007E45BB" w:rsidRDefault="002F6345">
      <w:pPr>
        <w:ind w:left="227"/>
      </w:pPr>
      <w:r>
        <w:rPr>
          <w:rFonts w:eastAsia="Consolas"/>
          <w:sz w:val="17"/>
        </w:rPr>
        <w:t xml:space="preserve">      order: filters.order,</w:t>
      </w:r>
    </w:p>
    <w:p w14:paraId="5D95719B" w14:textId="77777777" w:rsidR="007E45BB" w:rsidRDefault="002F6345">
      <w:pPr>
        <w:ind w:left="227"/>
      </w:pPr>
      <w:r>
        <w:rPr>
          <w:rFonts w:eastAsia="Consolas"/>
          <w:sz w:val="17"/>
        </w:rPr>
        <w:t xml:space="preserve">      page: filters.page,</w:t>
      </w:r>
    </w:p>
    <w:p w14:paraId="49342678" w14:textId="77777777" w:rsidR="007E45BB" w:rsidRDefault="002F6345">
      <w:pPr>
        <w:ind w:left="227"/>
      </w:pPr>
      <w:r>
        <w:rPr>
          <w:rFonts w:eastAsia="Consolas"/>
          <w:sz w:val="17"/>
        </w:rPr>
        <w:t xml:space="preserve">      pageSize: filters.pageSize</w:t>
      </w:r>
    </w:p>
    <w:p w14:paraId="70B4974B" w14:textId="77777777" w:rsidR="007E45BB" w:rsidRDefault="002F6345">
      <w:pPr>
        <w:ind w:left="227"/>
      </w:pPr>
      <w:r>
        <w:rPr>
          <w:rFonts w:eastAsia="Consolas"/>
          <w:sz w:val="17"/>
        </w:rPr>
        <w:t xml:space="preserve">    });</w:t>
      </w:r>
    </w:p>
    <w:p w14:paraId="5B1CFFF2" w14:textId="77777777" w:rsidR="007E45BB" w:rsidRDefault="002F6345">
      <w:pPr>
        <w:ind w:left="227"/>
      </w:pPr>
      <w:r>
        <w:rPr>
          <w:rFonts w:eastAsia="Consolas"/>
          <w:sz w:val="17"/>
        </w:rPr>
        <w:t xml:space="preserve">    const payload = normalizeResourceResponse(res);</w:t>
      </w:r>
    </w:p>
    <w:p w14:paraId="0293CFBE" w14:textId="77777777" w:rsidR="007E45BB" w:rsidRDefault="002F6345">
      <w:pPr>
        <w:ind w:left="227"/>
      </w:pPr>
      <w:r>
        <w:rPr>
          <w:rFonts w:eastAsia="Consolas"/>
          <w:sz w:val="17"/>
        </w:rPr>
        <w:t xml:space="preserve">    resources.value = payload.items;</w:t>
      </w:r>
    </w:p>
    <w:p w14:paraId="7B9563EB" w14:textId="77777777" w:rsidR="007E45BB" w:rsidRDefault="002F6345">
      <w:pPr>
        <w:ind w:left="227"/>
      </w:pPr>
      <w:r>
        <w:rPr>
          <w:rFonts w:eastAsia="Consolas"/>
          <w:sz w:val="17"/>
        </w:rPr>
        <w:t xml:space="preserve">    Object.assign(pagination, payload.pagination);</w:t>
      </w:r>
    </w:p>
    <w:p w14:paraId="2D271B8C" w14:textId="77777777" w:rsidR="007E45BB" w:rsidRDefault="002F6345">
      <w:pPr>
        <w:ind w:left="227"/>
      </w:pPr>
      <w:r>
        <w:rPr>
          <w:rFonts w:eastAsia="Consolas"/>
          <w:sz w:val="17"/>
        </w:rPr>
        <w:t xml:space="preserve">    lastSyncedAt.value = new Date().toLocaleTimeString('zh-CN', {</w:t>
      </w:r>
    </w:p>
    <w:p w14:paraId="505886ED" w14:textId="77777777" w:rsidR="007E45BB" w:rsidRDefault="002F6345">
      <w:pPr>
        <w:ind w:left="227"/>
      </w:pPr>
      <w:r>
        <w:rPr>
          <w:rFonts w:eastAsia="Consolas"/>
          <w:sz w:val="17"/>
        </w:rPr>
        <w:t xml:space="preserve">      hour: '2-digit',</w:t>
      </w:r>
    </w:p>
    <w:p w14:paraId="6F3D0D5C" w14:textId="77777777" w:rsidR="007E45BB" w:rsidRDefault="002F6345">
      <w:pPr>
        <w:ind w:left="227"/>
      </w:pPr>
      <w:r>
        <w:rPr>
          <w:rFonts w:eastAsia="Consolas"/>
          <w:sz w:val="17"/>
        </w:rPr>
        <w:t xml:space="preserve">      minute: '2-digit',</w:t>
      </w:r>
    </w:p>
    <w:p w14:paraId="14366568" w14:textId="77777777" w:rsidR="007E45BB" w:rsidRDefault="002F6345">
      <w:pPr>
        <w:ind w:left="227"/>
      </w:pPr>
      <w:r>
        <w:rPr>
          <w:rFonts w:eastAsia="Consolas"/>
          <w:sz w:val="17"/>
        </w:rPr>
        <w:t xml:space="preserve">      second: '2-digit'</w:t>
      </w:r>
    </w:p>
    <w:p w14:paraId="05DCF850" w14:textId="77777777" w:rsidR="007E45BB" w:rsidRDefault="002F6345">
      <w:pPr>
        <w:ind w:left="227"/>
      </w:pPr>
      <w:r>
        <w:rPr>
          <w:rFonts w:eastAsia="Consolas"/>
          <w:sz w:val="17"/>
        </w:rPr>
        <w:t xml:space="preserve">    });</w:t>
      </w:r>
    </w:p>
    <w:p w14:paraId="092ECB04" w14:textId="77777777" w:rsidR="007E45BB" w:rsidRDefault="002F6345">
      <w:pPr>
        <w:ind w:left="227"/>
      </w:pPr>
      <w:r>
        <w:rPr>
          <w:rFonts w:eastAsia="Consolas"/>
          <w:sz w:val="17"/>
        </w:rPr>
        <w:t xml:space="preserve">  } catch (err) {</w:t>
      </w:r>
    </w:p>
    <w:p w14:paraId="632F0389" w14:textId="77777777" w:rsidR="007E45BB" w:rsidRDefault="002F6345">
      <w:pPr>
        <w:ind w:left="227"/>
      </w:pPr>
      <w:r>
        <w:rPr>
          <w:rFonts w:eastAsia="Consolas"/>
          <w:sz w:val="17"/>
        </w:rPr>
        <w:lastRenderedPageBreak/>
        <w:t xml:space="preserve">    error.value = err.message;</w:t>
      </w:r>
    </w:p>
    <w:p w14:paraId="1DA7899F" w14:textId="77777777" w:rsidR="007E45BB" w:rsidRDefault="002F6345">
      <w:pPr>
        <w:ind w:left="227"/>
      </w:pPr>
      <w:r>
        <w:rPr>
          <w:rFonts w:eastAsia="Consolas"/>
          <w:sz w:val="17"/>
        </w:rPr>
        <w:t xml:space="preserve">  } finally {</w:t>
      </w:r>
    </w:p>
    <w:p w14:paraId="3F574CFD" w14:textId="77777777" w:rsidR="007E45BB" w:rsidRDefault="002F6345">
      <w:pPr>
        <w:ind w:left="227"/>
      </w:pPr>
      <w:r>
        <w:rPr>
          <w:rFonts w:eastAsia="Consolas"/>
          <w:sz w:val="17"/>
        </w:rPr>
        <w:t xml:space="preserve">    if (!silent) {</w:t>
      </w:r>
    </w:p>
    <w:p w14:paraId="1331508B" w14:textId="77777777" w:rsidR="007E45BB" w:rsidRDefault="002F6345">
      <w:pPr>
        <w:ind w:left="227"/>
      </w:pPr>
      <w:r>
        <w:rPr>
          <w:rFonts w:eastAsia="Consolas"/>
          <w:sz w:val="17"/>
        </w:rPr>
        <w:t xml:space="preserve">      loading.value = false;</w:t>
      </w:r>
    </w:p>
    <w:p w14:paraId="65EB94AC" w14:textId="77777777" w:rsidR="007E45BB" w:rsidRDefault="002F6345">
      <w:pPr>
        <w:ind w:left="227"/>
      </w:pPr>
      <w:r>
        <w:rPr>
          <w:rFonts w:eastAsia="Consolas"/>
          <w:sz w:val="17"/>
        </w:rPr>
        <w:t xml:space="preserve">    }</w:t>
      </w:r>
    </w:p>
    <w:p w14:paraId="19B382D2" w14:textId="77777777" w:rsidR="007E45BB" w:rsidRDefault="002F6345">
      <w:pPr>
        <w:ind w:left="227"/>
      </w:pPr>
      <w:r>
        <w:rPr>
          <w:rFonts w:eastAsia="Consolas"/>
          <w:sz w:val="17"/>
        </w:rPr>
        <w:t xml:space="preserve">  }</w:t>
      </w:r>
    </w:p>
    <w:p w14:paraId="16AE8131" w14:textId="77777777" w:rsidR="007E45BB" w:rsidRDefault="002F6345">
      <w:pPr>
        <w:ind w:left="227"/>
      </w:pPr>
      <w:r>
        <w:rPr>
          <w:rFonts w:eastAsia="Consolas"/>
          <w:sz w:val="17"/>
        </w:rPr>
        <w:t>}</w:t>
      </w:r>
    </w:p>
    <w:p w14:paraId="3F9EF28B" w14:textId="77777777" w:rsidR="007E45BB" w:rsidRDefault="007E45BB">
      <w:pPr>
        <w:ind w:left="227"/>
      </w:pPr>
    </w:p>
    <w:p w14:paraId="4FCB8BBF" w14:textId="77777777" w:rsidR="007E45BB" w:rsidRDefault="002F6345">
      <w:pPr>
        <w:ind w:left="227"/>
      </w:pPr>
      <w:r>
        <w:rPr>
          <w:rFonts w:eastAsia="Consolas"/>
          <w:sz w:val="17"/>
        </w:rPr>
        <w:t>function resetAndLoad() {</w:t>
      </w:r>
    </w:p>
    <w:p w14:paraId="4EBD02A4" w14:textId="77777777" w:rsidR="007E45BB" w:rsidRDefault="002F6345">
      <w:pPr>
        <w:ind w:left="227"/>
      </w:pPr>
      <w:r>
        <w:rPr>
          <w:rFonts w:eastAsia="Consolas"/>
          <w:sz w:val="17"/>
        </w:rPr>
        <w:t xml:space="preserve">  filters.page = 1;</w:t>
      </w:r>
    </w:p>
    <w:p w14:paraId="441B28C4" w14:textId="77777777" w:rsidR="007E45BB" w:rsidRDefault="002F6345">
      <w:pPr>
        <w:ind w:left="227"/>
      </w:pPr>
      <w:r>
        <w:rPr>
          <w:rFonts w:eastAsia="Consolas"/>
          <w:sz w:val="17"/>
        </w:rPr>
        <w:t xml:space="preserve">  loadResources();</w:t>
      </w:r>
    </w:p>
    <w:p w14:paraId="60F7C337" w14:textId="77777777" w:rsidR="007E45BB" w:rsidRDefault="002F6345">
      <w:pPr>
        <w:ind w:left="227"/>
      </w:pPr>
      <w:r>
        <w:rPr>
          <w:rFonts w:eastAsia="Consolas"/>
          <w:sz w:val="17"/>
        </w:rPr>
        <w:t>}</w:t>
      </w:r>
    </w:p>
    <w:p w14:paraId="1C08F0EC" w14:textId="77777777" w:rsidR="007E45BB" w:rsidRDefault="007E45BB">
      <w:pPr>
        <w:ind w:left="227"/>
      </w:pPr>
    </w:p>
    <w:p w14:paraId="1E0F3C58" w14:textId="77777777" w:rsidR="007E45BB" w:rsidRDefault="002F6345">
      <w:pPr>
        <w:ind w:left="227"/>
      </w:pPr>
      <w:r>
        <w:rPr>
          <w:rFonts w:eastAsia="Consolas"/>
          <w:sz w:val="17"/>
        </w:rPr>
        <w:t>function selectCategory(category) {</w:t>
      </w:r>
    </w:p>
    <w:p w14:paraId="498AAEB2" w14:textId="77777777" w:rsidR="007E45BB" w:rsidRDefault="002F6345">
      <w:pPr>
        <w:ind w:left="227"/>
      </w:pPr>
      <w:r>
        <w:rPr>
          <w:rFonts w:eastAsia="Consolas"/>
          <w:sz w:val="17"/>
        </w:rPr>
        <w:t xml:space="preserve">  filters.category = filters.category === category ? '' : category;</w:t>
      </w:r>
    </w:p>
    <w:p w14:paraId="685CBB61" w14:textId="77777777" w:rsidR="007E45BB" w:rsidRDefault="002F6345">
      <w:pPr>
        <w:ind w:left="227"/>
      </w:pPr>
      <w:r>
        <w:rPr>
          <w:rFonts w:eastAsia="Consolas"/>
          <w:sz w:val="17"/>
        </w:rPr>
        <w:t xml:space="preserve">  resetAndLoad();</w:t>
      </w:r>
    </w:p>
    <w:p w14:paraId="488D547A" w14:textId="77777777" w:rsidR="007E45BB" w:rsidRDefault="002F6345">
      <w:pPr>
        <w:ind w:left="227"/>
      </w:pPr>
      <w:r>
        <w:rPr>
          <w:rFonts w:eastAsia="Consolas"/>
          <w:sz w:val="17"/>
        </w:rPr>
        <w:t>}</w:t>
      </w:r>
    </w:p>
    <w:p w14:paraId="70EE96CC" w14:textId="77777777" w:rsidR="007E45BB" w:rsidRDefault="007E45BB">
      <w:pPr>
        <w:ind w:left="227"/>
      </w:pPr>
    </w:p>
    <w:p w14:paraId="0C1BFF15" w14:textId="77777777" w:rsidR="007E45BB" w:rsidRDefault="002F6345">
      <w:pPr>
        <w:ind w:left="227"/>
      </w:pPr>
      <w:r>
        <w:rPr>
          <w:rFonts w:eastAsia="Consolas"/>
          <w:sz w:val="17"/>
        </w:rPr>
        <w:t>function changePage(page) {</w:t>
      </w:r>
    </w:p>
    <w:p w14:paraId="29157C8E" w14:textId="77777777" w:rsidR="007E45BB" w:rsidRDefault="002F6345">
      <w:pPr>
        <w:ind w:left="227"/>
      </w:pPr>
      <w:r>
        <w:rPr>
          <w:rFonts w:eastAsia="Consolas"/>
          <w:sz w:val="17"/>
        </w:rPr>
        <w:t xml:space="preserve">  if (page &lt; 1 || page &gt; pagination.totalPages || page === filters.page) return;</w:t>
      </w:r>
    </w:p>
    <w:p w14:paraId="385828B5" w14:textId="77777777" w:rsidR="007E45BB" w:rsidRDefault="002F6345">
      <w:pPr>
        <w:ind w:left="227"/>
      </w:pPr>
      <w:r>
        <w:rPr>
          <w:rFonts w:eastAsia="Consolas"/>
          <w:sz w:val="17"/>
        </w:rPr>
        <w:t xml:space="preserve">  filters.page = page;</w:t>
      </w:r>
    </w:p>
    <w:p w14:paraId="291E686B" w14:textId="77777777" w:rsidR="007E45BB" w:rsidRDefault="002F6345">
      <w:pPr>
        <w:spacing w:after="120" w:line="360" w:lineRule="auto"/>
      </w:pPr>
      <w:r>
        <w:rPr>
          <w:b/>
        </w:rPr>
        <w:t>附录</w:t>
      </w:r>
      <w:r>
        <w:rPr>
          <w:b/>
        </w:rPr>
        <w:t xml:space="preserve">A.7  </w:t>
      </w:r>
      <w:r>
        <w:rPr>
          <w:b/>
        </w:rPr>
        <w:t>后台资源表单校验</w:t>
      </w:r>
      <w:r>
        <w:rPr>
          <w:b/>
        </w:rPr>
        <w:t xml:space="preserve"> acgshare-frontend/src/components/AdminResourceForm.vue</w:t>
      </w:r>
    </w:p>
    <w:p w14:paraId="0E98A159" w14:textId="77777777" w:rsidR="007E45BB" w:rsidRDefault="002F6345">
      <w:pPr>
        <w:ind w:left="227"/>
      </w:pPr>
      <w:r>
        <w:rPr>
          <w:rFonts w:eastAsia="Consolas"/>
          <w:sz w:val="17"/>
        </w:rPr>
        <w:t>&lt;script setup&gt;</w:t>
      </w:r>
    </w:p>
    <w:p w14:paraId="107289F5" w14:textId="77777777" w:rsidR="007E45BB" w:rsidRDefault="002F6345">
      <w:pPr>
        <w:ind w:left="227"/>
      </w:pPr>
      <w:r>
        <w:rPr>
          <w:rFonts w:eastAsia="Consolas"/>
          <w:sz w:val="17"/>
        </w:rPr>
        <w:t>import { computed, reactive, ref, watch } from 'vue';</w:t>
      </w:r>
    </w:p>
    <w:p w14:paraId="15233F71" w14:textId="77777777" w:rsidR="007E45BB" w:rsidRDefault="002F6345">
      <w:pPr>
        <w:ind w:left="227"/>
      </w:pPr>
      <w:r>
        <w:rPr>
          <w:rFonts w:eastAsia="Consolas"/>
          <w:sz w:val="17"/>
        </w:rPr>
        <w:t>import { ImagePlus, Save, X } from 'lucide-vue-next';</w:t>
      </w:r>
    </w:p>
    <w:p w14:paraId="044597D0" w14:textId="77777777" w:rsidR="007E45BB" w:rsidRDefault="002F6345">
      <w:pPr>
        <w:ind w:left="227"/>
      </w:pPr>
      <w:r>
        <w:rPr>
          <w:rFonts w:eastAsia="Consolas"/>
          <w:sz w:val="17"/>
        </w:rPr>
        <w:t>import { categories } from '../constants';</w:t>
      </w:r>
    </w:p>
    <w:p w14:paraId="7CDDBE28" w14:textId="77777777" w:rsidR="007E45BB" w:rsidRDefault="002F6345">
      <w:pPr>
        <w:ind w:left="227"/>
      </w:pPr>
      <w:r>
        <w:rPr>
          <w:rFonts w:eastAsia="Consolas"/>
          <w:sz w:val="17"/>
        </w:rPr>
        <w:t>import { uploadCover } from '../api/resources';</w:t>
      </w:r>
    </w:p>
    <w:p w14:paraId="61D4FC31" w14:textId="77777777" w:rsidR="007E45BB" w:rsidRDefault="007E45BB">
      <w:pPr>
        <w:ind w:left="227"/>
      </w:pPr>
    </w:p>
    <w:p w14:paraId="42DBC0C9" w14:textId="77777777" w:rsidR="007E45BB" w:rsidRDefault="002F6345">
      <w:pPr>
        <w:ind w:left="227"/>
      </w:pPr>
      <w:r>
        <w:rPr>
          <w:rFonts w:eastAsia="Consolas"/>
          <w:sz w:val="17"/>
        </w:rPr>
        <w:t>const props = defineProps({</w:t>
      </w:r>
    </w:p>
    <w:p w14:paraId="037FC8D3" w14:textId="77777777" w:rsidR="007E45BB" w:rsidRDefault="002F6345">
      <w:pPr>
        <w:ind w:left="227"/>
      </w:pPr>
      <w:r>
        <w:rPr>
          <w:rFonts w:eastAsia="Consolas"/>
          <w:sz w:val="17"/>
        </w:rPr>
        <w:t xml:space="preserve">  value: {</w:t>
      </w:r>
    </w:p>
    <w:p w14:paraId="5847E60C" w14:textId="77777777" w:rsidR="007E45BB" w:rsidRDefault="002F6345">
      <w:pPr>
        <w:ind w:left="227"/>
      </w:pPr>
      <w:r>
        <w:rPr>
          <w:rFonts w:eastAsia="Consolas"/>
          <w:sz w:val="17"/>
        </w:rPr>
        <w:t xml:space="preserve">    type: Object,</w:t>
      </w:r>
    </w:p>
    <w:p w14:paraId="59513851" w14:textId="77777777" w:rsidR="007E45BB" w:rsidRDefault="002F6345">
      <w:pPr>
        <w:ind w:left="227"/>
      </w:pPr>
      <w:r>
        <w:rPr>
          <w:rFonts w:eastAsia="Consolas"/>
          <w:sz w:val="17"/>
        </w:rPr>
        <w:t xml:space="preserve">    default: null</w:t>
      </w:r>
    </w:p>
    <w:p w14:paraId="1BEA7317" w14:textId="77777777" w:rsidR="007E45BB" w:rsidRDefault="002F6345">
      <w:pPr>
        <w:ind w:left="227"/>
      </w:pPr>
      <w:r>
        <w:rPr>
          <w:rFonts w:eastAsia="Consolas"/>
          <w:sz w:val="17"/>
        </w:rPr>
        <w:t xml:space="preserve">  },</w:t>
      </w:r>
    </w:p>
    <w:p w14:paraId="0C4DEFE8" w14:textId="77777777" w:rsidR="007E45BB" w:rsidRDefault="002F6345">
      <w:pPr>
        <w:ind w:left="227"/>
      </w:pPr>
      <w:r>
        <w:rPr>
          <w:rFonts w:eastAsia="Consolas"/>
          <w:sz w:val="17"/>
        </w:rPr>
        <w:t xml:space="preserve">  saving: {</w:t>
      </w:r>
    </w:p>
    <w:p w14:paraId="24F953C0" w14:textId="77777777" w:rsidR="007E45BB" w:rsidRDefault="002F6345">
      <w:pPr>
        <w:ind w:left="227"/>
      </w:pPr>
      <w:r>
        <w:rPr>
          <w:rFonts w:eastAsia="Consolas"/>
          <w:sz w:val="17"/>
        </w:rPr>
        <w:t xml:space="preserve">    type: Boolean,</w:t>
      </w:r>
    </w:p>
    <w:p w14:paraId="0C0EB6A2" w14:textId="77777777" w:rsidR="007E45BB" w:rsidRDefault="002F6345">
      <w:pPr>
        <w:ind w:left="227"/>
      </w:pPr>
      <w:r>
        <w:rPr>
          <w:rFonts w:eastAsia="Consolas"/>
          <w:sz w:val="17"/>
        </w:rPr>
        <w:t xml:space="preserve">    default: false</w:t>
      </w:r>
    </w:p>
    <w:p w14:paraId="2B811C13" w14:textId="77777777" w:rsidR="007E45BB" w:rsidRDefault="002F6345">
      <w:pPr>
        <w:ind w:left="227"/>
      </w:pPr>
      <w:r>
        <w:rPr>
          <w:rFonts w:eastAsia="Consolas"/>
          <w:sz w:val="17"/>
        </w:rPr>
        <w:t xml:space="preserve">  }</w:t>
      </w:r>
    </w:p>
    <w:p w14:paraId="131ED9B9" w14:textId="77777777" w:rsidR="007E45BB" w:rsidRDefault="002F6345">
      <w:pPr>
        <w:ind w:left="227"/>
      </w:pPr>
      <w:r>
        <w:rPr>
          <w:rFonts w:eastAsia="Consolas"/>
          <w:sz w:val="17"/>
        </w:rPr>
        <w:t>});</w:t>
      </w:r>
    </w:p>
    <w:p w14:paraId="2193595D" w14:textId="77777777" w:rsidR="007E45BB" w:rsidRDefault="007E45BB">
      <w:pPr>
        <w:ind w:left="227"/>
      </w:pPr>
    </w:p>
    <w:p w14:paraId="2CD7FF61" w14:textId="77777777" w:rsidR="007E45BB" w:rsidRDefault="002F6345">
      <w:pPr>
        <w:ind w:left="227"/>
      </w:pPr>
      <w:r>
        <w:rPr>
          <w:rFonts w:eastAsia="Consolas"/>
          <w:sz w:val="17"/>
        </w:rPr>
        <w:t>const emit = defineEmits(['save', 'cancel']);</w:t>
      </w:r>
    </w:p>
    <w:p w14:paraId="756D07B9" w14:textId="77777777" w:rsidR="007E45BB" w:rsidRDefault="002F6345">
      <w:pPr>
        <w:ind w:left="227"/>
      </w:pPr>
      <w:r>
        <w:rPr>
          <w:rFonts w:eastAsia="Consolas"/>
          <w:sz w:val="17"/>
        </w:rPr>
        <w:t>const uploading = ref(false);</w:t>
      </w:r>
    </w:p>
    <w:p w14:paraId="72CE3C17" w14:textId="77777777" w:rsidR="007E45BB" w:rsidRDefault="002F6345">
      <w:pPr>
        <w:ind w:left="227"/>
      </w:pPr>
      <w:r>
        <w:rPr>
          <w:rFonts w:eastAsia="Consolas"/>
          <w:sz w:val="17"/>
        </w:rPr>
        <w:t>const localError = ref('');</w:t>
      </w:r>
    </w:p>
    <w:p w14:paraId="6CE4302B" w14:textId="77777777" w:rsidR="007E45BB" w:rsidRDefault="007E45BB">
      <w:pPr>
        <w:ind w:left="227"/>
      </w:pPr>
    </w:p>
    <w:p w14:paraId="0918DE88" w14:textId="77777777" w:rsidR="007E45BB" w:rsidRDefault="002F6345">
      <w:pPr>
        <w:ind w:left="227"/>
      </w:pPr>
      <w:r>
        <w:rPr>
          <w:rFonts w:eastAsia="Consolas"/>
          <w:sz w:val="17"/>
        </w:rPr>
        <w:t xml:space="preserve">const form = </w:t>
      </w:r>
      <w:r>
        <w:rPr>
          <w:rFonts w:eastAsia="Consolas"/>
          <w:sz w:val="17"/>
        </w:rPr>
        <w:t>reactive({</w:t>
      </w:r>
    </w:p>
    <w:p w14:paraId="1A1DB318" w14:textId="77777777" w:rsidR="007E45BB" w:rsidRDefault="002F6345">
      <w:pPr>
        <w:ind w:left="227"/>
      </w:pPr>
      <w:r>
        <w:rPr>
          <w:rFonts w:eastAsia="Consolas"/>
          <w:sz w:val="17"/>
        </w:rPr>
        <w:t xml:space="preserve">  title: '',</w:t>
      </w:r>
    </w:p>
    <w:p w14:paraId="006C4F3A" w14:textId="77777777" w:rsidR="007E45BB" w:rsidRDefault="002F6345">
      <w:pPr>
        <w:ind w:left="227"/>
      </w:pPr>
      <w:r>
        <w:rPr>
          <w:rFonts w:eastAsia="Consolas"/>
          <w:sz w:val="17"/>
        </w:rPr>
        <w:t xml:space="preserve">  cover: '',</w:t>
      </w:r>
    </w:p>
    <w:p w14:paraId="56281DB0" w14:textId="77777777" w:rsidR="007E45BB" w:rsidRDefault="002F6345">
      <w:pPr>
        <w:ind w:left="227"/>
      </w:pPr>
      <w:r>
        <w:rPr>
          <w:rFonts w:eastAsia="Consolas"/>
          <w:sz w:val="17"/>
        </w:rPr>
        <w:t xml:space="preserve">  category: 'Galgame',</w:t>
      </w:r>
    </w:p>
    <w:p w14:paraId="5C07DCED" w14:textId="77777777" w:rsidR="007E45BB" w:rsidRDefault="002F6345">
      <w:pPr>
        <w:ind w:left="227"/>
      </w:pPr>
      <w:r>
        <w:rPr>
          <w:rFonts w:eastAsia="Consolas"/>
          <w:sz w:val="17"/>
        </w:rPr>
        <w:t xml:space="preserve">  tags: '',</w:t>
      </w:r>
    </w:p>
    <w:p w14:paraId="34B35C4C" w14:textId="77777777" w:rsidR="007E45BB" w:rsidRDefault="002F6345">
      <w:pPr>
        <w:ind w:left="227"/>
      </w:pPr>
      <w:r>
        <w:rPr>
          <w:rFonts w:eastAsia="Consolas"/>
          <w:sz w:val="17"/>
        </w:rPr>
        <w:t xml:space="preserve">  description: '',</w:t>
      </w:r>
    </w:p>
    <w:p w14:paraId="5FE88E2C" w14:textId="77777777" w:rsidR="007E45BB" w:rsidRDefault="002F6345">
      <w:pPr>
        <w:ind w:left="227"/>
      </w:pPr>
      <w:r>
        <w:rPr>
          <w:rFonts w:eastAsia="Consolas"/>
          <w:sz w:val="17"/>
        </w:rPr>
        <w:t xml:space="preserve">  download_url: ''</w:t>
      </w:r>
    </w:p>
    <w:p w14:paraId="77A32185" w14:textId="77777777" w:rsidR="007E45BB" w:rsidRDefault="002F6345">
      <w:pPr>
        <w:ind w:left="227"/>
      </w:pPr>
      <w:r>
        <w:rPr>
          <w:rFonts w:eastAsia="Consolas"/>
          <w:sz w:val="17"/>
        </w:rPr>
        <w:t>});</w:t>
      </w:r>
    </w:p>
    <w:p w14:paraId="4849EEF7" w14:textId="77777777" w:rsidR="007E45BB" w:rsidRDefault="007E45BB">
      <w:pPr>
        <w:ind w:left="227"/>
      </w:pPr>
    </w:p>
    <w:p w14:paraId="5761591D" w14:textId="77777777" w:rsidR="007E45BB" w:rsidRDefault="002F6345">
      <w:pPr>
        <w:ind w:left="227"/>
      </w:pPr>
      <w:r>
        <w:rPr>
          <w:rFonts w:eastAsia="Consolas"/>
          <w:sz w:val="17"/>
        </w:rPr>
        <w:t>const isEditing = computed(() =&gt; Boolean(props.value?.id));</w:t>
      </w:r>
    </w:p>
    <w:p w14:paraId="4CA49024" w14:textId="77777777" w:rsidR="007E45BB" w:rsidRDefault="007E45BB">
      <w:pPr>
        <w:ind w:left="227"/>
      </w:pPr>
    </w:p>
    <w:p w14:paraId="603A906A" w14:textId="77777777" w:rsidR="007E45BB" w:rsidRDefault="002F6345">
      <w:pPr>
        <w:ind w:left="227"/>
      </w:pPr>
      <w:r>
        <w:rPr>
          <w:rFonts w:eastAsia="Consolas"/>
          <w:sz w:val="17"/>
        </w:rPr>
        <w:t>watch(</w:t>
      </w:r>
    </w:p>
    <w:p w14:paraId="41C31C75" w14:textId="77777777" w:rsidR="007E45BB" w:rsidRDefault="002F6345">
      <w:pPr>
        <w:ind w:left="227"/>
      </w:pPr>
      <w:r>
        <w:rPr>
          <w:rFonts w:eastAsia="Consolas"/>
          <w:sz w:val="17"/>
        </w:rPr>
        <w:t xml:space="preserve">  () =&gt; props.value,</w:t>
      </w:r>
    </w:p>
    <w:p w14:paraId="75278832" w14:textId="77777777" w:rsidR="007E45BB" w:rsidRDefault="002F6345">
      <w:pPr>
        <w:ind w:left="227"/>
      </w:pPr>
      <w:r>
        <w:rPr>
          <w:rFonts w:eastAsia="Consolas"/>
          <w:sz w:val="17"/>
        </w:rPr>
        <w:t xml:space="preserve">  (value) =&gt; {</w:t>
      </w:r>
    </w:p>
    <w:p w14:paraId="08A0E240" w14:textId="77777777" w:rsidR="007E45BB" w:rsidRDefault="002F6345">
      <w:pPr>
        <w:ind w:left="227"/>
      </w:pPr>
      <w:r>
        <w:rPr>
          <w:rFonts w:eastAsia="Consolas"/>
          <w:sz w:val="17"/>
        </w:rPr>
        <w:t xml:space="preserve">    localError.value = '';</w:t>
      </w:r>
    </w:p>
    <w:p w14:paraId="1F145CEF" w14:textId="77777777" w:rsidR="007E45BB" w:rsidRDefault="002F6345">
      <w:pPr>
        <w:ind w:left="227"/>
      </w:pPr>
      <w:r>
        <w:rPr>
          <w:rFonts w:eastAsia="Consolas"/>
          <w:sz w:val="17"/>
        </w:rPr>
        <w:t xml:space="preserve">    Object.assign(form, {</w:t>
      </w:r>
    </w:p>
    <w:p w14:paraId="6B3E12B1" w14:textId="77777777" w:rsidR="007E45BB" w:rsidRDefault="002F6345">
      <w:pPr>
        <w:ind w:left="227"/>
      </w:pPr>
      <w:r>
        <w:rPr>
          <w:rFonts w:eastAsia="Consolas"/>
          <w:sz w:val="17"/>
        </w:rPr>
        <w:t xml:space="preserve">      title: value?.title || '',</w:t>
      </w:r>
    </w:p>
    <w:p w14:paraId="475FF049" w14:textId="77777777" w:rsidR="007E45BB" w:rsidRDefault="002F6345">
      <w:pPr>
        <w:ind w:left="227"/>
      </w:pPr>
      <w:r>
        <w:rPr>
          <w:rFonts w:eastAsia="Consolas"/>
          <w:sz w:val="17"/>
        </w:rPr>
        <w:t xml:space="preserve">      cover: value?.cover || '',</w:t>
      </w:r>
    </w:p>
    <w:p w14:paraId="4691EE38" w14:textId="77777777" w:rsidR="007E45BB" w:rsidRDefault="002F6345">
      <w:pPr>
        <w:ind w:left="227"/>
      </w:pPr>
      <w:r>
        <w:rPr>
          <w:rFonts w:eastAsia="Consolas"/>
          <w:sz w:val="17"/>
        </w:rPr>
        <w:t xml:space="preserve">      category: value?.category || 'Galgame',</w:t>
      </w:r>
    </w:p>
    <w:p w14:paraId="676CC20B" w14:textId="77777777" w:rsidR="007E45BB" w:rsidRDefault="002F6345">
      <w:pPr>
        <w:ind w:left="227"/>
      </w:pPr>
      <w:r>
        <w:rPr>
          <w:rFonts w:eastAsia="Consolas"/>
          <w:sz w:val="17"/>
        </w:rPr>
        <w:t xml:space="preserve">      tags: value?.tags || '',</w:t>
      </w:r>
    </w:p>
    <w:p w14:paraId="525D08D2" w14:textId="77777777" w:rsidR="007E45BB" w:rsidRDefault="002F6345">
      <w:pPr>
        <w:ind w:left="227"/>
      </w:pPr>
      <w:r>
        <w:rPr>
          <w:rFonts w:eastAsia="Consolas"/>
          <w:sz w:val="17"/>
        </w:rPr>
        <w:t xml:space="preserve">      description: value?.description || '',</w:t>
      </w:r>
    </w:p>
    <w:p w14:paraId="56283E8C" w14:textId="77777777" w:rsidR="007E45BB" w:rsidRDefault="002F6345">
      <w:pPr>
        <w:ind w:left="227"/>
      </w:pPr>
      <w:r>
        <w:rPr>
          <w:rFonts w:eastAsia="Consolas"/>
          <w:sz w:val="17"/>
        </w:rPr>
        <w:t xml:space="preserve">      download_url: value?.download_url || ''</w:t>
      </w:r>
    </w:p>
    <w:p w14:paraId="60F46E07" w14:textId="77777777" w:rsidR="007E45BB" w:rsidRDefault="002F6345">
      <w:pPr>
        <w:ind w:left="227"/>
      </w:pPr>
      <w:r>
        <w:rPr>
          <w:rFonts w:eastAsia="Consolas"/>
          <w:sz w:val="17"/>
        </w:rPr>
        <w:t xml:space="preserve">    });</w:t>
      </w:r>
    </w:p>
    <w:p w14:paraId="1C2DF556" w14:textId="77777777" w:rsidR="007E45BB" w:rsidRDefault="002F6345">
      <w:pPr>
        <w:ind w:left="227"/>
      </w:pPr>
      <w:r>
        <w:rPr>
          <w:rFonts w:eastAsia="Consolas"/>
          <w:sz w:val="17"/>
        </w:rPr>
        <w:t xml:space="preserve">  },</w:t>
      </w:r>
    </w:p>
    <w:p w14:paraId="2A29A236" w14:textId="77777777" w:rsidR="007E45BB" w:rsidRDefault="002F6345">
      <w:pPr>
        <w:ind w:left="227"/>
      </w:pPr>
      <w:r>
        <w:rPr>
          <w:rFonts w:eastAsia="Consolas"/>
          <w:sz w:val="17"/>
        </w:rPr>
        <w:t xml:space="preserve">  { immediate: true }</w:t>
      </w:r>
    </w:p>
    <w:p w14:paraId="1A40AD6A" w14:textId="77777777" w:rsidR="007E45BB" w:rsidRDefault="002F6345">
      <w:pPr>
        <w:ind w:left="227"/>
      </w:pPr>
      <w:r>
        <w:rPr>
          <w:rFonts w:eastAsia="Consolas"/>
          <w:sz w:val="17"/>
        </w:rPr>
        <w:t>);</w:t>
      </w:r>
    </w:p>
    <w:p w14:paraId="3E496D09" w14:textId="77777777" w:rsidR="007E45BB" w:rsidRDefault="007E45BB">
      <w:pPr>
        <w:ind w:left="227"/>
      </w:pPr>
    </w:p>
    <w:p w14:paraId="21E8CE95" w14:textId="77777777" w:rsidR="007E45BB" w:rsidRDefault="002F6345">
      <w:pPr>
        <w:ind w:left="227"/>
      </w:pPr>
      <w:r>
        <w:rPr>
          <w:rFonts w:eastAsia="Consolas"/>
          <w:sz w:val="17"/>
        </w:rPr>
        <w:t>function isHttpUrl(value) {</w:t>
      </w:r>
    </w:p>
    <w:p w14:paraId="7B49FB93" w14:textId="77777777" w:rsidR="007E45BB" w:rsidRDefault="002F6345">
      <w:pPr>
        <w:ind w:left="227"/>
      </w:pPr>
      <w:r>
        <w:rPr>
          <w:rFonts w:eastAsia="Consolas"/>
          <w:sz w:val="17"/>
        </w:rPr>
        <w:t xml:space="preserve">  try {</w:t>
      </w:r>
    </w:p>
    <w:p w14:paraId="60452140" w14:textId="77777777" w:rsidR="007E45BB" w:rsidRDefault="002F6345">
      <w:pPr>
        <w:ind w:left="227"/>
      </w:pPr>
      <w:r>
        <w:rPr>
          <w:rFonts w:eastAsia="Consolas"/>
          <w:sz w:val="17"/>
        </w:rPr>
        <w:t xml:space="preserve">    const url = new URL(value);</w:t>
      </w:r>
    </w:p>
    <w:p w14:paraId="57196EFD" w14:textId="77777777" w:rsidR="007E45BB" w:rsidRDefault="002F6345">
      <w:pPr>
        <w:ind w:left="227"/>
      </w:pPr>
      <w:r>
        <w:rPr>
          <w:rFonts w:eastAsia="Consolas"/>
          <w:sz w:val="17"/>
        </w:rPr>
        <w:t xml:space="preserve">    return ['http:', 'https:'].includes(url.protocol);</w:t>
      </w:r>
    </w:p>
    <w:p w14:paraId="05C3B87B" w14:textId="77777777" w:rsidR="007E45BB" w:rsidRDefault="002F6345">
      <w:pPr>
        <w:ind w:left="227"/>
      </w:pPr>
      <w:r>
        <w:rPr>
          <w:rFonts w:eastAsia="Consolas"/>
          <w:sz w:val="17"/>
        </w:rPr>
        <w:t xml:space="preserve">  } catch (err) {</w:t>
      </w:r>
    </w:p>
    <w:p w14:paraId="4088EE9F" w14:textId="77777777" w:rsidR="007E45BB" w:rsidRDefault="002F6345">
      <w:pPr>
        <w:ind w:left="227"/>
      </w:pPr>
      <w:r>
        <w:rPr>
          <w:rFonts w:eastAsia="Consolas"/>
          <w:sz w:val="17"/>
        </w:rPr>
        <w:t xml:space="preserve">    return false;</w:t>
      </w:r>
    </w:p>
    <w:p w14:paraId="60371C7B" w14:textId="77777777" w:rsidR="007E45BB" w:rsidRDefault="002F6345">
      <w:pPr>
        <w:ind w:left="227"/>
      </w:pPr>
      <w:r>
        <w:rPr>
          <w:rFonts w:eastAsia="Consolas"/>
          <w:sz w:val="17"/>
        </w:rPr>
        <w:t xml:space="preserve">  }</w:t>
      </w:r>
    </w:p>
    <w:p w14:paraId="3D4C88E7" w14:textId="77777777" w:rsidR="007E45BB" w:rsidRDefault="002F6345">
      <w:pPr>
        <w:ind w:left="227"/>
      </w:pPr>
      <w:r>
        <w:rPr>
          <w:rFonts w:eastAsia="Consolas"/>
          <w:sz w:val="17"/>
        </w:rPr>
        <w:t>}</w:t>
      </w:r>
    </w:p>
    <w:p w14:paraId="3C2CE72D" w14:textId="77777777" w:rsidR="007E45BB" w:rsidRDefault="007E45BB">
      <w:pPr>
        <w:ind w:left="227"/>
      </w:pPr>
    </w:p>
    <w:p w14:paraId="21AD7A59" w14:textId="77777777" w:rsidR="007E45BB" w:rsidRDefault="002F6345">
      <w:pPr>
        <w:ind w:left="227"/>
      </w:pPr>
      <w:r>
        <w:rPr>
          <w:rFonts w:eastAsia="Consolas"/>
          <w:sz w:val="17"/>
        </w:rPr>
        <w:t>function validate() {</w:t>
      </w:r>
    </w:p>
    <w:p w14:paraId="173B695F" w14:textId="77777777" w:rsidR="007E45BB" w:rsidRDefault="002F6345">
      <w:pPr>
        <w:ind w:left="227"/>
      </w:pPr>
      <w:r>
        <w:rPr>
          <w:rFonts w:eastAsia="Consolas"/>
          <w:sz w:val="17"/>
        </w:rPr>
        <w:t xml:space="preserve">  if (form.title.trim().length &lt; 2) return '</w:t>
      </w:r>
      <w:r>
        <w:rPr>
          <w:rFonts w:eastAsia="Consolas"/>
          <w:sz w:val="17"/>
        </w:rPr>
        <w:t>标题至少需要</w:t>
      </w:r>
      <w:r>
        <w:rPr>
          <w:rFonts w:eastAsia="Consolas"/>
          <w:sz w:val="17"/>
        </w:rPr>
        <w:t xml:space="preserve"> 2 </w:t>
      </w:r>
      <w:r>
        <w:rPr>
          <w:rFonts w:eastAsia="Consolas"/>
          <w:sz w:val="17"/>
        </w:rPr>
        <w:t>个字符</w:t>
      </w:r>
      <w:r>
        <w:rPr>
          <w:rFonts w:eastAsia="Consolas"/>
          <w:sz w:val="17"/>
        </w:rPr>
        <w:t>';</w:t>
      </w:r>
    </w:p>
    <w:p w14:paraId="5D462E76" w14:textId="77777777" w:rsidR="007E45BB" w:rsidRDefault="002F6345">
      <w:pPr>
        <w:ind w:left="227"/>
      </w:pPr>
      <w:r>
        <w:rPr>
          <w:rFonts w:eastAsia="Consolas"/>
          <w:sz w:val="17"/>
        </w:rPr>
        <w:t xml:space="preserve">  if (!categories.includes(form.category)) return '</w:t>
      </w:r>
      <w:r>
        <w:rPr>
          <w:rFonts w:eastAsia="Consolas"/>
          <w:sz w:val="17"/>
        </w:rPr>
        <w:t>请选择有效分类</w:t>
      </w:r>
      <w:r>
        <w:rPr>
          <w:rFonts w:eastAsia="Consolas"/>
          <w:sz w:val="17"/>
        </w:rPr>
        <w:t>';</w:t>
      </w:r>
    </w:p>
    <w:p w14:paraId="6871539C" w14:textId="77777777" w:rsidR="007E45BB" w:rsidRDefault="002F6345">
      <w:pPr>
        <w:ind w:left="227"/>
      </w:pPr>
      <w:r>
        <w:rPr>
          <w:rFonts w:eastAsia="Consolas"/>
          <w:sz w:val="17"/>
        </w:rPr>
        <w:t xml:space="preserve">  if (!form.description.trim()) return '</w:t>
      </w:r>
      <w:r>
        <w:rPr>
          <w:rFonts w:eastAsia="Consolas"/>
          <w:sz w:val="17"/>
        </w:rPr>
        <w:t>描述不能为空</w:t>
      </w:r>
      <w:r>
        <w:rPr>
          <w:rFonts w:eastAsia="Consolas"/>
          <w:sz w:val="17"/>
        </w:rPr>
        <w:t>';</w:t>
      </w:r>
    </w:p>
    <w:p w14:paraId="5EA17358" w14:textId="77777777" w:rsidR="007E45BB" w:rsidRDefault="002F6345">
      <w:pPr>
        <w:ind w:left="227"/>
      </w:pPr>
      <w:r>
        <w:rPr>
          <w:rFonts w:eastAsia="Consolas"/>
          <w:sz w:val="17"/>
        </w:rPr>
        <w:t xml:space="preserve">  if (!isHttpUrl(form.download_url.trim())) return '</w:t>
      </w:r>
      <w:r>
        <w:rPr>
          <w:rFonts w:eastAsia="Consolas"/>
          <w:sz w:val="17"/>
        </w:rPr>
        <w:t>下载链接必须是有效的</w:t>
      </w:r>
      <w:r>
        <w:rPr>
          <w:rFonts w:eastAsia="Consolas"/>
          <w:sz w:val="17"/>
        </w:rPr>
        <w:t xml:space="preserve"> http </w:t>
      </w:r>
      <w:r>
        <w:rPr>
          <w:rFonts w:eastAsia="Consolas"/>
          <w:sz w:val="17"/>
        </w:rPr>
        <w:t>或</w:t>
      </w:r>
      <w:r>
        <w:rPr>
          <w:rFonts w:eastAsia="Consolas"/>
          <w:sz w:val="17"/>
        </w:rPr>
        <w:t xml:space="preserve"> https </w:t>
      </w:r>
      <w:r>
        <w:rPr>
          <w:rFonts w:eastAsia="Consolas"/>
          <w:sz w:val="17"/>
        </w:rPr>
        <w:t>地址</w:t>
      </w:r>
      <w:r>
        <w:rPr>
          <w:rFonts w:eastAsia="Consolas"/>
          <w:sz w:val="17"/>
        </w:rPr>
        <w:t>';</w:t>
      </w:r>
    </w:p>
    <w:p w14:paraId="72D2D17B" w14:textId="77777777" w:rsidR="007E45BB" w:rsidRDefault="002F6345">
      <w:pPr>
        <w:ind w:left="227"/>
      </w:pPr>
      <w:r>
        <w:rPr>
          <w:rFonts w:eastAsia="Consolas"/>
          <w:sz w:val="17"/>
        </w:rPr>
        <w:t xml:space="preserve">  if (form.cover.trim() &amp;&amp; !isHttpUrl(form.cover.trim()) &amp;&amp; !form.cover.trim().startsWith('/uploads/')) {</w:t>
      </w:r>
    </w:p>
    <w:p w14:paraId="1CBB45B6" w14:textId="77777777" w:rsidR="007E45BB" w:rsidRDefault="002F6345">
      <w:pPr>
        <w:ind w:left="227"/>
      </w:pPr>
      <w:r>
        <w:rPr>
          <w:rFonts w:eastAsia="Consolas"/>
          <w:sz w:val="17"/>
        </w:rPr>
        <w:t xml:space="preserve">    return '</w:t>
      </w:r>
      <w:r>
        <w:rPr>
          <w:rFonts w:eastAsia="Consolas"/>
          <w:sz w:val="17"/>
        </w:rPr>
        <w:t>封面链接必须是有效图片地址，或使用上传后的封面路径</w:t>
      </w:r>
      <w:r>
        <w:rPr>
          <w:rFonts w:eastAsia="Consolas"/>
          <w:sz w:val="17"/>
        </w:rPr>
        <w:t>';</w:t>
      </w:r>
    </w:p>
    <w:p w14:paraId="576E0B7E" w14:textId="77777777" w:rsidR="007E45BB" w:rsidRDefault="002F6345">
      <w:pPr>
        <w:ind w:left="227"/>
      </w:pPr>
      <w:r>
        <w:rPr>
          <w:rFonts w:eastAsia="Consolas"/>
          <w:sz w:val="17"/>
        </w:rPr>
        <w:lastRenderedPageBreak/>
        <w:t xml:space="preserve">  }</w:t>
      </w:r>
    </w:p>
    <w:p w14:paraId="33BBB957" w14:textId="77777777" w:rsidR="007E45BB" w:rsidRDefault="002F6345">
      <w:pPr>
        <w:ind w:left="227"/>
      </w:pPr>
      <w:r>
        <w:rPr>
          <w:rFonts w:eastAsia="Consolas"/>
          <w:sz w:val="17"/>
        </w:rPr>
        <w:t xml:space="preserve">  return '';</w:t>
      </w:r>
    </w:p>
    <w:p w14:paraId="43C20CE8" w14:textId="77777777" w:rsidR="007E45BB" w:rsidRDefault="002F6345">
      <w:pPr>
        <w:ind w:left="227"/>
      </w:pPr>
      <w:r>
        <w:rPr>
          <w:rFonts w:eastAsia="Consolas"/>
          <w:sz w:val="17"/>
        </w:rPr>
        <w:t>}</w:t>
      </w:r>
    </w:p>
    <w:p w14:paraId="0675F302" w14:textId="77777777" w:rsidR="007E45BB" w:rsidRDefault="007E45BB">
      <w:pPr>
        <w:ind w:left="227"/>
      </w:pPr>
    </w:p>
    <w:p w14:paraId="75F83537" w14:textId="77777777" w:rsidR="007E45BB" w:rsidRDefault="002F6345">
      <w:pPr>
        <w:ind w:left="227"/>
      </w:pPr>
      <w:r>
        <w:rPr>
          <w:rFonts w:eastAsia="Consolas"/>
          <w:sz w:val="17"/>
        </w:rPr>
        <w:t>async function handleCoverUpload(event) {</w:t>
      </w:r>
    </w:p>
    <w:p w14:paraId="4E1E869A" w14:textId="77777777" w:rsidR="007E45BB" w:rsidRDefault="002F6345">
      <w:pPr>
        <w:ind w:left="227"/>
      </w:pPr>
      <w:r>
        <w:rPr>
          <w:rFonts w:eastAsia="Consolas"/>
          <w:sz w:val="17"/>
        </w:rPr>
        <w:t xml:space="preserve">  const file = event.target.files?.[0];</w:t>
      </w:r>
    </w:p>
    <w:p w14:paraId="041E9319" w14:textId="77777777" w:rsidR="007E45BB" w:rsidRDefault="002F6345">
      <w:pPr>
        <w:ind w:left="227"/>
      </w:pPr>
      <w:r>
        <w:rPr>
          <w:rFonts w:eastAsia="Consolas"/>
          <w:sz w:val="17"/>
        </w:rPr>
        <w:t xml:space="preserve">  if (!file) return;</w:t>
      </w:r>
    </w:p>
    <w:p w14:paraId="23FDCEB2" w14:textId="77777777" w:rsidR="007E45BB" w:rsidRDefault="002F6345">
      <w:pPr>
        <w:ind w:left="227"/>
      </w:pPr>
      <w:r>
        <w:rPr>
          <w:rFonts w:eastAsia="Consolas"/>
          <w:sz w:val="17"/>
        </w:rPr>
        <w:t xml:space="preserve">  localError.value = '';</w:t>
      </w:r>
    </w:p>
    <w:p w14:paraId="5AEF475F" w14:textId="77777777" w:rsidR="007E45BB" w:rsidRDefault="007E45BB">
      <w:pPr>
        <w:ind w:left="227"/>
      </w:pPr>
    </w:p>
    <w:p w14:paraId="2891F702" w14:textId="77777777" w:rsidR="007E45BB" w:rsidRDefault="002F6345">
      <w:pPr>
        <w:ind w:left="227"/>
      </w:pPr>
      <w:r>
        <w:rPr>
          <w:rFonts w:eastAsia="Consolas"/>
          <w:sz w:val="17"/>
        </w:rPr>
        <w:t xml:space="preserve">  if (!file.type.startsWith('image/')) {</w:t>
      </w:r>
    </w:p>
    <w:p w14:paraId="02BDC5FF" w14:textId="77777777" w:rsidR="007E45BB" w:rsidRDefault="002F6345">
      <w:pPr>
        <w:ind w:left="227"/>
      </w:pPr>
      <w:r>
        <w:rPr>
          <w:rFonts w:eastAsia="Consolas"/>
          <w:sz w:val="17"/>
        </w:rPr>
        <w:t xml:space="preserve">    localError.value = '</w:t>
      </w:r>
      <w:r>
        <w:rPr>
          <w:rFonts w:eastAsia="Consolas"/>
          <w:sz w:val="17"/>
        </w:rPr>
        <w:t>只能上传图片文件</w:t>
      </w:r>
      <w:r>
        <w:rPr>
          <w:rFonts w:eastAsia="Consolas"/>
          <w:sz w:val="17"/>
        </w:rPr>
        <w:t>';</w:t>
      </w:r>
    </w:p>
    <w:p w14:paraId="456178F1" w14:textId="77777777" w:rsidR="007E45BB" w:rsidRDefault="002F6345">
      <w:pPr>
        <w:ind w:left="227"/>
      </w:pPr>
      <w:r>
        <w:rPr>
          <w:rFonts w:eastAsia="Consolas"/>
          <w:sz w:val="17"/>
        </w:rPr>
        <w:t xml:space="preserve">    event.target.value = '';</w:t>
      </w:r>
    </w:p>
    <w:p w14:paraId="47697CF6" w14:textId="77777777" w:rsidR="007E45BB" w:rsidRDefault="002F6345">
      <w:pPr>
        <w:ind w:left="227"/>
      </w:pPr>
      <w:r>
        <w:rPr>
          <w:rFonts w:eastAsia="Consolas"/>
          <w:sz w:val="17"/>
        </w:rPr>
        <w:t xml:space="preserve">    return;</w:t>
      </w:r>
    </w:p>
    <w:p w14:paraId="34EBB7D1" w14:textId="77777777" w:rsidR="007E45BB" w:rsidRDefault="002F6345">
      <w:pPr>
        <w:ind w:left="227"/>
      </w:pPr>
      <w:r>
        <w:rPr>
          <w:rFonts w:eastAsia="Consolas"/>
          <w:sz w:val="17"/>
        </w:rPr>
        <w:t xml:space="preserve">  }</w:t>
      </w:r>
    </w:p>
    <w:p w14:paraId="51F7AD95" w14:textId="77777777" w:rsidR="007E45BB" w:rsidRDefault="007E45BB">
      <w:pPr>
        <w:ind w:left="227"/>
      </w:pPr>
    </w:p>
    <w:p w14:paraId="25CB131C" w14:textId="77777777" w:rsidR="007E45BB" w:rsidRDefault="002F6345">
      <w:pPr>
        <w:ind w:left="227"/>
      </w:pPr>
      <w:r>
        <w:rPr>
          <w:rFonts w:eastAsia="Consolas"/>
          <w:sz w:val="17"/>
        </w:rPr>
        <w:t xml:space="preserve">  if (file.size &gt; 2 * 1024 * 1024) {</w:t>
      </w:r>
    </w:p>
    <w:sectPr w:rsidR="007E45BB">
      <w:headerReference w:type="default" r:id="rId26"/>
      <w:pgSz w:w="11906" w:h="16838"/>
      <w:pgMar w:top="1440" w:right="1417" w:bottom="1440" w:left="1701" w:header="851" w:footer="992" w:gutter="0"/>
      <w:pgNumType w:start="5"/>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E7D0A" w14:textId="77777777" w:rsidR="00A00A96" w:rsidRDefault="00A00A96">
      <w:r>
        <w:separator/>
      </w:r>
    </w:p>
  </w:endnote>
  <w:endnote w:type="continuationSeparator" w:id="0">
    <w:p w14:paraId="631DEB0A" w14:textId="77777777" w:rsidR="00A00A96" w:rsidRDefault="00A00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方正小标宋简体">
    <w:altName w:val="方正舒体"/>
    <w:charset w:val="86"/>
    <w:family w:val="script"/>
    <w:pitch w:val="default"/>
    <w:sig w:usb0="00000001" w:usb1="080E0000" w:usb2="00000000" w:usb3="00000000" w:csb0="00040000" w:csb1="00000000"/>
  </w:font>
  <w:font w:name="华文隶书">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1527" w14:textId="77777777" w:rsidR="00A00A96" w:rsidRDefault="00A00A96">
    <w:pPr>
      <w:pStyle w:val="a8"/>
      <w:jc w:val="center"/>
    </w:pPr>
  </w:p>
  <w:p w14:paraId="581B5926" w14:textId="77777777" w:rsidR="00A00A96" w:rsidRDefault="00A00A9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F03C1" w14:textId="77777777" w:rsidR="00A00A96" w:rsidRDefault="00A00A96">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431E" w14:textId="77777777" w:rsidR="00A00A96" w:rsidRDefault="00A00A96">
    <w:pPr>
      <w:pStyle w:val="a8"/>
      <w:jc w:val="center"/>
    </w:pPr>
    <w:r>
      <w:t>-</w:t>
    </w:r>
    <w:r>
      <w:fldChar w:fldCharType="begin"/>
    </w:r>
    <w:r>
      <w:instrText>PAGE   \* MERGEFORMAT</w:instrText>
    </w:r>
    <w:r>
      <w:fldChar w:fldCharType="separate"/>
    </w:r>
    <w:r>
      <w:rPr>
        <w:lang w:val="zh-CN"/>
      </w:rPr>
      <w:t>5</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939A9" w14:textId="77777777" w:rsidR="00A00A96" w:rsidRDefault="00A00A96">
      <w:r>
        <w:separator/>
      </w:r>
    </w:p>
  </w:footnote>
  <w:footnote w:type="continuationSeparator" w:id="0">
    <w:p w14:paraId="67CAEFAD" w14:textId="77777777" w:rsidR="00A00A96" w:rsidRDefault="00A00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D405" w14:textId="77777777" w:rsidR="007E45BB" w:rsidRDefault="002F6345">
    <w:pPr>
      <w:jc w:val="center"/>
    </w:pPr>
    <w:r>
      <w:rPr>
        <w:sz w:val="18"/>
      </w:rPr>
      <w:t>华东交通大学计算机综合实训报告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D1E7A" w14:textId="77777777" w:rsidR="00A00A96" w:rsidRDefault="00A00A96">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DDBD" w14:textId="77777777" w:rsidR="00A00A96" w:rsidRDefault="00A00A96">
    <w:pPr>
      <w:pStyle w:val="aa"/>
    </w:pPr>
    <w:r>
      <w:t>华东交通大学计算机综合实训报告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BEC44" w14:textId="77777777" w:rsidR="007E45BB" w:rsidRDefault="002F6345">
    <w:pPr>
      <w:jc w:val="center"/>
    </w:pPr>
    <w:r>
      <w:rPr>
        <w:sz w:val="18"/>
      </w:rPr>
      <w:t>华东交通大学计算机综合实训报告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A5D1" w14:textId="77777777" w:rsidR="007E45BB" w:rsidRDefault="002F6345">
    <w:pPr>
      <w:jc w:val="center"/>
    </w:pPr>
    <w:r>
      <w:rPr>
        <w:sz w:val="18"/>
      </w:rPr>
      <w:t>华东交通大学计算机综合实训报告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74695"/>
    <w:multiLevelType w:val="multilevel"/>
    <w:tmpl w:val="6B474695"/>
    <w:lvl w:ilvl="0">
      <w:start w:val="1"/>
      <w:numFmt w:val="decimal"/>
      <w:suff w:val="nothing"/>
      <w:lvlText w:val="%1 "/>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ascii="Arial" w:eastAsia="黑体" w:hAnsi="Arial" w:hint="default"/>
        <w:b/>
        <w:i w:val="0"/>
        <w:sz w:val="24"/>
        <w:szCs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47131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79"/>
  <w:displayHorizontalDrawingGridEvery w:val="2"/>
  <w:displayVerticalDrawingGridEvery w:val="2"/>
  <w:noPunctuationKerning/>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mVhYjliNzBhZWU4MmVmYWM4NDdlNGMzNzBjOGExZjMifQ=="/>
  </w:docVars>
  <w:rsids>
    <w:rsidRoot w:val="00DE4959"/>
    <w:rsid w:val="00003D30"/>
    <w:rsid w:val="000058C1"/>
    <w:rsid w:val="0005107A"/>
    <w:rsid w:val="00054BA5"/>
    <w:rsid w:val="0005657C"/>
    <w:rsid w:val="000920BD"/>
    <w:rsid w:val="000C1E95"/>
    <w:rsid w:val="000D5A97"/>
    <w:rsid w:val="000E5F4D"/>
    <w:rsid w:val="000F1953"/>
    <w:rsid w:val="000F4ECA"/>
    <w:rsid w:val="000F6EA7"/>
    <w:rsid w:val="00123095"/>
    <w:rsid w:val="001333BB"/>
    <w:rsid w:val="00184A04"/>
    <w:rsid w:val="001A19F6"/>
    <w:rsid w:val="001A3BF0"/>
    <w:rsid w:val="001C13C2"/>
    <w:rsid w:val="001C2BBC"/>
    <w:rsid w:val="001D1E43"/>
    <w:rsid w:val="001D68B0"/>
    <w:rsid w:val="001E249C"/>
    <w:rsid w:val="00223F56"/>
    <w:rsid w:val="00235575"/>
    <w:rsid w:val="00251540"/>
    <w:rsid w:val="00274F81"/>
    <w:rsid w:val="002B5745"/>
    <w:rsid w:val="002D3A42"/>
    <w:rsid w:val="002E0732"/>
    <w:rsid w:val="002F073E"/>
    <w:rsid w:val="002F6345"/>
    <w:rsid w:val="00306646"/>
    <w:rsid w:val="00340767"/>
    <w:rsid w:val="003464AD"/>
    <w:rsid w:val="0037663E"/>
    <w:rsid w:val="003E60A0"/>
    <w:rsid w:val="003F1D03"/>
    <w:rsid w:val="004A56EE"/>
    <w:rsid w:val="004F67AB"/>
    <w:rsid w:val="0057096B"/>
    <w:rsid w:val="00580BC0"/>
    <w:rsid w:val="005A6C5D"/>
    <w:rsid w:val="005B257A"/>
    <w:rsid w:val="005B327B"/>
    <w:rsid w:val="005D22E4"/>
    <w:rsid w:val="005D48D5"/>
    <w:rsid w:val="00611728"/>
    <w:rsid w:val="006224CE"/>
    <w:rsid w:val="0062624C"/>
    <w:rsid w:val="00627000"/>
    <w:rsid w:val="00646C37"/>
    <w:rsid w:val="00657607"/>
    <w:rsid w:val="00665F5F"/>
    <w:rsid w:val="00697733"/>
    <w:rsid w:val="006B56AC"/>
    <w:rsid w:val="006C0CA6"/>
    <w:rsid w:val="006C148D"/>
    <w:rsid w:val="006E2BBD"/>
    <w:rsid w:val="00733542"/>
    <w:rsid w:val="00751227"/>
    <w:rsid w:val="007521D9"/>
    <w:rsid w:val="0076511E"/>
    <w:rsid w:val="00766D76"/>
    <w:rsid w:val="007A236B"/>
    <w:rsid w:val="007C05FC"/>
    <w:rsid w:val="007C3C02"/>
    <w:rsid w:val="007C7EE6"/>
    <w:rsid w:val="007E45BB"/>
    <w:rsid w:val="007F0E40"/>
    <w:rsid w:val="008168BB"/>
    <w:rsid w:val="00824262"/>
    <w:rsid w:val="0083071A"/>
    <w:rsid w:val="00840729"/>
    <w:rsid w:val="0086345E"/>
    <w:rsid w:val="008813D6"/>
    <w:rsid w:val="008A7780"/>
    <w:rsid w:val="008E067A"/>
    <w:rsid w:val="008E7328"/>
    <w:rsid w:val="0090013F"/>
    <w:rsid w:val="00900EFC"/>
    <w:rsid w:val="00943EC4"/>
    <w:rsid w:val="00947CE4"/>
    <w:rsid w:val="00951DA7"/>
    <w:rsid w:val="00977BD2"/>
    <w:rsid w:val="009B355A"/>
    <w:rsid w:val="009B7523"/>
    <w:rsid w:val="009C3D15"/>
    <w:rsid w:val="009C4A3B"/>
    <w:rsid w:val="009D442B"/>
    <w:rsid w:val="00A00A96"/>
    <w:rsid w:val="00A84F15"/>
    <w:rsid w:val="00A934A4"/>
    <w:rsid w:val="00AA7BF0"/>
    <w:rsid w:val="00AD4DB6"/>
    <w:rsid w:val="00AE7CF8"/>
    <w:rsid w:val="00AF01B1"/>
    <w:rsid w:val="00AF2380"/>
    <w:rsid w:val="00AF4B43"/>
    <w:rsid w:val="00B04E2E"/>
    <w:rsid w:val="00B61C5B"/>
    <w:rsid w:val="00B62A7E"/>
    <w:rsid w:val="00B946CD"/>
    <w:rsid w:val="00B9649E"/>
    <w:rsid w:val="00BA3C13"/>
    <w:rsid w:val="00BB09E8"/>
    <w:rsid w:val="00BB7809"/>
    <w:rsid w:val="00BC1AFA"/>
    <w:rsid w:val="00BE0787"/>
    <w:rsid w:val="00C03442"/>
    <w:rsid w:val="00C41C47"/>
    <w:rsid w:val="00C43FC2"/>
    <w:rsid w:val="00C4604B"/>
    <w:rsid w:val="00C4787E"/>
    <w:rsid w:val="00C5596B"/>
    <w:rsid w:val="00C56CCA"/>
    <w:rsid w:val="00C7386E"/>
    <w:rsid w:val="00CA56D5"/>
    <w:rsid w:val="00CB1380"/>
    <w:rsid w:val="00CD5987"/>
    <w:rsid w:val="00CE7AC8"/>
    <w:rsid w:val="00D23567"/>
    <w:rsid w:val="00D244CF"/>
    <w:rsid w:val="00D24F33"/>
    <w:rsid w:val="00D34976"/>
    <w:rsid w:val="00D478DC"/>
    <w:rsid w:val="00D61FAE"/>
    <w:rsid w:val="00D95C79"/>
    <w:rsid w:val="00DE4959"/>
    <w:rsid w:val="00DF11D0"/>
    <w:rsid w:val="00E32181"/>
    <w:rsid w:val="00E449BE"/>
    <w:rsid w:val="00E60523"/>
    <w:rsid w:val="00EA0A6D"/>
    <w:rsid w:val="00EA3D38"/>
    <w:rsid w:val="00ED6F34"/>
    <w:rsid w:val="00F11C04"/>
    <w:rsid w:val="00F25BAE"/>
    <w:rsid w:val="00F35DB1"/>
    <w:rsid w:val="00F457D0"/>
    <w:rsid w:val="00F6318C"/>
    <w:rsid w:val="00F77C74"/>
    <w:rsid w:val="00F90A28"/>
    <w:rsid w:val="00F93AB7"/>
    <w:rsid w:val="00FA002E"/>
    <w:rsid w:val="00FA28AC"/>
    <w:rsid w:val="00FA6153"/>
    <w:rsid w:val="00FB20CE"/>
    <w:rsid w:val="00FB33C9"/>
    <w:rsid w:val="00FC19E9"/>
    <w:rsid w:val="00FE5E43"/>
    <w:rsid w:val="00FF096B"/>
    <w:rsid w:val="01200A77"/>
    <w:rsid w:val="025823A9"/>
    <w:rsid w:val="029C58B6"/>
    <w:rsid w:val="05BD1938"/>
    <w:rsid w:val="0CC32D09"/>
    <w:rsid w:val="0E9F7501"/>
    <w:rsid w:val="0FC112ED"/>
    <w:rsid w:val="12780AC5"/>
    <w:rsid w:val="12CE00C0"/>
    <w:rsid w:val="15651C1B"/>
    <w:rsid w:val="19092B07"/>
    <w:rsid w:val="1C196836"/>
    <w:rsid w:val="21A47E8B"/>
    <w:rsid w:val="222B72B0"/>
    <w:rsid w:val="28CD3709"/>
    <w:rsid w:val="2BBC2F8B"/>
    <w:rsid w:val="2BF04F43"/>
    <w:rsid w:val="2D7404E9"/>
    <w:rsid w:val="2E9D7183"/>
    <w:rsid w:val="2F94493E"/>
    <w:rsid w:val="2FD504F5"/>
    <w:rsid w:val="370D4B9D"/>
    <w:rsid w:val="374F0F36"/>
    <w:rsid w:val="3A50503B"/>
    <w:rsid w:val="3DE92F30"/>
    <w:rsid w:val="407A3EC1"/>
    <w:rsid w:val="43EB47B7"/>
    <w:rsid w:val="44D216CD"/>
    <w:rsid w:val="48516FB5"/>
    <w:rsid w:val="4A8B3A4A"/>
    <w:rsid w:val="4B6A35E2"/>
    <w:rsid w:val="4D364191"/>
    <w:rsid w:val="51A8652C"/>
    <w:rsid w:val="545C1D7C"/>
    <w:rsid w:val="5AAD0FB9"/>
    <w:rsid w:val="5DD12FD7"/>
    <w:rsid w:val="6277006E"/>
    <w:rsid w:val="648D6F29"/>
    <w:rsid w:val="65B139E2"/>
    <w:rsid w:val="66600A94"/>
    <w:rsid w:val="67263943"/>
    <w:rsid w:val="6ADF6E0B"/>
    <w:rsid w:val="6FAD4DA6"/>
    <w:rsid w:val="725846F3"/>
    <w:rsid w:val="75AC17F3"/>
    <w:rsid w:val="775F45B4"/>
    <w:rsid w:val="78467813"/>
    <w:rsid w:val="7E3249CC"/>
    <w:rsid w:val="7F665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rules v:ext="edit">
        <o:r id="V:Rule1" type="callout" idref="#AutoShape 2"/>
      </o:rules>
    </o:shapelayout>
  </w:shapeDefaults>
  <w:decimalSymbol w:val="."/>
  <w:listSeparator w:val=","/>
  <w14:docId w14:val="17CA8D67"/>
  <w15:chartTrackingRefBased/>
  <w15:docId w15:val="{4E3794C2-559F-4359-A383-B0CC6CFCF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footer" w:uiPriority="99"/>
    <w:lsdException w:name="caption" w:semiHidden="1" w:unhideWhenUsed="1" w:qFormat="1"/>
    <w:lsdException w:name="Title" w:uiPriority="10"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keepNext/>
      <w:keepLines/>
      <w:jc w:val="center"/>
      <w:outlineLvl w:val="0"/>
    </w:pPr>
    <w:rPr>
      <w:rFonts w:eastAsia="黑体"/>
      <w:b/>
      <w:bCs/>
      <w:kern w:val="44"/>
      <w:sz w:val="32"/>
      <w:szCs w:val="44"/>
    </w:rPr>
  </w:style>
  <w:style w:type="paragraph" w:styleId="2">
    <w:name w:val="heading 2"/>
    <w:basedOn w:val="a"/>
    <w:next w:val="a"/>
    <w:qFormat/>
    <w:pPr>
      <w:keepNext/>
      <w:keepLines/>
      <w:outlineLvl w:val="1"/>
    </w:pPr>
    <w:rPr>
      <w:rFonts w:eastAsia="黑体"/>
      <w:b/>
      <w:bCs/>
      <w:sz w:val="28"/>
      <w:szCs w:val="32"/>
    </w:rPr>
  </w:style>
  <w:style w:type="paragraph" w:styleId="30">
    <w:name w:val="heading 3"/>
    <w:basedOn w:val="a"/>
    <w:next w:val="a"/>
    <w:qFormat/>
    <w:pPr>
      <w:keepNext/>
      <w:keepLines/>
      <w:outlineLvl w:val="2"/>
    </w:pPr>
    <w:rPr>
      <w:rFonts w:eastAsia="黑体"/>
      <w:b/>
      <w:bCs/>
      <w:szCs w:val="32"/>
    </w:rPr>
  </w:style>
  <w:style w:type="paragraph" w:styleId="4">
    <w:name w:val="heading 4"/>
    <w:basedOn w:val="a"/>
    <w:next w:val="a"/>
    <w:qFormat/>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
    <w:next w:val="a"/>
    <w:qFormat/>
    <w:pPr>
      <w:keepNext/>
      <w:keepLines/>
      <w:numPr>
        <w:ilvl w:val="6"/>
        <w:numId w:val="1"/>
      </w:numPr>
      <w:spacing w:before="240" w:after="64" w:line="320" w:lineRule="auto"/>
      <w:outlineLvl w:val="6"/>
    </w:pPr>
    <w:rPr>
      <w:b/>
      <w:bCs/>
    </w:rPr>
  </w:style>
  <w:style w:type="paragraph" w:styleId="8">
    <w:name w:val="heading 8"/>
    <w:basedOn w:val="a"/>
    <w:next w:val="a"/>
    <w:qFormat/>
    <w:pPr>
      <w:keepNext/>
      <w:keepLines/>
      <w:numPr>
        <w:ilvl w:val="7"/>
        <w:numId w:val="1"/>
      </w:numPr>
      <w:spacing w:before="240" w:after="64" w:line="320" w:lineRule="auto"/>
      <w:outlineLvl w:val="7"/>
    </w:pPr>
    <w:rPr>
      <w:rFonts w:ascii="Arial" w:eastAsia="黑体" w:hAnsi="Arial"/>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Chars="1200" w:left="2520"/>
    </w:pPr>
  </w:style>
  <w:style w:type="paragraph" w:styleId="a3">
    <w:name w:val="Document Map"/>
    <w:basedOn w:val="a"/>
    <w:semiHidden/>
    <w:pPr>
      <w:shd w:val="clear" w:color="auto" w:fill="000080"/>
    </w:pPr>
  </w:style>
  <w:style w:type="paragraph" w:styleId="a4">
    <w:name w:val="Body Text"/>
    <w:basedOn w:val="a"/>
    <w:pPr>
      <w:spacing w:after="120"/>
    </w:pPr>
  </w:style>
  <w:style w:type="paragraph" w:styleId="a5">
    <w:name w:val="Body Text Indent"/>
    <w:basedOn w:val="a"/>
    <w:pPr>
      <w:spacing w:after="120"/>
      <w:ind w:leftChars="200" w:left="420"/>
    </w:pPr>
  </w:style>
  <w:style w:type="paragraph" w:styleId="TOC5">
    <w:name w:val="toc 5"/>
    <w:basedOn w:val="a"/>
    <w:next w:val="a"/>
    <w:semiHidden/>
    <w:pPr>
      <w:ind w:leftChars="800" w:left="1680"/>
    </w:pPr>
  </w:style>
  <w:style w:type="paragraph" w:styleId="TOC3">
    <w:name w:val="toc 3"/>
    <w:basedOn w:val="a"/>
    <w:next w:val="a"/>
    <w:semiHidden/>
    <w:pPr>
      <w:ind w:leftChars="400" w:left="840"/>
    </w:pPr>
    <w:rPr>
      <w:rFonts w:eastAsia="黑体"/>
    </w:rPr>
  </w:style>
  <w:style w:type="paragraph" w:styleId="TOC8">
    <w:name w:val="toc 8"/>
    <w:basedOn w:val="a"/>
    <w:next w:val="a"/>
    <w:semiHidden/>
    <w:pPr>
      <w:ind w:leftChars="1400" w:left="2940"/>
    </w:pPr>
  </w:style>
  <w:style w:type="paragraph" w:styleId="a6">
    <w:name w:val="Date"/>
    <w:basedOn w:val="a"/>
    <w:next w:val="a"/>
    <w:link w:val="a7"/>
    <w:pPr>
      <w:ind w:leftChars="2500" w:left="100"/>
    </w:pPr>
  </w:style>
  <w:style w:type="character" w:customStyle="1" w:styleId="a7">
    <w:name w:val="日期 字符"/>
    <w:link w:val="a6"/>
    <w:rPr>
      <w:kern w:val="2"/>
      <w:sz w:val="21"/>
      <w:szCs w:val="24"/>
    </w:rPr>
  </w:style>
  <w:style w:type="paragraph" w:styleId="a8">
    <w:name w:val="footer"/>
    <w:basedOn w:val="a"/>
    <w:link w:val="a9"/>
    <w:uiPriority w:val="99"/>
    <w:pPr>
      <w:tabs>
        <w:tab w:val="center" w:pos="4153"/>
        <w:tab w:val="right" w:pos="8306"/>
      </w:tabs>
      <w:snapToGrid w:val="0"/>
      <w:jc w:val="left"/>
    </w:pPr>
    <w:rPr>
      <w:sz w:val="18"/>
      <w:szCs w:val="18"/>
    </w:rPr>
  </w:style>
  <w:style w:type="character" w:customStyle="1" w:styleId="a9">
    <w:name w:val="页脚 字符"/>
    <w:link w:val="a8"/>
    <w:uiPriority w:val="99"/>
    <w:rPr>
      <w:rFonts w:eastAsia="宋体"/>
      <w:kern w:val="2"/>
      <w:sz w:val="18"/>
      <w:szCs w:val="18"/>
      <w:lang w:val="en-US" w:eastAsia="zh-CN" w:bidi="ar-SA"/>
    </w:rPr>
  </w:style>
  <w:style w:type="paragraph" w:styleId="aa">
    <w:name w:val="header"/>
    <w:basedOn w:val="a"/>
    <w:pPr>
      <w:pBdr>
        <w:bottom w:val="single" w:sz="12" w:space="1" w:color="auto"/>
      </w:pBdr>
      <w:tabs>
        <w:tab w:val="center" w:pos="4153"/>
        <w:tab w:val="right" w:pos="8306"/>
      </w:tabs>
      <w:snapToGrid w:val="0"/>
      <w:jc w:val="center"/>
    </w:pPr>
    <w:rPr>
      <w:sz w:val="18"/>
      <w:szCs w:val="18"/>
    </w:rPr>
  </w:style>
  <w:style w:type="paragraph" w:styleId="TOC1">
    <w:name w:val="toc 1"/>
    <w:basedOn w:val="a"/>
    <w:next w:val="a"/>
    <w:uiPriority w:val="39"/>
    <w:pPr>
      <w:spacing w:line="300" w:lineRule="auto"/>
    </w:pPr>
    <w:rPr>
      <w:rFonts w:eastAsia="黑体"/>
    </w:rPr>
  </w:style>
  <w:style w:type="paragraph" w:styleId="TOC4">
    <w:name w:val="toc 4"/>
    <w:basedOn w:val="a"/>
    <w:next w:val="a"/>
    <w:semiHidden/>
    <w:pPr>
      <w:ind w:leftChars="600" w:left="1260"/>
    </w:pPr>
  </w:style>
  <w:style w:type="paragraph" w:styleId="ab">
    <w:name w:val="Subtitle"/>
    <w:basedOn w:val="a"/>
    <w:next w:val="a"/>
    <w:link w:val="ac"/>
    <w:qFormat/>
    <w:pPr>
      <w:spacing w:before="240" w:after="60" w:line="312" w:lineRule="auto"/>
      <w:ind w:firstLineChars="200" w:firstLine="200"/>
      <w:jc w:val="center"/>
      <w:outlineLvl w:val="1"/>
    </w:pPr>
    <w:rPr>
      <w:rFonts w:ascii="Cambria" w:hAnsi="Cambria"/>
      <w:b/>
      <w:bCs/>
      <w:kern w:val="28"/>
      <w:sz w:val="32"/>
      <w:szCs w:val="32"/>
    </w:rPr>
  </w:style>
  <w:style w:type="character" w:customStyle="1" w:styleId="ac">
    <w:name w:val="副标题 字符"/>
    <w:link w:val="ab"/>
    <w:rPr>
      <w:rFonts w:ascii="Cambria" w:hAnsi="Cambria"/>
      <w:b/>
      <w:bCs/>
      <w:kern w:val="28"/>
      <w:sz w:val="32"/>
      <w:szCs w:val="32"/>
    </w:rPr>
  </w:style>
  <w:style w:type="paragraph" w:styleId="TOC6">
    <w:name w:val="toc 6"/>
    <w:basedOn w:val="a"/>
    <w:next w:val="a"/>
    <w:semiHidden/>
    <w:pPr>
      <w:ind w:leftChars="1000" w:left="2100"/>
    </w:pPr>
  </w:style>
  <w:style w:type="paragraph" w:styleId="TOC2">
    <w:name w:val="toc 2"/>
    <w:basedOn w:val="a"/>
    <w:next w:val="a"/>
    <w:uiPriority w:val="39"/>
    <w:pPr>
      <w:ind w:leftChars="200" w:left="420"/>
    </w:pPr>
    <w:rPr>
      <w:rFonts w:eastAsia="黑体"/>
    </w:rPr>
  </w:style>
  <w:style w:type="paragraph" w:styleId="TOC9">
    <w:name w:val="toc 9"/>
    <w:basedOn w:val="a"/>
    <w:next w:val="a"/>
    <w:semiHidden/>
    <w:pPr>
      <w:ind w:leftChars="1600" w:left="3360"/>
    </w:pPr>
  </w:style>
  <w:style w:type="paragraph" w:styleId="ad">
    <w:name w:val="Title"/>
    <w:basedOn w:val="a"/>
    <w:next w:val="a"/>
    <w:link w:val="ae"/>
    <w:uiPriority w:val="10"/>
    <w:qFormat/>
    <w:pPr>
      <w:spacing w:before="240" w:after="60"/>
      <w:jc w:val="center"/>
      <w:outlineLvl w:val="0"/>
    </w:pPr>
    <w:rPr>
      <w:rFonts w:ascii="Cambria" w:hAnsi="Cambria"/>
      <w:b/>
      <w:bCs/>
      <w:sz w:val="32"/>
      <w:szCs w:val="32"/>
    </w:rPr>
  </w:style>
  <w:style w:type="character" w:customStyle="1" w:styleId="ae">
    <w:name w:val="标题 字符"/>
    <w:link w:val="ad"/>
    <w:uiPriority w:val="10"/>
    <w:rPr>
      <w:rFonts w:ascii="Cambria" w:hAnsi="Cambria"/>
      <w:b/>
      <w:bCs/>
      <w:kern w:val="2"/>
      <w:sz w:val="32"/>
      <w:szCs w:val="32"/>
    </w:rPr>
  </w:style>
  <w:style w:type="table" w:styleId="af">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style>
  <w:style w:type="character" w:styleId="af1">
    <w:name w:val="FollowedHyperlink"/>
    <w:rPr>
      <w:color w:val="800080"/>
      <w:u w:val="single"/>
    </w:rPr>
  </w:style>
  <w:style w:type="character" w:styleId="af2">
    <w:name w:val="Hyperlink"/>
    <w:uiPriority w:val="99"/>
    <w:rPr>
      <w:color w:val="0000FF"/>
      <w:u w:val="single"/>
    </w:rPr>
  </w:style>
  <w:style w:type="paragraph" w:customStyle="1" w:styleId="27878">
    <w:name w:val="样式 标题 2 + 段前: 7.8 磅 段后: 7.8 磅"/>
    <w:basedOn w:val="2"/>
    <w:pPr>
      <w:spacing w:before="120" w:after="120"/>
    </w:pPr>
    <w:rPr>
      <w:rFonts w:cs="宋体"/>
      <w:bCs w:val="0"/>
      <w:szCs w:val="20"/>
    </w:rPr>
  </w:style>
  <w:style w:type="paragraph" w:customStyle="1" w:styleId="3">
    <w:name w:val="样式 标题 3 + 小四"/>
    <w:basedOn w:val="30"/>
    <w:pPr>
      <w:numPr>
        <w:ilvl w:val="2"/>
        <w:numId w:val="1"/>
      </w:numPr>
      <w:spacing w:before="120" w:after="120"/>
    </w:pPr>
    <w:rPr>
      <w:bCs w:val="0"/>
      <w:szCs w:val="24"/>
    </w:rPr>
  </w:style>
  <w:style w:type="paragraph" w:customStyle="1" w:styleId="af3">
    <w:name w:val="正文内容"/>
    <w:basedOn w:val="a4"/>
    <w:pPr>
      <w:spacing w:after="0"/>
      <w:ind w:firstLineChars="200" w:firstLine="200"/>
    </w:pPr>
    <w:rPr>
      <w:bCs/>
    </w:rPr>
  </w:style>
  <w:style w:type="paragraph" w:customStyle="1" w:styleId="af4">
    <w:name w:val="表和图"/>
    <w:basedOn w:val="a"/>
    <w:pPr>
      <w:jc w:val="center"/>
    </w:pPr>
    <w:rPr>
      <w:rFonts w:ascii="宋体"/>
      <w:szCs w:val="21"/>
    </w:rPr>
  </w:style>
  <w:style w:type="paragraph" w:customStyle="1" w:styleId="20">
    <w:name w:val="样式 正文内容 + 首行缩进:  2 字符"/>
    <w:basedOn w:val="af3"/>
    <w:pPr>
      <w:spacing w:line="300" w:lineRule="auto"/>
    </w:pPr>
    <w:rPr>
      <w:rFonts w:cs="宋体"/>
      <w:bCs w:val="0"/>
      <w:szCs w:val="20"/>
    </w:rPr>
  </w:style>
  <w:style w:type="paragraph" w:customStyle="1" w:styleId="17878">
    <w:name w:val="样式 标题 1 + 段前: 7.8 磅 段后: 7.8 磅"/>
    <w:basedOn w:val="1"/>
    <w:pPr>
      <w:spacing w:before="120" w:after="120"/>
    </w:pPr>
    <w:rPr>
      <w:rFonts w:cs="宋体"/>
      <w:bCs w:val="0"/>
      <w:szCs w:val="20"/>
    </w:rPr>
  </w:style>
  <w:style w:type="paragraph" w:customStyle="1" w:styleId="10">
    <w:name w:val="样式1"/>
    <w:basedOn w:val="af3"/>
    <w:pPr>
      <w:ind w:firstLine="880"/>
      <w:jc w:val="center"/>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26366;&#36745;\&#26700;&#38754;\&#27605;&#19994;&#35774;&#35745;&#35770;&#25991;-&#32456;&#312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毕业设计论文-终稿.dot</Template>
  <TotalTime>0</TotalTime>
  <Pages>2</Pages>
  <Words>4149</Words>
  <Characters>23651</Characters>
  <Application>Microsoft Office Word</Application>
  <DocSecurity>0</DocSecurity>
  <Lines>197</Lines>
  <Paragraphs>55</Paragraphs>
  <ScaleCrop>false</ScaleCrop>
  <Company>sql</Company>
  <LinksUpToDate>false</LinksUpToDate>
  <CharactersWithSpaces>27745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 绩</dc:title>
  <dc:subject/>
  <dc:creator>曾辉</dc:creator>
  <cp:keywords/>
  <cp:lastModifiedBy>梁梁 张</cp:lastModifiedBy>
  <cp:revision>3</cp:revision>
  <cp:lastPrinted>2004-05-01T03:31:00Z</cp:lastPrinted>
  <dcterms:created xsi:type="dcterms:W3CDTF">2026-06-16T07:54:00Z</dcterms:created>
  <dcterms:modified xsi:type="dcterms:W3CDTF">2026-06-16T14:34:00Z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63399F9ABC294A3AA3EB4A1AD79C116A_13</vt:lpwstr>
  </property>
  <property fmtid="{D5CDD505-2E9C-101B-9397-08002B2CF9AE}" pid="4" name="KSOTemplateDocerSaveRecord">
    <vt:lpwstr>eyJoZGlkIjoiYjIxMzVhZmIwNGIyODVjMzUwNmMwZTIzNzJmYzgzOTMiLCJ1c2VySWQiOiIxMjkyNDE4NDgyIn0=</vt:lpwstr>
  </property>
</Properties>
</file>